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50"/>
        <w:gridCol w:w="5684"/>
        <w:gridCol w:w="2002"/>
        <w:gridCol w:w="4456"/>
      </w:tblGrid>
      <w:tr w:rsidR="00A048A6" w:rsidRPr="002201B2" w14:paraId="312C1217" w14:textId="77777777" w:rsidTr="00A048A6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6A0548E0" w14:textId="77777777" w:rsidR="00A048A6" w:rsidRPr="002201B2" w:rsidRDefault="00A048A6" w:rsidP="00A048A6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Area/Activity Assessed</w:t>
            </w:r>
          </w:p>
        </w:tc>
        <w:tc>
          <w:tcPr>
            <w:tcW w:w="5684" w:type="dxa"/>
            <w:vAlign w:val="center"/>
          </w:tcPr>
          <w:p w14:paraId="67C99E73" w14:textId="77777777" w:rsidR="00A048A6" w:rsidRPr="00FB14E4" w:rsidRDefault="00A048A6" w:rsidP="00A048A6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 xml:space="preserve">School external areas, </w:t>
            </w:r>
            <w:r w:rsidRPr="001233C3">
              <w:rPr>
                <w:rFonts w:ascii="Arial" w:hAnsi="Arial" w:cs="Arial"/>
                <w:sz w:val="20"/>
                <w:szCs w:val="22"/>
              </w:rPr>
              <w:t>Car Park</w:t>
            </w:r>
            <w:r>
              <w:rPr>
                <w:rFonts w:ascii="Arial" w:hAnsi="Arial" w:cs="Arial"/>
                <w:sz w:val="20"/>
                <w:szCs w:val="22"/>
              </w:rPr>
              <w:t>s</w:t>
            </w:r>
            <w:r w:rsidRPr="001233C3">
              <w:rPr>
                <w:rFonts w:ascii="Arial" w:hAnsi="Arial" w:cs="Arial"/>
                <w:sz w:val="20"/>
                <w:szCs w:val="22"/>
              </w:rPr>
              <w:t>/</w:t>
            </w:r>
            <w:r>
              <w:rPr>
                <w:rFonts w:ascii="Arial" w:hAnsi="Arial" w:cs="Arial"/>
                <w:sz w:val="20"/>
                <w:szCs w:val="22"/>
              </w:rPr>
              <w:t>Communal walkways, out buildings, playground other play areas and Forest school.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3CD0A341" w14:textId="77777777" w:rsidR="00A048A6" w:rsidRPr="002201B2" w:rsidRDefault="00A048A6" w:rsidP="00A048A6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Date</w:t>
            </w:r>
          </w:p>
        </w:tc>
        <w:tc>
          <w:tcPr>
            <w:tcW w:w="4456" w:type="dxa"/>
            <w:vAlign w:val="center"/>
          </w:tcPr>
          <w:p w14:paraId="2B13C9A9" w14:textId="77777777" w:rsidR="00A048A6" w:rsidRPr="00740328" w:rsidRDefault="00A048A6" w:rsidP="00A048A6">
            <w:pPr>
              <w:rPr>
                <w:rFonts w:ascii="Arial" w:hAnsi="Arial" w:cs="Arial"/>
                <w:sz w:val="20"/>
                <w:szCs w:val="20"/>
              </w:rPr>
            </w:pPr>
            <w:r w:rsidRPr="00637C70">
              <w:rPr>
                <w:rFonts w:ascii="Arial" w:hAnsi="Arial" w:cs="Arial"/>
                <w:sz w:val="20"/>
                <w:szCs w:val="20"/>
                <w:lang w:val="en-US"/>
              </w:rPr>
              <w:t>8</w:t>
            </w:r>
            <w:r w:rsidRPr="00637C70">
              <w:rPr>
                <w:rFonts w:ascii="Arial" w:hAnsi="Arial" w:cs="Arial"/>
                <w:sz w:val="20"/>
                <w:szCs w:val="20"/>
                <w:vertAlign w:val="superscript"/>
                <w:lang w:val="en-US"/>
              </w:rPr>
              <w:t>th</w:t>
            </w:r>
            <w:r w:rsidRPr="00637C70">
              <w:rPr>
                <w:rFonts w:ascii="Arial" w:hAnsi="Arial" w:cs="Arial"/>
                <w:sz w:val="20"/>
                <w:szCs w:val="20"/>
                <w:lang w:val="en-US"/>
              </w:rPr>
              <w:t xml:space="preserve"> January 2026</w:t>
            </w:r>
          </w:p>
        </w:tc>
      </w:tr>
      <w:tr w:rsidR="00A048A6" w:rsidRPr="002201B2" w14:paraId="6906DFFC" w14:textId="77777777" w:rsidTr="00A048A6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02BED0F4" w14:textId="77777777" w:rsidR="00A048A6" w:rsidRPr="002201B2" w:rsidRDefault="00A048A6" w:rsidP="00A048A6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 xml:space="preserve">Assessment </w:t>
            </w:r>
            <w:r w:rsidRPr="002201B2">
              <w:rPr>
                <w:rFonts w:ascii="Arial" w:hAnsi="Arial" w:cs="Arial"/>
                <w:b/>
                <w:sz w:val="20"/>
                <w:szCs w:val="22"/>
              </w:rPr>
              <w:br/>
              <w:t>Completed By</w:t>
            </w:r>
          </w:p>
        </w:tc>
        <w:tc>
          <w:tcPr>
            <w:tcW w:w="5684" w:type="dxa"/>
            <w:vAlign w:val="center"/>
          </w:tcPr>
          <w:p w14:paraId="6D62D6E3" w14:textId="77777777" w:rsidR="00A048A6" w:rsidRPr="002201B2" w:rsidRDefault="00A048A6" w:rsidP="00A048A6">
            <w:pPr>
              <w:rPr>
                <w:rFonts w:ascii="Arial" w:hAnsi="Arial" w:cs="Arial"/>
                <w:sz w:val="20"/>
                <w:szCs w:val="22"/>
              </w:rPr>
            </w:pPr>
            <w:r>
              <w:rPr>
                <w:rFonts w:ascii="Arial" w:hAnsi="Arial" w:cs="Arial"/>
                <w:sz w:val="20"/>
                <w:szCs w:val="22"/>
              </w:rPr>
              <w:t>John Addison MBHS</w:t>
            </w:r>
          </w:p>
        </w:tc>
        <w:tc>
          <w:tcPr>
            <w:tcW w:w="2002" w:type="dxa"/>
            <w:shd w:val="clear" w:color="auto" w:fill="D9D9D9"/>
            <w:vAlign w:val="center"/>
          </w:tcPr>
          <w:p w14:paraId="03DAAFCB" w14:textId="77777777" w:rsidR="00A048A6" w:rsidRPr="002201B2" w:rsidRDefault="00A048A6" w:rsidP="00A048A6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Person(s) Consulted</w:t>
            </w:r>
          </w:p>
        </w:tc>
        <w:tc>
          <w:tcPr>
            <w:tcW w:w="4456" w:type="dxa"/>
            <w:vAlign w:val="center"/>
          </w:tcPr>
          <w:p w14:paraId="7796A362" w14:textId="77777777" w:rsidR="00A048A6" w:rsidRPr="00740328" w:rsidRDefault="00A048A6" w:rsidP="00A048A6">
            <w:pPr>
              <w:rPr>
                <w:rFonts w:ascii="Arial" w:hAnsi="Arial" w:cs="Arial"/>
                <w:sz w:val="20"/>
                <w:szCs w:val="20"/>
              </w:rPr>
            </w:pPr>
            <w:r w:rsidRPr="00637C70">
              <w:rPr>
                <w:rFonts w:ascii="Arial" w:hAnsi="Arial" w:cs="Arial"/>
                <w:sz w:val="20"/>
                <w:szCs w:val="20"/>
              </w:rPr>
              <w:t xml:space="preserve">Darren Davies and Janette Cooper </w:t>
            </w:r>
          </w:p>
        </w:tc>
      </w:tr>
    </w:tbl>
    <w:p w14:paraId="47CBAA47" w14:textId="77777777" w:rsidR="006806C5" w:rsidRPr="002201B2" w:rsidRDefault="006806C5">
      <w:pPr>
        <w:rPr>
          <w:rFonts w:ascii="Arial" w:hAnsi="Arial" w:cs="Arial"/>
          <w:sz w:val="14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1350"/>
        <w:gridCol w:w="678"/>
        <w:gridCol w:w="1430"/>
        <w:gridCol w:w="621"/>
        <w:gridCol w:w="936"/>
        <w:gridCol w:w="676"/>
        <w:gridCol w:w="1318"/>
        <w:gridCol w:w="677"/>
        <w:gridCol w:w="1566"/>
        <w:gridCol w:w="676"/>
        <w:gridCol w:w="1427"/>
        <w:gridCol w:w="787"/>
      </w:tblGrid>
      <w:tr w:rsidR="007B2D70" w:rsidRPr="002201B2" w14:paraId="1DCEDA33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6B503690" w14:textId="77777777"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Persons Exposed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7F4A2B2B" w14:textId="77777777" w:rsidR="007B2D70" w:rsidRPr="002201B2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Employees</w:t>
            </w:r>
          </w:p>
        </w:tc>
        <w:sdt>
          <w:sdtPr>
            <w:rPr>
              <w:rFonts w:ascii="Arial" w:hAnsi="Arial" w:cs="Arial"/>
              <w:sz w:val="28"/>
              <w:szCs w:val="28"/>
            </w:rPr>
            <w:alias w:val="Check1"/>
            <w:id w:val="-501348412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  <w:vAlign w:val="center"/>
              </w:tcPr>
              <w:p w14:paraId="5B67105F" w14:textId="4DCA6BDF" w:rsidR="007B2D70" w:rsidRPr="002201B2" w:rsidRDefault="00EC7CEA" w:rsidP="00677EAB">
                <w:pPr>
                  <w:jc w:val="center"/>
                  <w:rPr>
                    <w:rFonts w:ascii="Arial" w:hAnsi="Arial" w:cs="Arial"/>
                    <w:sz w:val="28"/>
                    <w:szCs w:val="28"/>
                  </w:rPr>
                </w:pPr>
                <w:r w:rsidRPr="00EC7CEA">
                  <w:rPr>
                    <w:rFonts w:ascii="MS Gothic" w:hAnsi="MS Gothic"/>
                    <w:sz w:val="28"/>
                    <w:szCs w:val="28"/>
                  </w:rPr>
                  <w:t>☑</w:t>
                </w:r>
              </w:p>
            </w:tc>
          </w:sdtContent>
        </w:sdt>
        <w:tc>
          <w:tcPr>
            <w:tcW w:w="1430" w:type="dxa"/>
            <w:shd w:val="clear" w:color="auto" w:fill="D9D9D9"/>
            <w:vAlign w:val="center"/>
          </w:tcPr>
          <w:p w14:paraId="1BEC012D" w14:textId="77777777"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Contractor</w:t>
            </w:r>
            <w:r w:rsidR="00677EAB" w:rsidRPr="002201B2">
              <w:rPr>
                <w:rFonts w:ascii="Arial" w:hAnsi="Arial" w:cs="Arial"/>
                <w:b/>
                <w:sz w:val="20"/>
                <w:szCs w:val="20"/>
              </w:rPr>
              <w:t>s</w:t>
            </w:r>
          </w:p>
        </w:tc>
        <w:sdt>
          <w:sdtPr>
            <w:rPr>
              <w:rFonts w:ascii="Arial" w:hAnsi="Arial" w:cs="Arial"/>
              <w:sz w:val="28"/>
            </w:rPr>
            <w:id w:val="1425153507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  <w:vAlign w:val="center"/>
              </w:tcPr>
              <w:p w14:paraId="47F5EE11" w14:textId="11E0A9E4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☑</w:t>
                </w:r>
              </w:p>
            </w:tc>
          </w:sdtContent>
        </w:sdt>
        <w:tc>
          <w:tcPr>
            <w:tcW w:w="936" w:type="dxa"/>
            <w:shd w:val="clear" w:color="auto" w:fill="D9D9D9"/>
            <w:vAlign w:val="center"/>
          </w:tcPr>
          <w:p w14:paraId="40BAF065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Young Person</w:t>
            </w:r>
          </w:p>
        </w:tc>
        <w:sdt>
          <w:sdtPr>
            <w:rPr>
              <w:rFonts w:ascii="Arial" w:hAnsi="Arial" w:cs="Arial"/>
              <w:sz w:val="28"/>
            </w:rPr>
            <w:id w:val="64852344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14:paraId="5EA533F2" w14:textId="6F461CF5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☑</w:t>
                </w:r>
              </w:p>
            </w:tc>
          </w:sdtContent>
        </w:sdt>
        <w:tc>
          <w:tcPr>
            <w:tcW w:w="1318" w:type="dxa"/>
            <w:shd w:val="clear" w:color="auto" w:fill="D9D9D9"/>
            <w:vAlign w:val="center"/>
          </w:tcPr>
          <w:p w14:paraId="02C6C247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Expectant Mother</w:t>
            </w:r>
          </w:p>
        </w:tc>
        <w:sdt>
          <w:sdtPr>
            <w:rPr>
              <w:rFonts w:ascii="Arial" w:hAnsi="Arial" w:cs="Arial"/>
              <w:sz w:val="28"/>
            </w:rPr>
            <w:id w:val="361108637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  <w:vAlign w:val="center"/>
              </w:tcPr>
              <w:p w14:paraId="1E17DED5" w14:textId="16413343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☑</w:t>
                </w:r>
              </w:p>
            </w:tc>
          </w:sdtContent>
        </w:sdt>
        <w:tc>
          <w:tcPr>
            <w:tcW w:w="1566" w:type="dxa"/>
            <w:shd w:val="clear" w:color="auto" w:fill="D9D9D9"/>
            <w:vAlign w:val="center"/>
          </w:tcPr>
          <w:p w14:paraId="14CC5E56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Visitors and/or Public</w:t>
            </w:r>
          </w:p>
        </w:tc>
        <w:sdt>
          <w:sdtPr>
            <w:rPr>
              <w:rFonts w:ascii="Arial" w:hAnsi="Arial" w:cs="Arial"/>
              <w:sz w:val="28"/>
            </w:rPr>
            <w:id w:val="-1800995992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14:paraId="7F4BC242" w14:textId="76878B30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☑</w:t>
                </w:r>
              </w:p>
            </w:tc>
          </w:sdtContent>
        </w:sdt>
        <w:tc>
          <w:tcPr>
            <w:tcW w:w="1427" w:type="dxa"/>
            <w:shd w:val="clear" w:color="auto" w:fill="D9D9D9"/>
            <w:vAlign w:val="center"/>
          </w:tcPr>
          <w:p w14:paraId="186866F3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Trespassers</w:t>
            </w:r>
          </w:p>
        </w:tc>
        <w:sdt>
          <w:sdtPr>
            <w:rPr>
              <w:rFonts w:ascii="Arial" w:hAnsi="Arial" w:cs="Arial"/>
              <w:sz w:val="28"/>
            </w:rPr>
            <w:id w:val="-1076822728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787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14:paraId="78422D40" w14:textId="0E8E7C2F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☑</w:t>
                </w:r>
              </w:p>
            </w:tc>
          </w:sdtContent>
        </w:sdt>
      </w:tr>
      <w:tr w:rsidR="007B2D70" w:rsidRPr="002201B2" w14:paraId="3DBADDF5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2395AA60" w14:textId="77777777"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Frequency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3FB5E22B" w14:textId="77777777" w:rsidR="007B2D70" w:rsidRPr="002201B2" w:rsidRDefault="007B2D70" w:rsidP="00677EAB">
            <w:pPr>
              <w:ind w:left="360" w:hanging="36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Continually</w:t>
            </w:r>
          </w:p>
        </w:tc>
        <w:sdt>
          <w:sdtPr>
            <w:rPr>
              <w:rFonts w:ascii="Arial" w:hAnsi="Arial" w:cs="Arial"/>
              <w:sz w:val="28"/>
              <w:szCs w:val="22"/>
            </w:rPr>
            <w:alias w:val="Check1"/>
            <w:id w:val="969563301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  <w:vAlign w:val="center"/>
              </w:tcPr>
              <w:p w14:paraId="3FB2556D" w14:textId="450AC380" w:rsidR="007B2D70" w:rsidRPr="002201B2" w:rsidRDefault="00EC7CEA" w:rsidP="00677EAB">
                <w:pPr>
                  <w:jc w:val="center"/>
                  <w:rPr>
                    <w:rFonts w:ascii="Arial" w:hAnsi="Arial" w:cs="Arial"/>
                    <w:sz w:val="22"/>
                    <w:szCs w:val="22"/>
                  </w:rPr>
                </w:pPr>
                <w:r w:rsidRPr="00EC7CEA">
                  <w:rPr>
                    <w:rFonts w:ascii="MS Gothic" w:hAnsi="MS Gothic"/>
                    <w:sz w:val="28"/>
                    <w:szCs w:val="22"/>
                  </w:rPr>
                  <w:t>☐</w:t>
                </w:r>
              </w:p>
            </w:tc>
          </w:sdtContent>
        </w:sdt>
        <w:tc>
          <w:tcPr>
            <w:tcW w:w="1430" w:type="dxa"/>
            <w:shd w:val="clear" w:color="auto" w:fill="D9D9D9"/>
            <w:vAlign w:val="center"/>
          </w:tcPr>
          <w:p w14:paraId="37840D37" w14:textId="77777777"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Hourly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-1646113400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  <w:vAlign w:val="center"/>
              </w:tcPr>
              <w:p w14:paraId="5FFBCFEB" w14:textId="5022A055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936" w:type="dxa"/>
            <w:shd w:val="clear" w:color="auto" w:fill="D9D9D9"/>
            <w:vAlign w:val="center"/>
          </w:tcPr>
          <w:p w14:paraId="5A645B83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Daily</w:t>
            </w:r>
          </w:p>
        </w:tc>
        <w:sdt>
          <w:sdtPr>
            <w:rPr>
              <w:rFonts w:ascii="Arial" w:hAnsi="Arial" w:cs="Arial"/>
              <w:sz w:val="28"/>
            </w:rPr>
            <w:id w:val="414897217"/>
            <w14:checkbox>
              <w14:checked w14:val="1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14:paraId="57179511" w14:textId="6B062A5F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☑</w:t>
                </w:r>
              </w:p>
            </w:tc>
          </w:sdtContent>
        </w:sdt>
        <w:tc>
          <w:tcPr>
            <w:tcW w:w="1318" w:type="dxa"/>
            <w:shd w:val="clear" w:color="auto" w:fill="D9D9D9"/>
            <w:vAlign w:val="center"/>
          </w:tcPr>
          <w:p w14:paraId="3EBE9D45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Weekly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376129049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  <w:vAlign w:val="center"/>
              </w:tcPr>
              <w:p w14:paraId="31A42FB7" w14:textId="496F53E2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1566" w:type="dxa"/>
            <w:shd w:val="clear" w:color="auto" w:fill="D9D9D9"/>
            <w:vAlign w:val="center"/>
          </w:tcPr>
          <w:p w14:paraId="02C75C8C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Monthly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2141760933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14:paraId="35360AE7" w14:textId="794F54D0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1427" w:type="dxa"/>
            <w:shd w:val="clear" w:color="auto" w:fill="D9D9D9"/>
            <w:vAlign w:val="center"/>
          </w:tcPr>
          <w:p w14:paraId="754D018E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Yearly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-1875533592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787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14:paraId="264199ED" w14:textId="2B19CFA9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</w:tr>
      <w:tr w:rsidR="007B2D70" w:rsidRPr="002201B2" w14:paraId="19B9CDD3" w14:textId="77777777" w:rsidTr="009D335B">
        <w:trPr>
          <w:trHeight w:val="454"/>
        </w:trPr>
        <w:tc>
          <w:tcPr>
            <w:tcW w:w="2850" w:type="dxa"/>
            <w:shd w:val="clear" w:color="auto" w:fill="D9D9D9"/>
            <w:vAlign w:val="center"/>
          </w:tcPr>
          <w:p w14:paraId="44E1D712" w14:textId="77777777" w:rsidR="007B2D70" w:rsidRPr="002201B2" w:rsidRDefault="007B2D70" w:rsidP="002D2DE5">
            <w:pPr>
              <w:rPr>
                <w:rFonts w:ascii="Arial" w:hAnsi="Arial" w:cs="Arial"/>
                <w:b/>
                <w:sz w:val="20"/>
                <w:szCs w:val="22"/>
              </w:rPr>
            </w:pPr>
            <w:r w:rsidRPr="002201B2">
              <w:rPr>
                <w:rFonts w:ascii="Arial" w:hAnsi="Arial" w:cs="Arial"/>
                <w:b/>
                <w:sz w:val="20"/>
                <w:szCs w:val="22"/>
              </w:rPr>
              <w:t>Duration of Exposure</w:t>
            </w:r>
          </w:p>
        </w:tc>
        <w:tc>
          <w:tcPr>
            <w:tcW w:w="1350" w:type="dxa"/>
            <w:shd w:val="clear" w:color="auto" w:fill="D9D9D9"/>
            <w:vAlign w:val="center"/>
          </w:tcPr>
          <w:p w14:paraId="2704A9ED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Less than 1hr</w:t>
            </w:r>
          </w:p>
        </w:tc>
        <w:sdt>
          <w:sdtPr>
            <w:rPr>
              <w:rFonts w:ascii="Arial" w:hAnsi="Arial" w:cs="Arial"/>
              <w:sz w:val="28"/>
              <w:szCs w:val="22"/>
            </w:rPr>
            <w:alias w:val="Check1"/>
            <w:id w:val="473571361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8" w:type="dxa"/>
                <w:tcBorders>
                  <w:top w:val="nil"/>
                  <w:bottom w:val="nil"/>
                </w:tcBorders>
                <w:vAlign w:val="center"/>
              </w:tcPr>
              <w:p w14:paraId="78F7C183" w14:textId="67F0DFD8" w:rsidR="007B2D70" w:rsidRPr="002201B2" w:rsidRDefault="00EC7CEA" w:rsidP="00677EAB">
                <w:pPr>
                  <w:jc w:val="center"/>
                  <w:rPr>
                    <w:rFonts w:ascii="Arial" w:hAnsi="Arial" w:cs="Arial"/>
                    <w:sz w:val="22"/>
                    <w:szCs w:val="22"/>
                  </w:rPr>
                </w:pPr>
                <w:r w:rsidRPr="00EC7CEA">
                  <w:rPr>
                    <w:rFonts w:ascii="MS Gothic" w:hAnsi="MS Gothic"/>
                    <w:sz w:val="28"/>
                    <w:szCs w:val="22"/>
                  </w:rPr>
                  <w:t>☐</w:t>
                </w:r>
              </w:p>
            </w:tc>
          </w:sdtContent>
        </w:sdt>
        <w:tc>
          <w:tcPr>
            <w:tcW w:w="1430" w:type="dxa"/>
            <w:shd w:val="clear" w:color="auto" w:fill="D9D9D9"/>
            <w:vAlign w:val="center"/>
          </w:tcPr>
          <w:p w14:paraId="53C7A551" w14:textId="77777777" w:rsidR="007B2D70" w:rsidRPr="002201B2" w:rsidRDefault="007B2D70" w:rsidP="00677EAB">
            <w:pPr>
              <w:ind w:left="7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1-2 hrs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-1915387728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21" w:type="dxa"/>
                <w:tcBorders>
                  <w:top w:val="nil"/>
                  <w:bottom w:val="nil"/>
                </w:tcBorders>
                <w:vAlign w:val="center"/>
              </w:tcPr>
              <w:p w14:paraId="2D1DEF77" w14:textId="20176F4E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936" w:type="dxa"/>
            <w:shd w:val="clear" w:color="auto" w:fill="D9D9D9"/>
            <w:vAlign w:val="center"/>
          </w:tcPr>
          <w:p w14:paraId="7078764E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3-4 hrs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1886453874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14:paraId="585F7284" w14:textId="2A78CC3B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1318" w:type="dxa"/>
            <w:shd w:val="clear" w:color="auto" w:fill="D9D9D9"/>
            <w:vAlign w:val="center"/>
          </w:tcPr>
          <w:p w14:paraId="60B9063F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5-6 hrs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1576858789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7" w:type="dxa"/>
                <w:tcBorders>
                  <w:top w:val="nil"/>
                  <w:bottom w:val="nil"/>
                </w:tcBorders>
                <w:vAlign w:val="center"/>
              </w:tcPr>
              <w:p w14:paraId="353185FD" w14:textId="5E4371F7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1566" w:type="dxa"/>
            <w:shd w:val="clear" w:color="auto" w:fill="D9D9D9"/>
            <w:vAlign w:val="center"/>
          </w:tcPr>
          <w:p w14:paraId="47EE125A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7-8 hrs</w:t>
            </w:r>
          </w:p>
        </w:tc>
        <w:sdt>
          <w:sdtPr>
            <w:rPr>
              <w:rFonts w:ascii="Arial" w:hAnsi="Arial" w:cs="Arial"/>
              <w:sz w:val="28"/>
            </w:rPr>
            <w:alias w:val="Check1"/>
            <w:id w:val="354698431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676" w:type="dxa"/>
                <w:tcBorders>
                  <w:top w:val="nil"/>
                  <w:bottom w:val="nil"/>
                </w:tcBorders>
                <w:vAlign w:val="center"/>
              </w:tcPr>
              <w:p w14:paraId="1342DF90" w14:textId="55103328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  <w:tc>
          <w:tcPr>
            <w:tcW w:w="1427" w:type="dxa"/>
            <w:shd w:val="clear" w:color="auto" w:fill="D9D9D9"/>
            <w:vAlign w:val="center"/>
          </w:tcPr>
          <w:p w14:paraId="07875B20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More than</w:t>
            </w:r>
          </w:p>
          <w:p w14:paraId="6EBF9CDC" w14:textId="77777777" w:rsidR="007B2D70" w:rsidRPr="002201B2" w:rsidRDefault="007B2D70" w:rsidP="00677EA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8 hrs</w:t>
            </w:r>
          </w:p>
        </w:tc>
        <w:sdt>
          <w:sdtPr>
            <w:rPr>
              <w:rFonts w:ascii="Arial" w:hAnsi="Arial" w:cs="Arial"/>
              <w:sz w:val="28"/>
            </w:rPr>
            <w:id w:val="-1351402639"/>
            <w14:checkbox>
              <w14:checked w14:val="0"/>
              <w14:checkedState w14:val="2611" w14:font="MS Gothic"/>
              <w14:uncheckedState w14:val="2610" w14:font="MS Gothic"/>
            </w14:checkbox>
          </w:sdtPr>
          <w:sdtContent>
            <w:tc>
              <w:tcPr>
                <w:tcW w:w="787" w:type="dxa"/>
                <w:tcBorders>
                  <w:top w:val="nil"/>
                  <w:bottom w:val="nil"/>
                  <w:right w:val="nil"/>
                </w:tcBorders>
                <w:vAlign w:val="center"/>
              </w:tcPr>
              <w:p w14:paraId="47F193A4" w14:textId="1AEC8A64" w:rsidR="007B2D70" w:rsidRPr="002201B2" w:rsidRDefault="00EC7CEA" w:rsidP="00677EAB">
                <w:pPr>
                  <w:jc w:val="center"/>
                  <w:rPr>
                    <w:rFonts w:ascii="Arial" w:hAnsi="Arial" w:cs="Arial"/>
                  </w:rPr>
                </w:pPr>
                <w:r w:rsidRPr="00EC7CEA">
                  <w:rPr>
                    <w:rFonts w:ascii="MS Gothic" w:hAnsi="MS Gothic"/>
                    <w:sz w:val="28"/>
                  </w:rPr>
                  <w:t>☐</w:t>
                </w:r>
              </w:p>
            </w:tc>
          </w:sdtContent>
        </w:sdt>
      </w:tr>
    </w:tbl>
    <w:p w14:paraId="0819E9ED" w14:textId="77777777" w:rsidR="00C70267" w:rsidRDefault="00C70267">
      <w:pPr>
        <w:rPr>
          <w:rFonts w:ascii="Arial" w:hAnsi="Arial" w:cs="Arial"/>
          <w:sz w:val="16"/>
          <w:szCs w:val="16"/>
        </w:rPr>
      </w:pPr>
    </w:p>
    <w:tbl>
      <w:tblPr>
        <w:tblW w:w="507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5"/>
        <w:gridCol w:w="5474"/>
        <w:gridCol w:w="1196"/>
        <w:gridCol w:w="697"/>
        <w:gridCol w:w="5622"/>
      </w:tblGrid>
      <w:tr w:rsidR="00E839E2" w:rsidRPr="002201B2" w14:paraId="481E97D7" w14:textId="77777777" w:rsidTr="009D335B">
        <w:trPr>
          <w:trHeight w:val="184"/>
        </w:trPr>
        <w:tc>
          <w:tcPr>
            <w:tcW w:w="601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2FED81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 xml:space="preserve">Probability  (Prob) </w:t>
            </w:r>
          </w:p>
        </w:tc>
        <w:tc>
          <w:tcPr>
            <w:tcW w:w="185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AB767D8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6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Very Likely,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4= Likely, 3= Quite Possible,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2= Possible, 1= Unlikely</w:t>
            </w:r>
          </w:p>
        </w:tc>
        <w:tc>
          <w:tcPr>
            <w:tcW w:w="40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92D050"/>
            <w:vAlign w:val="center"/>
          </w:tcPr>
          <w:p w14:paraId="6917BE94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Low</w:t>
            </w:r>
          </w:p>
        </w:tc>
        <w:tc>
          <w:tcPr>
            <w:tcW w:w="236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EF7305F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0-8</w:t>
            </w:r>
          </w:p>
        </w:tc>
        <w:tc>
          <w:tcPr>
            <w:tcW w:w="1904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C0788F8" w14:textId="77777777" w:rsidR="00E839E2" w:rsidRPr="002201B2" w:rsidRDefault="00E839E2" w:rsidP="00E839E2">
            <w:pPr>
              <w:pStyle w:val="Footer"/>
              <w:ind w:left="34" w:hanging="34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Lo</w:t>
            </w:r>
            <w:r>
              <w:rPr>
                <w:rFonts w:ascii="Arial" w:hAnsi="Arial" w:cs="Arial"/>
                <w:b/>
                <w:sz w:val="16"/>
                <w:szCs w:val="18"/>
              </w:rPr>
              <w:t>w risk no action r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equired</w:t>
            </w:r>
          </w:p>
        </w:tc>
      </w:tr>
      <w:tr w:rsidR="00E839E2" w:rsidRPr="002201B2" w14:paraId="7B8EE000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B3F5C9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E90254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CF37"/>
            <w:vAlign w:val="center"/>
          </w:tcPr>
          <w:p w14:paraId="280B0FFB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Medium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70E441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9-15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F163CF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Medium risk e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nsu</w:t>
            </w:r>
            <w:r>
              <w:rPr>
                <w:rFonts w:ascii="Arial" w:hAnsi="Arial" w:cs="Arial"/>
                <w:b/>
                <w:sz w:val="16"/>
                <w:szCs w:val="18"/>
              </w:rPr>
              <w:t>re adequate controls are in use</w:t>
            </w:r>
          </w:p>
        </w:tc>
      </w:tr>
      <w:tr w:rsidR="00E839E2" w:rsidRPr="002201B2" w14:paraId="4AD86EC9" w14:textId="77777777" w:rsidTr="009D335B">
        <w:trPr>
          <w:trHeight w:val="184"/>
        </w:trPr>
        <w:tc>
          <w:tcPr>
            <w:tcW w:w="6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45E1B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Severity  (Sev)</w:t>
            </w:r>
          </w:p>
        </w:tc>
        <w:tc>
          <w:tcPr>
            <w:tcW w:w="185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B0041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8"/>
              </w:rPr>
              <w:t>5=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Catastrophic, 4=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Major, 3=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Moderate, 2=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Minor, 1=</w:t>
            </w:r>
            <w:r>
              <w:rPr>
                <w:rFonts w:ascii="Arial" w:hAnsi="Arial" w:cs="Arial"/>
                <w:b/>
                <w:sz w:val="16"/>
                <w:szCs w:val="18"/>
              </w:rPr>
              <w:t xml:space="preserve">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Insignificant</w:t>
            </w:r>
          </w:p>
        </w:tc>
        <w:tc>
          <w:tcPr>
            <w:tcW w:w="40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3B3B"/>
            <w:vAlign w:val="center"/>
          </w:tcPr>
          <w:p w14:paraId="7015C4A2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 w:rsidRPr="002201B2">
              <w:rPr>
                <w:rFonts w:ascii="Arial" w:hAnsi="Arial" w:cs="Arial"/>
                <w:b/>
                <w:sz w:val="12"/>
                <w:szCs w:val="18"/>
              </w:rPr>
              <w:t>High</w:t>
            </w:r>
          </w:p>
        </w:tc>
        <w:tc>
          <w:tcPr>
            <w:tcW w:w="23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560FB" w14:textId="77777777" w:rsidR="00E839E2" w:rsidRPr="002201B2" w:rsidRDefault="00E839E2" w:rsidP="00E839E2">
            <w:pPr>
              <w:pStyle w:val="Footer"/>
              <w:jc w:val="cen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16-25</w:t>
            </w:r>
          </w:p>
        </w:tc>
        <w:tc>
          <w:tcPr>
            <w:tcW w:w="19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646D6" w14:textId="77777777" w:rsidR="00E839E2" w:rsidRPr="002201B2" w:rsidRDefault="00E839E2" w:rsidP="00951E0E">
            <w:pPr>
              <w:pStyle w:val="Footer"/>
              <w:rPr>
                <w:rFonts w:ascii="Arial" w:hAnsi="Arial" w:cs="Arial"/>
                <w:b/>
                <w:sz w:val="12"/>
                <w:szCs w:val="18"/>
              </w:rPr>
            </w:pPr>
            <w:r>
              <w:rPr>
                <w:rFonts w:ascii="Arial" w:hAnsi="Arial" w:cs="Arial"/>
                <w:b/>
                <w:sz w:val="16"/>
                <w:szCs w:val="18"/>
              </w:rPr>
              <w:t>High risk s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top operation and implement adequate control measures</w:t>
            </w:r>
          </w:p>
        </w:tc>
      </w:tr>
    </w:tbl>
    <w:p w14:paraId="6C1EF633" w14:textId="77777777" w:rsidR="00E839E2" w:rsidRDefault="00E839E2">
      <w:pPr>
        <w:rPr>
          <w:rFonts w:ascii="Arial" w:hAnsi="Arial" w:cs="Arial"/>
          <w:sz w:val="16"/>
          <w:szCs w:val="16"/>
        </w:rPr>
      </w:pPr>
    </w:p>
    <w:p w14:paraId="7AD7F2EB" w14:textId="77777777" w:rsidR="0005270D" w:rsidRPr="002201B2" w:rsidRDefault="0005270D" w:rsidP="0005270D">
      <w:pPr>
        <w:jc w:val="center"/>
        <w:rPr>
          <w:rFonts w:ascii="Arial" w:hAnsi="Arial" w:cs="Arial"/>
          <w:b/>
          <w:sz w:val="20"/>
          <w:szCs w:val="16"/>
        </w:rPr>
      </w:pPr>
      <w:r w:rsidRPr="002201B2">
        <w:rPr>
          <w:rFonts w:ascii="Arial" w:hAnsi="Arial" w:cs="Arial"/>
          <w:b/>
          <w:sz w:val="20"/>
          <w:szCs w:val="16"/>
        </w:rPr>
        <w:t>This Risk Assessment and identified Control Measures has been establis</w:t>
      </w:r>
      <w:r w:rsidR="00FD6C0E">
        <w:rPr>
          <w:rFonts w:ascii="Arial" w:hAnsi="Arial" w:cs="Arial"/>
          <w:b/>
          <w:sz w:val="20"/>
          <w:szCs w:val="16"/>
        </w:rPr>
        <w:t xml:space="preserve">hed following consultation </w:t>
      </w:r>
      <w:r w:rsidR="00FD6C0E" w:rsidRPr="006D4966">
        <w:rPr>
          <w:rFonts w:ascii="Arial" w:hAnsi="Arial" w:cs="Arial"/>
          <w:b/>
          <w:sz w:val="20"/>
          <w:szCs w:val="16"/>
        </w:rPr>
        <w:t>with</w:t>
      </w:r>
      <w:r w:rsidR="00FD6C0E">
        <w:rPr>
          <w:rFonts w:ascii="Arial" w:hAnsi="Arial" w:cs="Arial"/>
          <w:b/>
          <w:sz w:val="20"/>
          <w:szCs w:val="16"/>
        </w:rPr>
        <w:t xml:space="preserve"> the Head Teacher and other responsible</w:t>
      </w:r>
      <w:r w:rsidR="00FD6C0E" w:rsidRPr="006D4966">
        <w:rPr>
          <w:rFonts w:ascii="Arial" w:hAnsi="Arial" w:cs="Arial"/>
          <w:b/>
          <w:sz w:val="20"/>
          <w:szCs w:val="16"/>
        </w:rPr>
        <w:t xml:space="preserve"> staff</w:t>
      </w:r>
    </w:p>
    <w:p w14:paraId="498F0CE5" w14:textId="77777777" w:rsidR="0005270D" w:rsidRPr="002201B2" w:rsidRDefault="0005270D" w:rsidP="0005270D">
      <w:pPr>
        <w:jc w:val="center"/>
        <w:rPr>
          <w:rFonts w:ascii="Arial" w:hAnsi="Arial" w:cs="Arial"/>
          <w:b/>
          <w:sz w:val="20"/>
          <w:szCs w:val="16"/>
        </w:rPr>
      </w:pPr>
      <w:r w:rsidRPr="002201B2">
        <w:rPr>
          <w:rFonts w:ascii="Arial" w:hAnsi="Arial" w:cs="Arial"/>
          <w:b/>
          <w:sz w:val="20"/>
          <w:szCs w:val="16"/>
        </w:rPr>
        <w:t>Staff acknowledgment as to their understanding of the control measures to be applied is included as the last page to this document</w:t>
      </w:r>
    </w:p>
    <w:p w14:paraId="0FEE79D9" w14:textId="77777777" w:rsidR="0005270D" w:rsidRPr="002201B2" w:rsidRDefault="0005270D">
      <w:pPr>
        <w:rPr>
          <w:rFonts w:ascii="Arial" w:hAnsi="Arial" w:cs="Arial"/>
          <w:sz w:val="16"/>
          <w:szCs w:val="16"/>
        </w:rPr>
      </w:pPr>
    </w:p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677EAB" w:rsidRPr="002201B2" w14:paraId="70B89CD7" w14:textId="77777777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4AC52657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85CAD67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6674FB11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0D0B349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517AD7E0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1E7F06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677EAB" w:rsidRPr="002201B2" w14:paraId="4B03392C" w14:textId="77777777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7565D698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5EE67409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49FE6FFC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411AF3E8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420BF18F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5F3ED277" w14:textId="77777777"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081CFF11" w14:textId="77777777" w:rsidR="00677EAB" w:rsidRPr="002201B2" w:rsidRDefault="00677EAB" w:rsidP="0067487B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B71EEDD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3CE57D43" w14:textId="77777777" w:rsidR="00677EAB" w:rsidRPr="002201B2" w:rsidRDefault="00677EAB" w:rsidP="00A4495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1B2" w:rsidRPr="002201B2" w14:paraId="11395F54" w14:textId="77777777" w:rsidTr="007D4660">
        <w:trPr>
          <w:trHeight w:val="2010"/>
        </w:trPr>
        <w:tc>
          <w:tcPr>
            <w:tcW w:w="392" w:type="dxa"/>
            <w:shd w:val="clear" w:color="auto" w:fill="D9D9D9"/>
            <w:vAlign w:val="center"/>
          </w:tcPr>
          <w:p w14:paraId="55B531E9" w14:textId="77777777" w:rsidR="002201B2" w:rsidRPr="002201B2" w:rsidRDefault="002201B2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2348AB30" w14:textId="77777777" w:rsidR="002201B2" w:rsidRPr="002201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Vehicle movements leading to collision between vehicles and people</w:t>
            </w:r>
          </w:p>
          <w:p w14:paraId="35DC075C" w14:textId="77777777" w:rsidR="002201B2" w:rsidRPr="002201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551333BB" w14:textId="77777777" w:rsidR="002201B2" w:rsidRPr="002201B2" w:rsidRDefault="007D4660" w:rsidP="00AA2B41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i/>
                <w:sz w:val="16"/>
                <w:szCs w:val="20"/>
              </w:rPr>
              <w:t>Staff could suffer severe personal injury or worse as a result of collisions with delivery/collection vehicles</w:t>
            </w:r>
          </w:p>
        </w:tc>
        <w:tc>
          <w:tcPr>
            <w:tcW w:w="567" w:type="dxa"/>
            <w:vAlign w:val="center"/>
          </w:tcPr>
          <w:p w14:paraId="5CB46892" w14:textId="77777777" w:rsidR="002201B2" w:rsidRPr="002201B2" w:rsidRDefault="007D4660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101C8880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31AD59B6" w14:textId="77777777" w:rsidR="002201B2" w:rsidRPr="00A739F4" w:rsidRDefault="007D4660" w:rsidP="001E7F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14:paraId="62577255" w14:textId="77777777" w:rsidR="002201B2" w:rsidRPr="002201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 xml:space="preserve">The </w:t>
            </w:r>
            <w:r w:rsidR="00AA2B41">
              <w:rPr>
                <w:rFonts w:ascii="Arial" w:hAnsi="Arial" w:cs="Arial"/>
                <w:sz w:val="20"/>
                <w:szCs w:val="20"/>
              </w:rPr>
              <w:t xml:space="preserve">school </w:t>
            </w:r>
            <w:r w:rsidRPr="002201B2">
              <w:rPr>
                <w:rFonts w:ascii="Arial" w:hAnsi="Arial" w:cs="Arial"/>
                <w:sz w:val="20"/>
                <w:szCs w:val="20"/>
              </w:rPr>
              <w:t>have established suitable car pa</w:t>
            </w:r>
            <w:r w:rsidR="00AA2B41">
              <w:rPr>
                <w:rFonts w:ascii="Arial" w:hAnsi="Arial" w:cs="Arial"/>
                <w:sz w:val="20"/>
                <w:szCs w:val="20"/>
              </w:rPr>
              <w:t>rk facilities for employees and</w:t>
            </w:r>
            <w:r w:rsidRPr="002201B2">
              <w:rPr>
                <w:rFonts w:ascii="Arial" w:hAnsi="Arial" w:cs="Arial"/>
                <w:sz w:val="20"/>
                <w:szCs w:val="20"/>
              </w:rPr>
              <w:t xml:space="preserve"> visitors who may be unfamiliar with the area. </w:t>
            </w:r>
          </w:p>
          <w:p w14:paraId="4FCA1134" w14:textId="77777777" w:rsidR="008579CC" w:rsidRDefault="008579CC" w:rsidP="00AA2B4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Parking areas are across the road and to the left of the building</w:t>
            </w:r>
          </w:p>
          <w:p w14:paraId="1602C811" w14:textId="77777777" w:rsidR="002201B2" w:rsidRDefault="002201B2" w:rsidP="00AA2B41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Sufficient lighting in place to ensure that suitable illumination of access routes is available.</w:t>
            </w:r>
          </w:p>
          <w:p w14:paraId="03C1F54B" w14:textId="77777777" w:rsidR="00A059C1" w:rsidRPr="002201B2" w:rsidRDefault="00133CA1" w:rsidP="00AA2B4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This is n</w:t>
            </w:r>
            <w:r w:rsidR="00A059C1">
              <w:rPr>
                <w:rFonts w:ascii="Arial" w:hAnsi="Arial" w:cs="Arial"/>
                <w:sz w:val="20"/>
                <w:szCs w:val="20"/>
              </w:rPr>
              <w:t xml:space="preserve">ot a busy road except during school drop off/pick up periods. </w:t>
            </w:r>
          </w:p>
        </w:tc>
        <w:tc>
          <w:tcPr>
            <w:tcW w:w="567" w:type="dxa"/>
            <w:vAlign w:val="center"/>
          </w:tcPr>
          <w:p w14:paraId="42EBEBCD" w14:textId="77777777" w:rsidR="002201B2" w:rsidRPr="002201B2" w:rsidRDefault="007D4660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6FC20218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00D73EC5" w14:textId="77777777" w:rsidR="002201B2" w:rsidRPr="00A739F4" w:rsidRDefault="007D4660" w:rsidP="001E7F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5C8FBC58" w14:textId="77777777" w:rsidR="002201B2" w:rsidRPr="002201B2" w:rsidRDefault="002201B2" w:rsidP="007D4660">
            <w:pPr>
              <w:numPr>
                <w:ilvl w:val="0"/>
                <w:numId w:val="16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1B2" w:rsidRPr="002201B2" w14:paraId="25DB7267" w14:textId="77777777" w:rsidTr="007D4660">
        <w:trPr>
          <w:trHeight w:val="1442"/>
        </w:trPr>
        <w:tc>
          <w:tcPr>
            <w:tcW w:w="392" w:type="dxa"/>
            <w:shd w:val="clear" w:color="auto" w:fill="D9D9D9"/>
            <w:vAlign w:val="center"/>
          </w:tcPr>
          <w:p w14:paraId="610AD2E9" w14:textId="77777777" w:rsidR="002201B2" w:rsidRPr="002201B2" w:rsidRDefault="002201B2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774A13BA" w14:textId="77777777" w:rsidR="002201B2" w:rsidRPr="002201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Unauthorised access to the premises</w:t>
            </w:r>
          </w:p>
          <w:p w14:paraId="6FE3B3AA" w14:textId="77777777" w:rsidR="002201B2" w:rsidRPr="002201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D706C95" w14:textId="77777777" w:rsidR="002201B2" w:rsidRPr="002201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i/>
                <w:sz w:val="16"/>
                <w:szCs w:val="20"/>
              </w:rPr>
              <w:t>Staff</w:t>
            </w:r>
            <w:r w:rsidR="00A059C1">
              <w:rPr>
                <w:rFonts w:ascii="Arial" w:hAnsi="Arial" w:cs="Arial"/>
                <w:i/>
                <w:sz w:val="16"/>
                <w:szCs w:val="20"/>
              </w:rPr>
              <w:t>/Pupils</w:t>
            </w:r>
            <w:r w:rsidRPr="002201B2">
              <w:rPr>
                <w:rFonts w:ascii="Arial" w:hAnsi="Arial" w:cs="Arial"/>
                <w:i/>
                <w:sz w:val="16"/>
                <w:szCs w:val="20"/>
              </w:rPr>
              <w:t xml:space="preserve"> could suffer severe personal injury or worse as a result of trespassers or unauthorised personnel gaining access to working areas</w:t>
            </w:r>
          </w:p>
        </w:tc>
        <w:tc>
          <w:tcPr>
            <w:tcW w:w="567" w:type="dxa"/>
            <w:vAlign w:val="center"/>
          </w:tcPr>
          <w:p w14:paraId="2D02524B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4D1BC9A2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3E132325" w14:textId="77777777" w:rsidR="002201B2" w:rsidRPr="00A739F4" w:rsidRDefault="002201B2" w:rsidP="001E7F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9F4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7F380D5E" w14:textId="77777777" w:rsidR="00AA2B41" w:rsidRDefault="00AA2B41" w:rsidP="005004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All entrance doors</w:t>
            </w:r>
            <w:r w:rsidR="002201B2" w:rsidRPr="002201B2">
              <w:rPr>
                <w:rFonts w:ascii="Arial" w:hAnsi="Arial" w:cs="Arial"/>
                <w:sz w:val="20"/>
                <w:szCs w:val="20"/>
              </w:rPr>
              <w:t xml:space="preserve"> have suitable security locks in place and are secured when not in use.</w:t>
            </w:r>
          </w:p>
          <w:p w14:paraId="2465C191" w14:textId="77777777" w:rsidR="00AA2B41" w:rsidRDefault="00AA2B41" w:rsidP="005004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Fence around school for safeguarding of pupils. Gates are locked where necessary.</w:t>
            </w:r>
          </w:p>
          <w:p w14:paraId="6EBF993C" w14:textId="77777777" w:rsidR="002201B2" w:rsidRPr="002201B2" w:rsidRDefault="00AA2B41" w:rsidP="005004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Details in reception of </w:t>
            </w:r>
            <w:r w:rsidR="008A5C4A">
              <w:rPr>
                <w:rFonts w:ascii="Arial" w:hAnsi="Arial" w:cs="Arial"/>
                <w:sz w:val="20"/>
                <w:szCs w:val="20"/>
              </w:rPr>
              <w:t>parents who are not allowed into school.</w:t>
            </w:r>
            <w:r w:rsidR="002201B2" w:rsidRPr="002201B2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47669087" w14:textId="77777777" w:rsidR="002201B2" w:rsidRPr="002201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 xml:space="preserve">Access keys are controlled by the </w:t>
            </w:r>
            <w:r w:rsidR="00EB191C">
              <w:rPr>
                <w:rFonts w:ascii="Arial" w:hAnsi="Arial" w:cs="Arial"/>
                <w:sz w:val="20"/>
                <w:szCs w:val="20"/>
              </w:rPr>
              <w:t>m</w:t>
            </w:r>
            <w:r w:rsidRPr="002201B2">
              <w:rPr>
                <w:rFonts w:ascii="Arial" w:hAnsi="Arial" w:cs="Arial"/>
                <w:sz w:val="20"/>
                <w:szCs w:val="20"/>
              </w:rPr>
              <w:t>anagement team.</w:t>
            </w:r>
          </w:p>
          <w:p w14:paraId="44C35D17" w14:textId="77777777" w:rsidR="009E2E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Visitors are required to report to reception and sign in to a register.</w:t>
            </w:r>
          </w:p>
          <w:p w14:paraId="15D7113A" w14:textId="77777777" w:rsidR="002201B2" w:rsidRPr="002201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 xml:space="preserve">All visitors are accompanied throughout the building at all times. </w:t>
            </w:r>
          </w:p>
        </w:tc>
        <w:tc>
          <w:tcPr>
            <w:tcW w:w="567" w:type="dxa"/>
            <w:vAlign w:val="center"/>
          </w:tcPr>
          <w:p w14:paraId="76BC97B0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3C142EED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6D591AD4" w14:textId="77777777" w:rsidR="002201B2" w:rsidRPr="00A739F4" w:rsidRDefault="002201B2" w:rsidP="001E7F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9F4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0E6723F7" w14:textId="77777777" w:rsidR="002201B2" w:rsidRPr="002201B2" w:rsidRDefault="002201B2" w:rsidP="007870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EC0B1AE" w14:textId="77777777" w:rsidR="00787066" w:rsidRDefault="00787066"/>
    <w:p w14:paraId="716D5F5D" w14:textId="77777777" w:rsidR="00164E6A" w:rsidRPr="002201B2" w:rsidRDefault="00164E6A"/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EE710D" w:rsidRPr="002201B2" w14:paraId="40CE2AB6" w14:textId="77777777" w:rsidTr="00DE410D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0BF05612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lastRenderedPageBreak/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E229794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301DD498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3719E2B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8CD8E05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A739F4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EE710D" w:rsidRPr="002201B2" w14:paraId="27A10923" w14:textId="77777777" w:rsidTr="00DE410D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40495A3D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5917B2FF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7D3ABC7F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515E4880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291033CA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6D9F8553" w14:textId="77777777" w:rsidR="00EE710D" w:rsidRPr="002201B2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1BCAC328" w14:textId="77777777" w:rsidR="00EE710D" w:rsidRPr="002201B2" w:rsidRDefault="00EE710D" w:rsidP="00B74D87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CAD8EB3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39485992" w14:textId="77777777" w:rsidR="00EE710D" w:rsidRPr="002201B2" w:rsidRDefault="00EE710D" w:rsidP="00B74D8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201B2" w:rsidRPr="002201B2" w14:paraId="2454B9FB" w14:textId="77777777" w:rsidTr="00164E6A">
        <w:trPr>
          <w:trHeight w:val="1314"/>
        </w:trPr>
        <w:tc>
          <w:tcPr>
            <w:tcW w:w="392" w:type="dxa"/>
            <w:shd w:val="clear" w:color="auto" w:fill="D9D9D9"/>
            <w:vAlign w:val="center"/>
          </w:tcPr>
          <w:p w14:paraId="67E8480C" w14:textId="77777777" w:rsidR="002201B2" w:rsidRPr="002201B2" w:rsidRDefault="002201B2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5520E760" w14:textId="77777777" w:rsidR="002201B2" w:rsidRPr="002201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Adverse weather creating hazardous access/egress conditions</w:t>
            </w:r>
          </w:p>
          <w:p w14:paraId="6A5920BE" w14:textId="77777777" w:rsidR="002201B2" w:rsidRPr="002201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84A152D" w14:textId="77777777" w:rsidR="002201B2" w:rsidRPr="002201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i/>
                <w:sz w:val="16"/>
                <w:szCs w:val="20"/>
              </w:rPr>
              <w:t>Staff</w:t>
            </w:r>
            <w:r w:rsidR="00A059C1">
              <w:rPr>
                <w:rFonts w:ascii="Arial" w:hAnsi="Arial" w:cs="Arial"/>
                <w:i/>
                <w:sz w:val="16"/>
                <w:szCs w:val="20"/>
              </w:rPr>
              <w:t>/</w:t>
            </w:r>
            <w:r w:rsidR="00740328">
              <w:rPr>
                <w:rFonts w:ascii="Arial" w:hAnsi="Arial" w:cs="Arial"/>
                <w:i/>
                <w:sz w:val="16"/>
                <w:szCs w:val="20"/>
              </w:rPr>
              <w:t xml:space="preserve">Pupils </w:t>
            </w:r>
            <w:r w:rsidR="00740328" w:rsidRPr="002201B2">
              <w:rPr>
                <w:rFonts w:ascii="Arial" w:hAnsi="Arial" w:cs="Arial"/>
                <w:i/>
                <w:sz w:val="16"/>
                <w:szCs w:val="20"/>
              </w:rPr>
              <w:t>and</w:t>
            </w:r>
            <w:r w:rsidRPr="002201B2">
              <w:rPr>
                <w:rFonts w:ascii="Arial" w:hAnsi="Arial" w:cs="Arial"/>
                <w:i/>
                <w:sz w:val="16"/>
                <w:szCs w:val="20"/>
              </w:rPr>
              <w:t xml:space="preserve"> 3</w:t>
            </w:r>
            <w:r w:rsidRPr="002201B2">
              <w:rPr>
                <w:rFonts w:ascii="Arial" w:hAnsi="Arial" w:cs="Arial"/>
                <w:i/>
                <w:sz w:val="16"/>
                <w:szCs w:val="20"/>
                <w:vertAlign w:val="superscript"/>
              </w:rPr>
              <w:t>rd</w:t>
            </w:r>
            <w:r w:rsidRPr="002201B2">
              <w:rPr>
                <w:rFonts w:ascii="Arial" w:hAnsi="Arial" w:cs="Arial"/>
                <w:i/>
                <w:sz w:val="16"/>
                <w:szCs w:val="20"/>
              </w:rPr>
              <w:t xml:space="preserve"> party personnel</w:t>
            </w:r>
            <w:r w:rsidR="00A059C1">
              <w:rPr>
                <w:rFonts w:ascii="Arial" w:hAnsi="Arial" w:cs="Arial"/>
                <w:i/>
                <w:sz w:val="16"/>
                <w:szCs w:val="20"/>
              </w:rPr>
              <w:t xml:space="preserve"> i.e Parents/Visitors</w:t>
            </w:r>
            <w:r w:rsidRPr="002201B2">
              <w:rPr>
                <w:rFonts w:ascii="Arial" w:hAnsi="Arial" w:cs="Arial"/>
                <w:i/>
                <w:sz w:val="16"/>
                <w:szCs w:val="20"/>
              </w:rPr>
              <w:t xml:space="preserve"> could suffer personal injury due to weather conditions creating a hazardous condition</w:t>
            </w:r>
          </w:p>
        </w:tc>
        <w:tc>
          <w:tcPr>
            <w:tcW w:w="567" w:type="dxa"/>
            <w:vAlign w:val="center"/>
          </w:tcPr>
          <w:p w14:paraId="4D1B5EBA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44" w:type="dxa"/>
            <w:vAlign w:val="center"/>
          </w:tcPr>
          <w:p w14:paraId="2E0DD752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640A1EC8" w14:textId="77777777" w:rsidR="002201B2" w:rsidRPr="00A739F4" w:rsidRDefault="002201B2" w:rsidP="001E7F06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739F4">
              <w:rPr>
                <w:rFonts w:ascii="Arial" w:hAnsi="Arial" w:cs="Arial"/>
                <w:b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734BCF1F" w14:textId="77777777" w:rsidR="002201B2" w:rsidRPr="002201B2" w:rsidRDefault="008A5C4A" w:rsidP="005004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school</w:t>
            </w:r>
            <w:r w:rsidR="002201B2" w:rsidRPr="002201B2">
              <w:rPr>
                <w:rFonts w:ascii="Arial" w:hAnsi="Arial" w:cs="Arial"/>
                <w:sz w:val="20"/>
                <w:szCs w:val="20"/>
              </w:rPr>
              <w:t xml:space="preserve"> ensure all roadways and pedestrian access routes that are within their responsibili</w:t>
            </w:r>
            <w:r>
              <w:rPr>
                <w:rFonts w:ascii="Arial" w:hAnsi="Arial" w:cs="Arial"/>
                <w:sz w:val="20"/>
                <w:szCs w:val="20"/>
              </w:rPr>
              <w:t>ty are cleared of snow/ice in winter months.</w:t>
            </w:r>
          </w:p>
          <w:p w14:paraId="3E55CAC1" w14:textId="77777777" w:rsidR="002201B2" w:rsidRPr="002201B2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A ready supply of “salt/grit” is readily available to ensure that slippery access routes are made as safe as far as reasonably practicable.</w:t>
            </w:r>
            <w:r w:rsidR="008A5C4A">
              <w:rPr>
                <w:rFonts w:ascii="Arial" w:hAnsi="Arial" w:cs="Arial"/>
                <w:sz w:val="20"/>
                <w:szCs w:val="20"/>
              </w:rPr>
              <w:t xml:space="preserve"> This is the responsibility of the caretaker.</w:t>
            </w:r>
          </w:p>
          <w:p w14:paraId="7C501691" w14:textId="77777777" w:rsidR="00A059C1" w:rsidRDefault="002201B2" w:rsidP="005004BF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All vehicle drivers, either employees arriving for work, commercial vehicle drivers delivering/</w:t>
            </w:r>
            <w:r w:rsidR="00740328" w:rsidRPr="002201B2">
              <w:rPr>
                <w:rFonts w:ascii="Arial" w:hAnsi="Arial" w:cs="Arial"/>
                <w:sz w:val="20"/>
                <w:szCs w:val="20"/>
              </w:rPr>
              <w:t>collecting,</w:t>
            </w:r>
            <w:r w:rsidRPr="002201B2">
              <w:rPr>
                <w:rFonts w:ascii="Arial" w:hAnsi="Arial" w:cs="Arial"/>
                <w:sz w:val="20"/>
                <w:szCs w:val="20"/>
              </w:rPr>
              <w:t xml:space="preserve"> and visitors are required to take extra caution when road conditions may be hazardous as required by the Highway Code &amp; Road Traffic Act</w:t>
            </w:r>
          </w:p>
          <w:p w14:paraId="277EAB51" w14:textId="77777777" w:rsidR="00A059C1" w:rsidRPr="002201B2" w:rsidRDefault="00A059C1" w:rsidP="005004B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Walkways from the road to the School and playground areas are to be cleared of snow/ice before the School is opened.</w:t>
            </w:r>
          </w:p>
        </w:tc>
        <w:tc>
          <w:tcPr>
            <w:tcW w:w="567" w:type="dxa"/>
            <w:vAlign w:val="center"/>
          </w:tcPr>
          <w:p w14:paraId="417F18F8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617" w:type="dxa"/>
            <w:vAlign w:val="center"/>
          </w:tcPr>
          <w:p w14:paraId="43EDB411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1121BF14" w14:textId="77777777" w:rsidR="002201B2" w:rsidRPr="000B623B" w:rsidRDefault="002201B2" w:rsidP="00A739F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B623B"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1020" w:type="dxa"/>
            <w:vAlign w:val="center"/>
          </w:tcPr>
          <w:p w14:paraId="56AC2001" w14:textId="77777777" w:rsidR="002201B2" w:rsidRPr="002201B2" w:rsidRDefault="002201B2" w:rsidP="00DE410D">
            <w:pPr>
              <w:jc w:val="center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D715CC" w:rsidRPr="002201B2" w14:paraId="3B33D82C" w14:textId="77777777" w:rsidTr="00D87B11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616F9013" w14:textId="77777777" w:rsidR="00D715CC" w:rsidRPr="002201B2" w:rsidRDefault="00D715CC" w:rsidP="00D715CC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0FF70418" w14:textId="77777777" w:rsidR="00D715CC" w:rsidRPr="002201B2" w:rsidRDefault="00D715CC" w:rsidP="00D715CC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Fire / explosion</w:t>
            </w:r>
          </w:p>
          <w:p w14:paraId="1264C25F" w14:textId="77777777" w:rsidR="00D715CC" w:rsidRPr="002201B2" w:rsidRDefault="00D715CC" w:rsidP="00D715CC">
            <w:pPr>
              <w:rPr>
                <w:rFonts w:ascii="Arial" w:hAnsi="Arial" w:cs="Arial"/>
                <w:sz w:val="20"/>
                <w:szCs w:val="20"/>
              </w:rPr>
            </w:pPr>
          </w:p>
          <w:p w14:paraId="3E816C16" w14:textId="77777777" w:rsidR="00D715CC" w:rsidRPr="002201B2" w:rsidRDefault="00D715CC" w:rsidP="00D715CC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i/>
                <w:sz w:val="16"/>
                <w:szCs w:val="20"/>
              </w:rPr>
              <w:t>Staff and other building users could suffer from smoke inhalation, burns or worse if trapped in the premises</w:t>
            </w:r>
          </w:p>
        </w:tc>
        <w:tc>
          <w:tcPr>
            <w:tcW w:w="567" w:type="dxa"/>
            <w:vAlign w:val="center"/>
          </w:tcPr>
          <w:p w14:paraId="061C5CF7" w14:textId="77777777" w:rsidR="00D715CC" w:rsidRPr="002201B2" w:rsidRDefault="00D715CC" w:rsidP="00D715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09272276" w14:textId="77777777" w:rsidR="00D715CC" w:rsidRPr="002201B2" w:rsidRDefault="00D715CC" w:rsidP="00D715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3D61BB38" w14:textId="77777777" w:rsidR="00D715CC" w:rsidRPr="00A739F4" w:rsidRDefault="00D715CC" w:rsidP="00D715C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14:paraId="69582F94" w14:textId="77777777" w:rsidR="00D715CC" w:rsidRPr="002201B2" w:rsidRDefault="00D715CC" w:rsidP="00D715C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school</w:t>
            </w:r>
            <w:r w:rsidRPr="002201B2">
              <w:rPr>
                <w:rFonts w:ascii="Arial" w:hAnsi="Arial" w:cs="Arial"/>
                <w:sz w:val="20"/>
                <w:szCs w:val="20"/>
              </w:rPr>
              <w:t>, as the “responsible person” ensures a specific fire risk assessment is completed in line with legislative requirements (Regulatory Reform (fire safety) Order 2005).</w:t>
            </w:r>
          </w:p>
          <w:p w14:paraId="7726319B" w14:textId="77777777" w:rsidR="00D715CC" w:rsidRPr="002201B2" w:rsidRDefault="00D715CC" w:rsidP="00D715CC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The assessment considers the provision of preventative measures, means of raising the alarm, staff training and provision of fire fighting equipment.</w:t>
            </w:r>
          </w:p>
          <w:p w14:paraId="0F49F648" w14:textId="77777777" w:rsidR="00D715CC" w:rsidRPr="002201B2" w:rsidRDefault="00D715CC" w:rsidP="00D715CC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 xml:space="preserve">Smoking prohibited in </w:t>
            </w:r>
            <w:r>
              <w:rPr>
                <w:rFonts w:ascii="Arial" w:hAnsi="Arial" w:cs="Arial"/>
                <w:sz w:val="20"/>
                <w:szCs w:val="20"/>
              </w:rPr>
              <w:t xml:space="preserve">or around </w:t>
            </w:r>
            <w:r w:rsidRPr="002201B2">
              <w:rPr>
                <w:rFonts w:ascii="Arial" w:hAnsi="Arial" w:cs="Arial"/>
                <w:sz w:val="20"/>
                <w:szCs w:val="20"/>
              </w:rPr>
              <w:t>the building in line with current legislation</w:t>
            </w:r>
          </w:p>
        </w:tc>
        <w:tc>
          <w:tcPr>
            <w:tcW w:w="567" w:type="dxa"/>
            <w:vAlign w:val="center"/>
          </w:tcPr>
          <w:p w14:paraId="2379DC15" w14:textId="77777777" w:rsidR="00D715CC" w:rsidRPr="002201B2" w:rsidRDefault="00D715CC" w:rsidP="00D715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14FCE6C0" w14:textId="77777777" w:rsidR="00D715CC" w:rsidRPr="002201B2" w:rsidRDefault="00D715CC" w:rsidP="00D715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452D146A" w14:textId="77777777" w:rsidR="00D715CC" w:rsidRPr="000B623B" w:rsidRDefault="00D715CC" w:rsidP="00D715C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020" w:type="dxa"/>
            <w:vAlign w:val="center"/>
          </w:tcPr>
          <w:p w14:paraId="6D74F6FA" w14:textId="77777777" w:rsidR="00D715CC" w:rsidRPr="002201B2" w:rsidRDefault="00D715CC" w:rsidP="00D715C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151F9" w:rsidRPr="002201B2" w14:paraId="78535126" w14:textId="77777777" w:rsidTr="00740328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4EF8D37F" w14:textId="77777777" w:rsidR="00B151F9" w:rsidRPr="002201B2" w:rsidRDefault="00B151F9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3AD67BDD" w14:textId="77777777" w:rsidR="00B151F9" w:rsidRDefault="00B151F9" w:rsidP="00B151F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  <w:lang w:eastAsia="en-GB"/>
              </w:rPr>
            </w:pPr>
            <w:r>
              <w:rPr>
                <w:rFonts w:ascii="ArialMT" w:hAnsi="ArialMT" w:cs="ArialMT"/>
                <w:sz w:val="20"/>
                <w:szCs w:val="20"/>
                <w:lang w:eastAsia="en-GB"/>
              </w:rPr>
              <w:t>Forest school and wooded play areas</w:t>
            </w:r>
          </w:p>
          <w:p w14:paraId="515AA720" w14:textId="77777777" w:rsidR="00B151F9" w:rsidRDefault="00B151F9" w:rsidP="00B151F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  <w:lang w:eastAsia="en-GB"/>
              </w:rPr>
            </w:pPr>
          </w:p>
          <w:p w14:paraId="1DCA484D" w14:textId="77777777" w:rsidR="00B151F9" w:rsidRPr="00B151F9" w:rsidRDefault="00B151F9" w:rsidP="00B151F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B151F9">
              <w:rPr>
                <w:rFonts w:ascii="Arial" w:hAnsi="Arial" w:cs="Arial"/>
                <w:i/>
                <w:sz w:val="18"/>
                <w:szCs w:val="18"/>
              </w:rPr>
              <w:t>Staff/</w:t>
            </w:r>
            <w:r w:rsidR="00740328" w:rsidRPr="00B151F9">
              <w:rPr>
                <w:rFonts w:ascii="Arial" w:hAnsi="Arial" w:cs="Arial"/>
                <w:i/>
                <w:sz w:val="18"/>
                <w:szCs w:val="18"/>
              </w:rPr>
              <w:t>Pupils could</w:t>
            </w:r>
            <w:r w:rsidRPr="00B151F9">
              <w:rPr>
                <w:rFonts w:ascii="Arial" w:hAnsi="Arial" w:cs="Arial"/>
                <w:i/>
                <w:sz w:val="18"/>
                <w:szCs w:val="18"/>
              </w:rPr>
              <w:t xml:space="preserve"> suffer injuries from</w:t>
            </w:r>
          </w:p>
          <w:p w14:paraId="744464FF" w14:textId="77777777" w:rsidR="00B151F9" w:rsidRPr="00B151F9" w:rsidRDefault="00B151F9" w:rsidP="00B151F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  <w:lang w:eastAsia="en-GB"/>
              </w:rPr>
            </w:pPr>
            <w:r w:rsidRPr="00B151F9">
              <w:rPr>
                <w:rFonts w:ascii="Arial" w:hAnsi="Arial" w:cs="Arial"/>
                <w:sz w:val="18"/>
                <w:szCs w:val="18"/>
                <w:lang w:eastAsia="en-GB"/>
              </w:rPr>
              <w:t xml:space="preserve">Low </w:t>
            </w:r>
            <w:r w:rsidR="00740328" w:rsidRPr="00B151F9">
              <w:rPr>
                <w:rFonts w:ascii="Arial" w:hAnsi="Arial" w:cs="Arial"/>
                <w:sz w:val="18"/>
                <w:szCs w:val="18"/>
                <w:lang w:eastAsia="en-GB"/>
              </w:rPr>
              <w:t>Branches, scratches</w:t>
            </w:r>
            <w:r w:rsidRPr="00B151F9">
              <w:rPr>
                <w:rFonts w:ascii="Arial" w:hAnsi="Arial" w:cs="Arial"/>
                <w:sz w:val="18"/>
                <w:szCs w:val="18"/>
                <w:lang w:eastAsia="en-GB"/>
              </w:rPr>
              <w:t>, stings</w:t>
            </w:r>
          </w:p>
          <w:p w14:paraId="7EE37F39" w14:textId="77777777" w:rsidR="00B151F9" w:rsidRPr="00B151F9" w:rsidRDefault="00B151F9" w:rsidP="00B151F9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</w:pPr>
            <w:r w:rsidRPr="00B151F9"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>Collecting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 xml:space="preserve"> </w:t>
            </w:r>
            <w:r w:rsidRPr="00B151F9">
              <w:rPr>
                <w:rFonts w:ascii="Arial" w:hAnsi="Arial" w:cs="Arial"/>
                <w:bCs/>
                <w:sz w:val="18"/>
                <w:szCs w:val="18"/>
                <w:lang w:eastAsia="en-GB"/>
              </w:rPr>
              <w:t>Natural Materials</w:t>
            </w:r>
            <w:r w:rsidRPr="00B151F9">
              <w:rPr>
                <w:rFonts w:ascii="Arial" w:hAnsi="Arial" w:cs="Arial"/>
                <w:sz w:val="18"/>
                <w:szCs w:val="18"/>
                <w:lang w:eastAsia="en-GB"/>
              </w:rPr>
              <w:t xml:space="preserve">, </w:t>
            </w:r>
            <w:r w:rsidR="0044656D" w:rsidRPr="00B151F9">
              <w:rPr>
                <w:rFonts w:ascii="Arial" w:hAnsi="Arial" w:cs="Arial"/>
                <w:sz w:val="18"/>
                <w:szCs w:val="18"/>
                <w:lang w:eastAsia="en-GB"/>
              </w:rPr>
              <w:t>lifting</w:t>
            </w:r>
            <w:r w:rsidRPr="00B151F9">
              <w:rPr>
                <w:rFonts w:ascii="Arial" w:hAnsi="Arial" w:cs="Arial"/>
                <w:sz w:val="18"/>
                <w:szCs w:val="18"/>
                <w:lang w:eastAsia="en-GB"/>
              </w:rPr>
              <w:t xml:space="preserve"> </w:t>
            </w:r>
            <w:r w:rsidR="00740328" w:rsidRPr="00B151F9">
              <w:rPr>
                <w:rFonts w:ascii="Arial" w:hAnsi="Arial" w:cs="Arial"/>
                <w:sz w:val="18"/>
                <w:szCs w:val="18"/>
                <w:lang w:eastAsia="en-GB"/>
              </w:rPr>
              <w:t>materials suffering</w:t>
            </w:r>
            <w:r w:rsidRPr="00B151F9">
              <w:rPr>
                <w:rFonts w:ascii="Arial" w:hAnsi="Arial" w:cs="Arial"/>
                <w:sz w:val="18"/>
                <w:szCs w:val="18"/>
                <w:lang w:eastAsia="en-GB"/>
              </w:rPr>
              <w:t xml:space="preserve"> muscle </w:t>
            </w:r>
            <w:r w:rsidR="00D35787" w:rsidRPr="00B151F9">
              <w:rPr>
                <w:rFonts w:ascii="Arial" w:hAnsi="Arial" w:cs="Arial"/>
                <w:sz w:val="18"/>
                <w:szCs w:val="18"/>
                <w:lang w:eastAsia="en-GB"/>
              </w:rPr>
              <w:t>strain, Insect</w:t>
            </w:r>
            <w:r w:rsidRPr="00B151F9">
              <w:rPr>
                <w:rFonts w:ascii="Arial" w:hAnsi="Arial" w:cs="Arial"/>
                <w:sz w:val="18"/>
                <w:szCs w:val="18"/>
                <w:lang w:eastAsia="en-GB"/>
              </w:rPr>
              <w:t xml:space="preserve"> and Plants – stings, anaphylactic shock, minor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eastAsia="en-GB"/>
              </w:rPr>
              <w:t xml:space="preserve"> </w:t>
            </w:r>
            <w:r w:rsidRPr="00B151F9">
              <w:rPr>
                <w:rFonts w:ascii="Arial" w:hAnsi="Arial" w:cs="Arial"/>
                <w:sz w:val="18"/>
                <w:szCs w:val="18"/>
                <w:lang w:eastAsia="en-GB"/>
              </w:rPr>
              <w:t>illness</w:t>
            </w:r>
          </w:p>
        </w:tc>
        <w:tc>
          <w:tcPr>
            <w:tcW w:w="567" w:type="dxa"/>
            <w:vAlign w:val="center"/>
          </w:tcPr>
          <w:p w14:paraId="78949FD2" w14:textId="77777777" w:rsidR="00B151F9" w:rsidRPr="002201B2" w:rsidRDefault="00B151F9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78C42DB4" w14:textId="77777777" w:rsidR="00B151F9" w:rsidRPr="002201B2" w:rsidRDefault="00740328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191A3A52" w14:textId="77777777" w:rsidR="00B151F9" w:rsidRPr="00A739F4" w:rsidRDefault="00B151F9" w:rsidP="00D50E3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740328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5952" w:type="dxa"/>
            <w:vAlign w:val="center"/>
          </w:tcPr>
          <w:p w14:paraId="1E3C0CDF" w14:textId="77777777" w:rsidR="00B151F9" w:rsidRDefault="00B151F9" w:rsidP="00B151F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  <w:lang w:eastAsia="en-GB"/>
              </w:rPr>
            </w:pPr>
            <w:r>
              <w:rPr>
                <w:rFonts w:ascii="ArialMT" w:hAnsi="ArialMT" w:cs="ArialMT"/>
                <w:sz w:val="20"/>
                <w:szCs w:val="20"/>
                <w:lang w:eastAsia="en-GB"/>
              </w:rPr>
              <w:t>Pathways checked prior to lessons/ activities and children/staff/</w:t>
            </w:r>
            <w:r w:rsidR="00740328">
              <w:rPr>
                <w:rFonts w:ascii="ArialMT" w:hAnsi="ArialMT" w:cs="ArialMT"/>
                <w:sz w:val="20"/>
                <w:szCs w:val="20"/>
                <w:lang w:eastAsia="en-GB"/>
              </w:rPr>
              <w:t>helper’s</w:t>
            </w:r>
            <w:r>
              <w:rPr>
                <w:rFonts w:ascii="ArialMT" w:hAnsi="ArialMT" w:cs="ArialMT"/>
                <w:sz w:val="20"/>
                <w:szCs w:val="20"/>
                <w:lang w:eastAsia="en-GB"/>
              </w:rPr>
              <w:t xml:space="preserve"> arrival at forest school.</w:t>
            </w:r>
          </w:p>
          <w:p w14:paraId="00C67984" w14:textId="77777777" w:rsidR="00E436A9" w:rsidRDefault="00E436A9" w:rsidP="00B151F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  <w:lang w:eastAsia="en-GB"/>
              </w:rPr>
            </w:pPr>
            <w:r>
              <w:rPr>
                <w:rFonts w:ascii="ArialMT" w:hAnsi="ArialMT" w:cs="ArialMT"/>
                <w:sz w:val="20"/>
                <w:szCs w:val="20"/>
                <w:lang w:eastAsia="en-GB"/>
              </w:rPr>
              <w:t>The Forest school staff b</w:t>
            </w:r>
            <w:r w:rsidR="00B151F9">
              <w:rPr>
                <w:rFonts w:ascii="ArialMT" w:hAnsi="ArialMT" w:cs="ArialMT"/>
                <w:sz w:val="20"/>
                <w:szCs w:val="20"/>
                <w:lang w:eastAsia="en-GB"/>
              </w:rPr>
              <w:t>rief children and staff/helpers on avoiding low branches on</w:t>
            </w:r>
            <w:r>
              <w:rPr>
                <w:rFonts w:ascii="ArialMT" w:hAnsi="ArialMT" w:cs="ArialMT"/>
                <w:sz w:val="20"/>
                <w:szCs w:val="20"/>
                <w:lang w:eastAsia="en-GB"/>
              </w:rPr>
              <w:t xml:space="preserve"> </w:t>
            </w:r>
            <w:r w:rsidR="00B151F9">
              <w:rPr>
                <w:rFonts w:ascii="ArialMT" w:hAnsi="ArialMT" w:cs="ArialMT"/>
                <w:sz w:val="20"/>
                <w:szCs w:val="20"/>
                <w:lang w:eastAsia="en-GB"/>
              </w:rPr>
              <w:t xml:space="preserve">pathways. </w:t>
            </w:r>
          </w:p>
          <w:p w14:paraId="593080C3" w14:textId="77777777" w:rsidR="00B151F9" w:rsidRDefault="00B151F9" w:rsidP="00B151F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  <w:lang w:eastAsia="en-GB"/>
              </w:rPr>
            </w:pPr>
            <w:r>
              <w:rPr>
                <w:rFonts w:ascii="ArialMT" w:hAnsi="ArialMT" w:cs="ArialMT"/>
                <w:sz w:val="20"/>
                <w:szCs w:val="20"/>
                <w:lang w:eastAsia="en-GB"/>
              </w:rPr>
              <w:t xml:space="preserve">All adults assisting to ensure </w:t>
            </w:r>
            <w:r w:rsidR="00E436A9">
              <w:rPr>
                <w:rFonts w:ascii="ArialMT" w:hAnsi="ArialMT" w:cs="ArialMT"/>
                <w:sz w:val="20"/>
                <w:szCs w:val="20"/>
                <w:lang w:eastAsia="en-GB"/>
              </w:rPr>
              <w:t xml:space="preserve">the </w:t>
            </w:r>
            <w:r>
              <w:rPr>
                <w:rFonts w:ascii="ArialMT" w:hAnsi="ArialMT" w:cs="ArialMT"/>
                <w:sz w:val="20"/>
                <w:szCs w:val="20"/>
                <w:lang w:eastAsia="en-GB"/>
              </w:rPr>
              <w:t>policy is adhered too by the children attending the forest school.</w:t>
            </w:r>
          </w:p>
          <w:p w14:paraId="34C8A171" w14:textId="77777777" w:rsidR="00B151F9" w:rsidRDefault="00B151F9" w:rsidP="00B151F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  <w:lang w:eastAsia="en-GB"/>
              </w:rPr>
            </w:pPr>
            <w:r>
              <w:rPr>
                <w:rFonts w:ascii="ArialMT" w:hAnsi="ArialMT" w:cs="ArialMT"/>
                <w:sz w:val="20"/>
                <w:szCs w:val="20"/>
                <w:lang w:eastAsia="en-GB"/>
              </w:rPr>
              <w:t>Children closely mo</w:t>
            </w:r>
            <w:r w:rsidR="00D67034">
              <w:rPr>
                <w:rFonts w:ascii="ArialMT" w:hAnsi="ArialMT" w:cs="ArialMT"/>
                <w:sz w:val="20"/>
                <w:szCs w:val="20"/>
                <w:lang w:eastAsia="en-GB"/>
              </w:rPr>
              <w:t>nitored by adults at all times.</w:t>
            </w:r>
          </w:p>
          <w:p w14:paraId="0FE640DF" w14:textId="77777777" w:rsidR="00B151F9" w:rsidRDefault="00B151F9" w:rsidP="00B151F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  <w:lang w:eastAsia="en-GB"/>
              </w:rPr>
            </w:pPr>
            <w:r>
              <w:rPr>
                <w:rFonts w:ascii="ArialMT" w:hAnsi="ArialMT" w:cs="ArialMT"/>
                <w:sz w:val="20"/>
                <w:szCs w:val="20"/>
                <w:lang w:eastAsia="en-GB"/>
              </w:rPr>
              <w:t>All adults made aware of possible allergies and trained in the use of epipens.</w:t>
            </w:r>
          </w:p>
          <w:p w14:paraId="0F53762B" w14:textId="77777777" w:rsidR="00B151F9" w:rsidRDefault="00B151F9" w:rsidP="00B151F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  <w:lang w:eastAsia="en-GB"/>
              </w:rPr>
            </w:pPr>
            <w:r>
              <w:rPr>
                <w:rFonts w:ascii="ArialMT" w:hAnsi="ArialMT" w:cs="ArialMT"/>
                <w:sz w:val="20"/>
                <w:szCs w:val="20"/>
                <w:lang w:eastAsia="en-GB"/>
              </w:rPr>
              <w:t>All adults advised of areas to avoid on activities by forest school leader.</w:t>
            </w:r>
          </w:p>
          <w:p w14:paraId="0FE90A38" w14:textId="77777777" w:rsidR="00B151F9" w:rsidRDefault="00B151F9" w:rsidP="00B151F9">
            <w:pPr>
              <w:autoSpaceDE w:val="0"/>
              <w:autoSpaceDN w:val="0"/>
              <w:adjustRightInd w:val="0"/>
              <w:rPr>
                <w:rFonts w:ascii="ArialMT" w:hAnsi="ArialMT" w:cs="ArialMT"/>
                <w:sz w:val="20"/>
                <w:szCs w:val="20"/>
                <w:lang w:eastAsia="en-GB"/>
              </w:rPr>
            </w:pPr>
            <w:r>
              <w:rPr>
                <w:rFonts w:ascii="ArialMT" w:hAnsi="ArialMT" w:cs="ArialMT"/>
                <w:sz w:val="20"/>
                <w:szCs w:val="20"/>
                <w:lang w:eastAsia="en-GB"/>
              </w:rPr>
              <w:t>First Aider present throughout activities/sessions.</w:t>
            </w:r>
          </w:p>
          <w:p w14:paraId="7A39BB77" w14:textId="77777777" w:rsidR="00164E6A" w:rsidRDefault="00164E6A" w:rsidP="00164E6A">
            <w:pPr>
              <w:rPr>
                <w:rFonts w:ascii="Arial" w:hAnsi="Arial" w:cs="Arial"/>
                <w:sz w:val="22"/>
                <w:szCs w:val="22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Grass is kept short and the forest areas are inspected for hazards on a regular basis.</w:t>
            </w:r>
            <w:r w:rsidRPr="00422D38">
              <w:rPr>
                <w:rFonts w:ascii="Arial" w:hAnsi="Arial" w:cs="Arial"/>
                <w:sz w:val="22"/>
                <w:szCs w:val="22"/>
                <w:lang w:eastAsia="en-GB"/>
              </w:rPr>
              <w:t xml:space="preserve"> </w:t>
            </w:r>
          </w:p>
          <w:p w14:paraId="13D9BC1E" w14:textId="77777777" w:rsidR="00B151F9" w:rsidRPr="002201B2" w:rsidRDefault="00B151F9" w:rsidP="00B151F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MT" w:hAnsi="ArialMT" w:cs="ArialMT"/>
                <w:sz w:val="20"/>
                <w:szCs w:val="20"/>
                <w:lang w:eastAsia="en-GB"/>
              </w:rPr>
              <w:t>Hand washing policy in place.</w:t>
            </w:r>
          </w:p>
        </w:tc>
        <w:tc>
          <w:tcPr>
            <w:tcW w:w="567" w:type="dxa"/>
            <w:vAlign w:val="center"/>
          </w:tcPr>
          <w:p w14:paraId="2312965A" w14:textId="77777777" w:rsidR="00B151F9" w:rsidRPr="002201B2" w:rsidRDefault="00B151F9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1B1ED12A" w14:textId="77777777" w:rsidR="00B151F9" w:rsidRPr="002201B2" w:rsidRDefault="00740328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084B0344" w14:textId="77777777" w:rsidR="00B151F9" w:rsidRPr="000B623B" w:rsidRDefault="00740328" w:rsidP="00D50E3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020" w:type="dxa"/>
            <w:vAlign w:val="center"/>
          </w:tcPr>
          <w:p w14:paraId="40C8F45C" w14:textId="77777777" w:rsidR="00B151F9" w:rsidRPr="002201B2" w:rsidRDefault="00B151F9" w:rsidP="0074032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F5D15F1" w14:textId="77777777" w:rsidR="00164E6A" w:rsidRDefault="00164E6A"/>
    <w:p w14:paraId="211F9133" w14:textId="77777777" w:rsidR="00D6744B" w:rsidRDefault="00D6744B"/>
    <w:p w14:paraId="5312126A" w14:textId="77777777" w:rsidR="00D6744B" w:rsidRDefault="00D6744B"/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2201B2" w:rsidRPr="002201B2" w14:paraId="61ADB0FD" w14:textId="77777777" w:rsidTr="005004BF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775951E2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8A74217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039F30EB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0D246291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7E61B2F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l </w:t>
            </w:r>
            <w:r w:rsidRPr="00A739F4">
              <w:rPr>
                <w:rFonts w:ascii="Arial" w:hAnsi="Arial" w:cs="Arial"/>
                <w:b/>
                <w:sz w:val="16"/>
                <w:szCs w:val="18"/>
              </w:rPr>
              <w:t>Controls</w:t>
            </w:r>
          </w:p>
        </w:tc>
      </w:tr>
      <w:tr w:rsidR="002201B2" w:rsidRPr="002201B2" w14:paraId="6EC6A492" w14:textId="77777777" w:rsidTr="005004BF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5F6BCEB9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45E66FDD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345E5743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22468759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06C32B4A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08607414" w14:textId="77777777" w:rsidR="002201B2" w:rsidRPr="002201B2" w:rsidRDefault="002201B2" w:rsidP="005004B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7751CD99" w14:textId="77777777" w:rsidR="002201B2" w:rsidRPr="002201B2" w:rsidRDefault="002201B2" w:rsidP="005004B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1849587A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50D3F764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3408B" w:rsidRPr="002201B2" w14:paraId="08660411" w14:textId="77777777" w:rsidTr="00740328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55A46ECC" w14:textId="77777777" w:rsidR="0013408B" w:rsidRPr="002201B2" w:rsidRDefault="0013408B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203B6865" w14:textId="77777777" w:rsidR="0013408B" w:rsidRDefault="00A75D66" w:rsidP="0013408B">
            <w:pPr>
              <w:rPr>
                <w:rFonts w:ascii="Arial" w:hAnsi="Arial" w:cs="Arial"/>
                <w:bCs/>
                <w:color w:val="222222"/>
                <w:sz w:val="20"/>
                <w:szCs w:val="20"/>
              </w:rPr>
            </w:pPr>
            <w:r>
              <w:rPr>
                <w:rFonts w:ascii="Arial" w:hAnsi="Arial" w:cs="Arial"/>
                <w:bCs/>
                <w:color w:val="222222"/>
                <w:sz w:val="20"/>
                <w:szCs w:val="20"/>
              </w:rPr>
              <w:t>P</w:t>
            </w:r>
            <w:r w:rsidR="0013408B" w:rsidRPr="0013408B">
              <w:rPr>
                <w:rFonts w:ascii="Arial" w:hAnsi="Arial" w:cs="Arial"/>
                <w:bCs/>
                <w:color w:val="222222"/>
                <w:sz w:val="20"/>
                <w:szCs w:val="20"/>
              </w:rPr>
              <w:t>layground &amp; play area</w:t>
            </w:r>
            <w:r w:rsidR="0013408B">
              <w:rPr>
                <w:rFonts w:ascii="Arial" w:hAnsi="Arial" w:cs="Arial"/>
                <w:bCs/>
                <w:color w:val="222222"/>
                <w:sz w:val="20"/>
                <w:szCs w:val="20"/>
              </w:rPr>
              <w:t xml:space="preserve"> equipment</w:t>
            </w:r>
          </w:p>
          <w:p w14:paraId="2220ADD4" w14:textId="77777777" w:rsidR="0013408B" w:rsidRDefault="0013408B" w:rsidP="0013408B">
            <w:pPr>
              <w:rPr>
                <w:rFonts w:ascii="Arial" w:hAnsi="Arial" w:cs="Arial"/>
                <w:i/>
                <w:sz w:val="18"/>
                <w:szCs w:val="18"/>
              </w:rPr>
            </w:pPr>
            <w:r w:rsidRPr="0013408B">
              <w:rPr>
                <w:rFonts w:ascii="Arial" w:hAnsi="Arial" w:cs="Arial"/>
                <w:i/>
                <w:sz w:val="20"/>
                <w:szCs w:val="20"/>
              </w:rPr>
              <w:t xml:space="preserve"> </w:t>
            </w:r>
            <w:r w:rsidRPr="0013408B">
              <w:rPr>
                <w:rFonts w:ascii="Arial" w:hAnsi="Arial" w:cs="Arial"/>
                <w:i/>
                <w:sz w:val="18"/>
                <w:szCs w:val="18"/>
              </w:rPr>
              <w:t>Staff/</w:t>
            </w:r>
            <w:r w:rsidR="00740328" w:rsidRPr="0013408B">
              <w:rPr>
                <w:rFonts w:ascii="Arial" w:hAnsi="Arial" w:cs="Arial"/>
                <w:i/>
                <w:sz w:val="18"/>
                <w:szCs w:val="18"/>
              </w:rPr>
              <w:t>Pupils could</w:t>
            </w:r>
            <w:r w:rsidRPr="0013408B">
              <w:rPr>
                <w:rFonts w:ascii="Arial" w:hAnsi="Arial" w:cs="Arial"/>
                <w:i/>
                <w:sz w:val="18"/>
                <w:szCs w:val="18"/>
              </w:rPr>
              <w:t xml:space="preserve"> suffer injuries from</w:t>
            </w:r>
          </w:p>
          <w:p w14:paraId="5AB96E43" w14:textId="77777777" w:rsidR="0013408B" w:rsidRPr="0013408B" w:rsidRDefault="0013408B" w:rsidP="0013408B">
            <w:pPr>
              <w:numPr>
                <w:ilvl w:val="0"/>
                <w:numId w:val="10"/>
              </w:numPr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13408B">
              <w:rPr>
                <w:rFonts w:ascii="Arial" w:hAnsi="Arial" w:cs="Arial"/>
                <w:color w:val="222222"/>
                <w:sz w:val="18"/>
                <w:szCs w:val="18"/>
              </w:rPr>
              <w:t>Hard surfaces under equipment</w:t>
            </w:r>
          </w:p>
          <w:p w14:paraId="16C7EEC9" w14:textId="77777777" w:rsidR="0013408B" w:rsidRPr="0013408B" w:rsidRDefault="0013408B" w:rsidP="0013408B">
            <w:pPr>
              <w:numPr>
                <w:ilvl w:val="0"/>
                <w:numId w:val="10"/>
              </w:numPr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13408B">
              <w:rPr>
                <w:rFonts w:ascii="Arial" w:hAnsi="Arial" w:cs="Arial"/>
                <w:color w:val="222222"/>
                <w:sz w:val="18"/>
                <w:szCs w:val="18"/>
              </w:rPr>
              <w:t>Inadequate falling space/impact area and playground surfacing</w:t>
            </w:r>
          </w:p>
          <w:p w14:paraId="0F2064D2" w14:textId="77777777" w:rsidR="0013408B" w:rsidRPr="0013408B" w:rsidRDefault="0013408B" w:rsidP="0013408B">
            <w:pPr>
              <w:numPr>
                <w:ilvl w:val="0"/>
                <w:numId w:val="10"/>
              </w:numPr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13408B">
              <w:rPr>
                <w:rFonts w:ascii="Arial" w:hAnsi="Arial" w:cs="Arial"/>
                <w:color w:val="222222"/>
                <w:sz w:val="18"/>
                <w:szCs w:val="18"/>
              </w:rPr>
              <w:t>Lack of maintenance, broken or faulty equipment</w:t>
            </w:r>
          </w:p>
          <w:p w14:paraId="68C890EC" w14:textId="77777777" w:rsidR="0013408B" w:rsidRPr="0013408B" w:rsidRDefault="0013408B" w:rsidP="0013408B">
            <w:pPr>
              <w:numPr>
                <w:ilvl w:val="0"/>
                <w:numId w:val="10"/>
              </w:numPr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13408B">
              <w:rPr>
                <w:rFonts w:ascii="Arial" w:hAnsi="Arial" w:cs="Arial"/>
                <w:color w:val="222222"/>
                <w:sz w:val="18"/>
                <w:szCs w:val="18"/>
              </w:rPr>
              <w:t>Inadequate supervision</w:t>
            </w:r>
          </w:p>
          <w:p w14:paraId="716C9642" w14:textId="77777777" w:rsidR="0013408B" w:rsidRPr="0013408B" w:rsidRDefault="0013408B" w:rsidP="0013408B">
            <w:pPr>
              <w:numPr>
                <w:ilvl w:val="0"/>
                <w:numId w:val="10"/>
              </w:numPr>
              <w:rPr>
                <w:rFonts w:ascii="Arial" w:hAnsi="Arial" w:cs="Arial"/>
                <w:color w:val="222222"/>
                <w:sz w:val="18"/>
                <w:szCs w:val="18"/>
              </w:rPr>
            </w:pPr>
            <w:r w:rsidRPr="0013408B">
              <w:rPr>
                <w:rFonts w:ascii="Arial" w:hAnsi="Arial" w:cs="Arial"/>
                <w:color w:val="222222"/>
                <w:sz w:val="18"/>
                <w:szCs w:val="18"/>
              </w:rPr>
              <w:t>Potential entrapment</w:t>
            </w:r>
          </w:p>
          <w:p w14:paraId="6DCD4AB9" w14:textId="77777777" w:rsidR="0013408B" w:rsidRPr="0013408B" w:rsidRDefault="0013408B" w:rsidP="0013408B">
            <w:pPr>
              <w:numPr>
                <w:ilvl w:val="0"/>
                <w:numId w:val="10"/>
              </w:numPr>
              <w:rPr>
                <w:rFonts w:ascii="Arial" w:hAnsi="Arial" w:cs="Arial"/>
                <w:bCs/>
                <w:color w:val="222222"/>
                <w:sz w:val="18"/>
                <w:szCs w:val="18"/>
              </w:rPr>
            </w:pPr>
            <w:r w:rsidRPr="0013408B">
              <w:rPr>
                <w:rFonts w:ascii="Arial" w:hAnsi="Arial" w:cs="Arial"/>
                <w:color w:val="222222"/>
                <w:sz w:val="18"/>
                <w:szCs w:val="18"/>
              </w:rPr>
              <w:t>Pinch points and sharp edges</w:t>
            </w:r>
          </w:p>
        </w:tc>
        <w:tc>
          <w:tcPr>
            <w:tcW w:w="567" w:type="dxa"/>
            <w:vAlign w:val="center"/>
          </w:tcPr>
          <w:p w14:paraId="77B89902" w14:textId="77777777" w:rsidR="0013408B" w:rsidRPr="002201B2" w:rsidRDefault="00164E6A" w:rsidP="009C76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7FD2E107" w14:textId="77777777" w:rsidR="0013408B" w:rsidRPr="002201B2" w:rsidRDefault="00740328" w:rsidP="009C76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580FBAC2" w14:textId="77777777" w:rsidR="0013408B" w:rsidRPr="00A739F4" w:rsidRDefault="00740328" w:rsidP="009C761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164E6A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5952" w:type="dxa"/>
            <w:vAlign w:val="center"/>
          </w:tcPr>
          <w:p w14:paraId="6E7C8FFF" w14:textId="77777777" w:rsidR="0013408B" w:rsidRPr="0013408B" w:rsidRDefault="0013408B" w:rsidP="0013408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13408B">
              <w:rPr>
                <w:rFonts w:ascii="Arial" w:hAnsi="Arial" w:cs="Arial"/>
                <w:sz w:val="20"/>
                <w:szCs w:val="20"/>
                <w:lang w:eastAsia="en-GB"/>
              </w:rPr>
              <w:t xml:space="preserve">Regular checks for defects and reporting of these </w:t>
            </w:r>
            <w:hyperlink r:id="rId8" w:history="1">
              <w:r w:rsidRPr="00422D38">
                <w:rPr>
                  <w:rFonts w:ascii="Arial" w:hAnsi="Arial" w:cs="Arial"/>
                  <w:color w:val="0000FF"/>
                  <w:sz w:val="20"/>
                  <w:szCs w:val="20"/>
                  <w:u w:val="single"/>
                  <w:lang w:eastAsia="en-GB"/>
                </w:rPr>
                <w:t>Inspections of play and sports equipment</w:t>
              </w:r>
            </w:hyperlink>
            <w:r w:rsidRPr="0013408B">
              <w:rPr>
                <w:rFonts w:ascii="Arial" w:hAnsi="Arial" w:cs="Arial"/>
                <w:sz w:val="20"/>
                <w:szCs w:val="20"/>
                <w:lang w:eastAsia="en-GB"/>
              </w:rPr>
              <w:t xml:space="preserve">. </w:t>
            </w:r>
          </w:p>
          <w:p w14:paraId="3BAD1C94" w14:textId="77777777" w:rsidR="0013408B" w:rsidRPr="00422D38" w:rsidRDefault="0013408B" w:rsidP="0013408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sz w:val="20"/>
                <w:szCs w:val="20"/>
              </w:rPr>
            </w:pPr>
            <w:hyperlink r:id="rId9" w:history="1">
              <w:r w:rsidRPr="00422D38">
                <w:rPr>
                  <w:rFonts w:ascii="Arial" w:hAnsi="Arial" w:cs="Arial"/>
                  <w:color w:val="0000FF"/>
                  <w:sz w:val="20"/>
                  <w:szCs w:val="20"/>
                  <w:u w:val="single"/>
                  <w:lang w:eastAsia="en-GB"/>
                </w:rPr>
                <w:t>Annual maintenance agreement</w:t>
              </w:r>
            </w:hyperlink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 xml:space="preserve"> in place and repairs undertaken where necessary.</w:t>
            </w:r>
            <w:r w:rsidRPr="00422D38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B2E25D1" w14:textId="77777777" w:rsidR="0013408B" w:rsidRPr="00164E6A" w:rsidRDefault="00164E6A" w:rsidP="0013408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The school management team </w:t>
            </w:r>
            <w:r w:rsidR="00D222FE">
              <w:rPr>
                <w:rFonts w:ascii="Arial" w:hAnsi="Arial" w:cs="Arial"/>
                <w:sz w:val="20"/>
                <w:szCs w:val="20"/>
              </w:rPr>
              <w:t>r</w:t>
            </w:r>
            <w:r w:rsidR="0013408B" w:rsidRPr="00422D38">
              <w:rPr>
                <w:rFonts w:ascii="Arial" w:hAnsi="Arial" w:cs="Arial"/>
                <w:sz w:val="20"/>
                <w:szCs w:val="20"/>
              </w:rPr>
              <w:t>estrict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13408B" w:rsidRPr="00422D38">
              <w:rPr>
                <w:rFonts w:ascii="Arial" w:hAnsi="Arial" w:cs="Arial"/>
                <w:sz w:val="20"/>
                <w:szCs w:val="20"/>
              </w:rPr>
              <w:t xml:space="preserve"> and control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="0013408B" w:rsidRPr="00422D38">
              <w:rPr>
                <w:rFonts w:ascii="Arial" w:hAnsi="Arial" w:cs="Arial"/>
                <w:sz w:val="20"/>
                <w:szCs w:val="20"/>
              </w:rPr>
              <w:t xml:space="preserve"> numbers on apparatus </w:t>
            </w:r>
            <w:r w:rsidR="003F0314" w:rsidRPr="00422D38">
              <w:rPr>
                <w:rFonts w:ascii="Arial" w:hAnsi="Arial" w:cs="Arial"/>
                <w:sz w:val="20"/>
                <w:szCs w:val="20"/>
              </w:rPr>
              <w:t xml:space="preserve">at </w:t>
            </w:r>
            <w:r w:rsidR="003F0314">
              <w:rPr>
                <w:rFonts w:ascii="Arial" w:hAnsi="Arial" w:cs="Arial"/>
                <w:sz w:val="20"/>
                <w:szCs w:val="20"/>
              </w:rPr>
              <w:t>any</w:t>
            </w:r>
            <w:r w:rsidR="00E436A9" w:rsidRPr="00422D38">
              <w:rPr>
                <w:rFonts w:ascii="Arial" w:hAnsi="Arial" w:cs="Arial"/>
                <w:sz w:val="20"/>
                <w:szCs w:val="20"/>
              </w:rPr>
              <w:t xml:space="preserve"> one</w:t>
            </w:r>
            <w:r w:rsidR="0013408B" w:rsidRPr="00422D38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3F0314" w:rsidRPr="00422D38">
              <w:rPr>
                <w:rFonts w:ascii="Arial" w:hAnsi="Arial" w:cs="Arial"/>
                <w:sz w:val="20"/>
                <w:szCs w:val="20"/>
              </w:rPr>
              <w:t>time.</w:t>
            </w:r>
          </w:p>
          <w:p w14:paraId="346DAAC7" w14:textId="77777777" w:rsidR="0013408B" w:rsidRPr="0013408B" w:rsidRDefault="00164E6A" w:rsidP="0013408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>The school management team ensures</w:t>
            </w:r>
            <w:r w:rsidR="0013408B" w:rsidRPr="0013408B">
              <w:rPr>
                <w:rFonts w:ascii="Arial" w:hAnsi="Arial" w:cs="Arial"/>
                <w:sz w:val="20"/>
                <w:szCs w:val="20"/>
                <w:lang w:eastAsia="en-GB"/>
              </w:rPr>
              <w:t xml:space="preserve"> that the equipment is appropriate for the age of the pupils using it. (For some equipment it may be necessary to identify an age or height restriction).</w:t>
            </w:r>
          </w:p>
          <w:p w14:paraId="6E3D64D7" w14:textId="77777777" w:rsidR="0013408B" w:rsidRPr="0013408B" w:rsidRDefault="00164E6A" w:rsidP="0013408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The school management team </w:t>
            </w:r>
            <w:r w:rsidRPr="0013408B">
              <w:rPr>
                <w:rFonts w:ascii="Arial" w:hAnsi="Arial" w:cs="Arial"/>
                <w:sz w:val="20"/>
                <w:szCs w:val="20"/>
                <w:lang w:eastAsia="en-GB"/>
              </w:rPr>
              <w:t>segregat</w:t>
            </w:r>
            <w:r>
              <w:rPr>
                <w:rFonts w:ascii="Arial" w:hAnsi="Arial" w:cs="Arial"/>
                <w:sz w:val="20"/>
                <w:szCs w:val="20"/>
                <w:lang w:eastAsia="en-GB"/>
              </w:rPr>
              <w:t>es</w:t>
            </w:r>
            <w:r w:rsidR="0013408B" w:rsidRPr="0013408B">
              <w:rPr>
                <w:rFonts w:ascii="Arial" w:hAnsi="Arial" w:cs="Arial"/>
                <w:sz w:val="20"/>
                <w:szCs w:val="20"/>
                <w:lang w:eastAsia="en-GB"/>
              </w:rPr>
              <w:t xml:space="preserve"> age groups (Specify the age or year groups if appropriate)</w:t>
            </w:r>
          </w:p>
          <w:p w14:paraId="4452700F" w14:textId="77777777" w:rsidR="0013408B" w:rsidRPr="0013408B" w:rsidRDefault="0013408B" w:rsidP="0013408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13408B">
              <w:rPr>
                <w:rFonts w:ascii="Arial" w:hAnsi="Arial" w:cs="Arial"/>
                <w:sz w:val="20"/>
                <w:szCs w:val="20"/>
                <w:lang w:eastAsia="en-GB"/>
              </w:rPr>
              <w:t xml:space="preserve">Supervision of use </w:t>
            </w:r>
            <w:r w:rsidR="00164E6A">
              <w:rPr>
                <w:rFonts w:ascii="Arial" w:hAnsi="Arial" w:cs="Arial"/>
                <w:sz w:val="20"/>
                <w:szCs w:val="20"/>
                <w:lang w:eastAsia="en-GB"/>
              </w:rPr>
              <w:t xml:space="preserve">of equipment </w:t>
            </w:r>
            <w:r w:rsidRPr="0013408B">
              <w:rPr>
                <w:rFonts w:ascii="Arial" w:hAnsi="Arial" w:cs="Arial"/>
                <w:sz w:val="20"/>
                <w:szCs w:val="20"/>
                <w:lang w:eastAsia="en-GB"/>
              </w:rPr>
              <w:t>at all times</w:t>
            </w:r>
          </w:p>
          <w:p w14:paraId="29A1D547" w14:textId="77777777" w:rsidR="0013408B" w:rsidRPr="0013408B" w:rsidRDefault="0013408B" w:rsidP="0013408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13408B">
              <w:rPr>
                <w:rFonts w:ascii="Arial" w:hAnsi="Arial" w:cs="Arial"/>
                <w:sz w:val="20"/>
                <w:szCs w:val="20"/>
                <w:lang w:eastAsia="en-GB"/>
              </w:rPr>
              <w:t>Apparatus not to be used when wet and slippery.</w:t>
            </w:r>
          </w:p>
          <w:p w14:paraId="407FD8DD" w14:textId="77777777" w:rsidR="0013408B" w:rsidRPr="0013408B" w:rsidRDefault="0013408B" w:rsidP="0013408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13408B">
              <w:rPr>
                <w:rFonts w:ascii="Arial" w:hAnsi="Arial" w:cs="Arial"/>
                <w:sz w:val="20"/>
                <w:szCs w:val="20"/>
                <w:lang w:eastAsia="en-GB"/>
              </w:rPr>
              <w:t>Clear rules about appropriate behaviour (for example not to hang upside down from monkey bars)</w:t>
            </w:r>
          </w:p>
          <w:p w14:paraId="03AF687C" w14:textId="77777777" w:rsidR="0013408B" w:rsidRPr="00422D38" w:rsidRDefault="0013408B" w:rsidP="0013408B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13408B">
              <w:rPr>
                <w:rFonts w:ascii="Arial" w:hAnsi="Arial" w:cs="Arial"/>
                <w:sz w:val="20"/>
                <w:szCs w:val="20"/>
                <w:lang w:eastAsia="en-GB"/>
              </w:rPr>
              <w:t>Children wear appropriate footwear</w:t>
            </w:r>
          </w:p>
        </w:tc>
        <w:tc>
          <w:tcPr>
            <w:tcW w:w="567" w:type="dxa"/>
            <w:vAlign w:val="center"/>
          </w:tcPr>
          <w:p w14:paraId="7B481A7C" w14:textId="77777777" w:rsidR="0013408B" w:rsidRPr="002201B2" w:rsidRDefault="00164E6A" w:rsidP="009C76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182D0527" w14:textId="77777777" w:rsidR="0013408B" w:rsidRPr="002201B2" w:rsidRDefault="00740328" w:rsidP="009C761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122B779F" w14:textId="77777777" w:rsidR="0013408B" w:rsidRPr="00A739F4" w:rsidRDefault="00740328" w:rsidP="009C761B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2898C90F" w14:textId="77777777" w:rsidR="0013408B" w:rsidRPr="002201B2" w:rsidRDefault="0013408B" w:rsidP="00123351">
            <w:pPr>
              <w:numPr>
                <w:ilvl w:val="0"/>
                <w:numId w:val="9"/>
              </w:num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4E6A" w:rsidRPr="002201B2" w14:paraId="05EFC638" w14:textId="77777777" w:rsidTr="00740328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4CB6BBD1" w14:textId="77777777" w:rsidR="00164E6A" w:rsidRPr="002201B2" w:rsidRDefault="00164E6A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1950313F" w14:textId="77777777" w:rsidR="00164E6A" w:rsidRPr="00422D38" w:rsidRDefault="00164E6A" w:rsidP="00422D38">
            <w:pPr>
              <w:rPr>
                <w:rFonts w:ascii="Arial" w:hAnsi="Arial" w:cs="Arial"/>
                <w:sz w:val="20"/>
                <w:szCs w:val="20"/>
              </w:rPr>
            </w:pPr>
            <w:r w:rsidRPr="00422D38">
              <w:rPr>
                <w:rFonts w:ascii="Arial" w:hAnsi="Arial" w:cs="Arial"/>
                <w:sz w:val="20"/>
                <w:szCs w:val="20"/>
              </w:rPr>
              <w:t xml:space="preserve">Security </w:t>
            </w:r>
          </w:p>
          <w:p w14:paraId="347DFC14" w14:textId="77777777" w:rsidR="00164E6A" w:rsidRDefault="00164E6A" w:rsidP="00422D38">
            <w:pPr>
              <w:rPr>
                <w:rFonts w:ascii="Arial" w:hAnsi="Arial" w:cs="Arial"/>
                <w:b/>
                <w:sz w:val="22"/>
                <w:szCs w:val="22"/>
              </w:rPr>
            </w:pPr>
          </w:p>
          <w:p w14:paraId="603C5BF6" w14:textId="77777777" w:rsidR="00164E6A" w:rsidRPr="00422D38" w:rsidRDefault="00164E6A" w:rsidP="00422D38">
            <w:pPr>
              <w:rPr>
                <w:rFonts w:ascii="Arial" w:hAnsi="Arial" w:cs="Arial"/>
                <w:sz w:val="18"/>
                <w:szCs w:val="18"/>
              </w:rPr>
            </w:pPr>
            <w:r w:rsidRPr="0013408B">
              <w:rPr>
                <w:rFonts w:ascii="Arial" w:hAnsi="Arial" w:cs="Arial"/>
                <w:i/>
                <w:sz w:val="18"/>
                <w:szCs w:val="18"/>
              </w:rPr>
              <w:t xml:space="preserve">Pupils </w:t>
            </w:r>
            <w:r>
              <w:rPr>
                <w:rFonts w:ascii="Arial" w:hAnsi="Arial" w:cs="Arial"/>
                <w:sz w:val="18"/>
                <w:szCs w:val="18"/>
              </w:rPr>
              <w:t>u</w:t>
            </w:r>
            <w:r w:rsidRPr="00422D38">
              <w:rPr>
                <w:rFonts w:ascii="Arial" w:hAnsi="Arial" w:cs="Arial"/>
                <w:sz w:val="18"/>
                <w:szCs w:val="18"/>
              </w:rPr>
              <w:t xml:space="preserve">nsupervised contact with adults </w:t>
            </w:r>
          </w:p>
          <w:p w14:paraId="06A0DE43" w14:textId="77777777" w:rsidR="00164E6A" w:rsidRPr="00422D38" w:rsidRDefault="00164E6A" w:rsidP="00422D38">
            <w:pPr>
              <w:rPr>
                <w:rFonts w:ascii="Arial" w:hAnsi="Arial" w:cs="Arial"/>
                <w:sz w:val="18"/>
                <w:szCs w:val="18"/>
              </w:rPr>
            </w:pPr>
            <w:r w:rsidRPr="00422D38">
              <w:rPr>
                <w:rFonts w:ascii="Arial" w:hAnsi="Arial" w:cs="Arial"/>
                <w:sz w:val="18"/>
                <w:szCs w:val="18"/>
              </w:rPr>
              <w:t>Absconding / children leaving the school grounds unobserved.</w:t>
            </w:r>
            <w:r w:rsidRPr="00C162E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422D38">
              <w:rPr>
                <w:rFonts w:ascii="Arial" w:hAnsi="Arial" w:cs="Arial"/>
                <w:sz w:val="18"/>
                <w:szCs w:val="18"/>
              </w:rPr>
              <w:t>Abduction, assault, child protection issues</w:t>
            </w:r>
          </w:p>
          <w:p w14:paraId="647B6769" w14:textId="77777777" w:rsidR="00164E6A" w:rsidRPr="002201B2" w:rsidRDefault="00164E6A" w:rsidP="005004B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D3B1463" w14:textId="77777777" w:rsidR="00164E6A" w:rsidRPr="002201B2" w:rsidRDefault="00164E6A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0E8A13BA" w14:textId="77777777" w:rsidR="00164E6A" w:rsidRPr="002201B2" w:rsidRDefault="00164E6A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6223807D" w14:textId="77777777" w:rsidR="00164E6A" w:rsidRPr="00A739F4" w:rsidRDefault="00164E6A" w:rsidP="00D50E3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14:paraId="070524EA" w14:textId="77777777" w:rsidR="00164E6A" w:rsidRPr="00422D38" w:rsidRDefault="00164E6A" w:rsidP="00422D38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>Maintained, unbreached fencing (no holes or gaps)</w:t>
            </w:r>
          </w:p>
          <w:p w14:paraId="6B65CEE4" w14:textId="77777777" w:rsidR="00164E6A" w:rsidRPr="00422D38" w:rsidRDefault="00164E6A" w:rsidP="00422D38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>Points of access onto the site for visitors minimised with clearly signed routes to the reception</w:t>
            </w:r>
          </w:p>
          <w:p w14:paraId="3BBEEF46" w14:textId="77777777" w:rsidR="00164E6A" w:rsidRPr="00422D38" w:rsidRDefault="00164E6A" w:rsidP="00422D38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>Gates closed / secured at break times</w:t>
            </w:r>
          </w:p>
          <w:p w14:paraId="26EE2061" w14:textId="77777777" w:rsidR="00164E6A" w:rsidRPr="00422D38" w:rsidRDefault="00164E6A" w:rsidP="00422D38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>Its avoided where possible; children playing in areas out of sight of supervisors</w:t>
            </w:r>
          </w:p>
          <w:p w14:paraId="185CFBD0" w14:textId="77777777" w:rsidR="00164E6A" w:rsidRPr="00422D38" w:rsidRDefault="00164E6A" w:rsidP="00422D38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 xml:space="preserve">Areas of site identified as higher risk made “out of bounds”  </w:t>
            </w:r>
          </w:p>
          <w:p w14:paraId="4235147B" w14:textId="77777777" w:rsidR="00164E6A" w:rsidRPr="00422D38" w:rsidRDefault="00164E6A" w:rsidP="00422D38">
            <w:pPr>
              <w:rPr>
                <w:rFonts w:ascii="Arial" w:hAnsi="Arial" w:cs="Arial"/>
                <w:sz w:val="20"/>
                <w:szCs w:val="20"/>
              </w:rPr>
            </w:pPr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 xml:space="preserve">Supervision levels appropriate for the layout of the site and the play areas, especially </w:t>
            </w:r>
            <w:r w:rsidR="00D35787" w:rsidRPr="00422D38">
              <w:rPr>
                <w:rFonts w:ascii="Arial" w:hAnsi="Arial" w:cs="Arial"/>
                <w:sz w:val="20"/>
                <w:szCs w:val="20"/>
                <w:lang w:eastAsia="en-GB"/>
              </w:rPr>
              <w:t>near</w:t>
            </w:r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 xml:space="preserve"> the gates. </w:t>
            </w:r>
          </w:p>
        </w:tc>
        <w:tc>
          <w:tcPr>
            <w:tcW w:w="567" w:type="dxa"/>
            <w:vAlign w:val="center"/>
          </w:tcPr>
          <w:p w14:paraId="095F9C30" w14:textId="77777777" w:rsidR="00164E6A" w:rsidRPr="002201B2" w:rsidRDefault="00164E6A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33F78753" w14:textId="77777777" w:rsidR="00164E6A" w:rsidRPr="002201B2" w:rsidRDefault="00740328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3A0F433C" w14:textId="77777777" w:rsidR="00164E6A" w:rsidRPr="000B623B" w:rsidRDefault="00740328" w:rsidP="00D50E3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020" w:type="dxa"/>
            <w:vAlign w:val="center"/>
          </w:tcPr>
          <w:p w14:paraId="76932498" w14:textId="77777777" w:rsidR="00164E6A" w:rsidRPr="002201B2" w:rsidRDefault="00164E6A" w:rsidP="00740328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4E6A" w:rsidRPr="002201B2" w14:paraId="3CDAD515" w14:textId="77777777" w:rsidTr="00740328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5A941481" w14:textId="77777777" w:rsidR="00164E6A" w:rsidRPr="002201B2" w:rsidRDefault="00164E6A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7DE3819C" w14:textId="77777777" w:rsidR="00164E6A" w:rsidRPr="00D50E35" w:rsidRDefault="00164E6A" w:rsidP="00D50E35">
            <w:pPr>
              <w:pStyle w:val="Heading3"/>
              <w:rPr>
                <w:rFonts w:ascii="Arial" w:hAnsi="Arial" w:cs="Arial"/>
                <w:b w:val="0"/>
                <w:sz w:val="22"/>
                <w:szCs w:val="22"/>
              </w:rPr>
            </w:pPr>
            <w:r w:rsidRPr="00D50E35">
              <w:rPr>
                <w:rFonts w:ascii="Arial" w:hAnsi="Arial" w:cs="Arial"/>
                <w:b w:val="0"/>
                <w:sz w:val="22"/>
                <w:szCs w:val="22"/>
              </w:rPr>
              <w:t xml:space="preserve">Inadequate response to accidents </w:t>
            </w:r>
          </w:p>
          <w:p w14:paraId="1BF03B54" w14:textId="77777777" w:rsidR="00164E6A" w:rsidRPr="00422D38" w:rsidRDefault="00164E6A" w:rsidP="00D50E35">
            <w:pPr>
              <w:rPr>
                <w:sz w:val="18"/>
                <w:szCs w:val="18"/>
              </w:rPr>
            </w:pPr>
            <w:r w:rsidRPr="00422D38">
              <w:rPr>
                <w:rFonts w:ascii="Arial" w:hAnsi="Arial" w:cs="Arial"/>
                <w:sz w:val="18"/>
                <w:szCs w:val="18"/>
              </w:rPr>
              <w:t>Potentially more severe outcome from injury</w:t>
            </w:r>
          </w:p>
          <w:p w14:paraId="6A20D084" w14:textId="77777777" w:rsidR="00164E6A" w:rsidRPr="003C5FBE" w:rsidRDefault="00164E6A" w:rsidP="00D50E3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7EC5157" w14:textId="77777777" w:rsidR="00164E6A" w:rsidRPr="002201B2" w:rsidRDefault="00164E6A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0FF933FA" w14:textId="77777777" w:rsidR="00164E6A" w:rsidRPr="002201B2" w:rsidRDefault="00740328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664BA83A" w14:textId="77777777" w:rsidR="00164E6A" w:rsidRPr="00A739F4" w:rsidRDefault="00164E6A" w:rsidP="00D50E3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740328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5952" w:type="dxa"/>
            <w:vAlign w:val="center"/>
          </w:tcPr>
          <w:p w14:paraId="7F81B1ED" w14:textId="77777777" w:rsidR="00164E6A" w:rsidRPr="00422D38" w:rsidRDefault="00164E6A" w:rsidP="00D50E35">
            <w:pPr>
              <w:rPr>
                <w:rFonts w:ascii="Arial" w:hAnsi="Arial" w:cs="Arial"/>
                <w:sz w:val="20"/>
                <w:szCs w:val="20"/>
              </w:rPr>
            </w:pPr>
            <w:r w:rsidRPr="00422D38">
              <w:rPr>
                <w:rFonts w:ascii="Arial" w:hAnsi="Arial" w:cs="Arial"/>
                <w:sz w:val="20"/>
                <w:szCs w:val="20"/>
              </w:rPr>
              <w:t>Adequate numbers of supervision to account for emergency situations</w:t>
            </w:r>
          </w:p>
          <w:p w14:paraId="2D93D0C7" w14:textId="77777777" w:rsidR="00164E6A" w:rsidRPr="00422D38" w:rsidRDefault="00164E6A" w:rsidP="00D50E35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22D38">
              <w:rPr>
                <w:rFonts w:ascii="Arial" w:hAnsi="Arial"/>
                <w:sz w:val="20"/>
                <w:szCs w:val="20"/>
                <w:lang w:eastAsia="en-GB"/>
              </w:rPr>
              <w:t xml:space="preserve">Adequate first aid cover </w:t>
            </w:r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>should a member of staff report sick</w:t>
            </w:r>
          </w:p>
          <w:p w14:paraId="1ABD298D" w14:textId="77777777" w:rsidR="00164E6A" w:rsidRPr="00422D38" w:rsidRDefault="00164E6A" w:rsidP="00D50E35">
            <w:pPr>
              <w:rPr>
                <w:rFonts w:ascii="Arial" w:hAnsi="Arial" w:cs="Arial"/>
                <w:sz w:val="20"/>
                <w:szCs w:val="20"/>
              </w:rPr>
            </w:pPr>
            <w:r w:rsidRPr="00422D38">
              <w:rPr>
                <w:rFonts w:ascii="Arial" w:hAnsi="Arial" w:cs="Arial"/>
                <w:sz w:val="20"/>
                <w:szCs w:val="20"/>
              </w:rPr>
              <w:t>First aid kits located close by in school buildings</w:t>
            </w:r>
          </w:p>
          <w:p w14:paraId="65EFD618" w14:textId="77777777" w:rsidR="00164E6A" w:rsidRPr="00422D38" w:rsidRDefault="00164E6A" w:rsidP="00D50E35">
            <w:pPr>
              <w:rPr>
                <w:rFonts w:ascii="Arial" w:hAnsi="Arial" w:cs="Arial"/>
                <w:sz w:val="20"/>
                <w:szCs w:val="20"/>
              </w:rPr>
            </w:pPr>
            <w:r w:rsidRPr="00422D38">
              <w:rPr>
                <w:rFonts w:ascii="Arial" w:hAnsi="Arial" w:cs="Arial"/>
                <w:sz w:val="20"/>
                <w:szCs w:val="20"/>
              </w:rPr>
              <w:t>Trained first aiders present on the site and available during lunch and break times</w:t>
            </w:r>
          </w:p>
          <w:p w14:paraId="3CF548AF" w14:textId="77777777" w:rsidR="00164E6A" w:rsidRPr="003C5FBE" w:rsidRDefault="00164E6A" w:rsidP="00D50E35">
            <w:pPr>
              <w:rPr>
                <w:rFonts w:ascii="Arial" w:hAnsi="Arial" w:cs="Arial"/>
                <w:sz w:val="20"/>
                <w:szCs w:val="20"/>
              </w:rPr>
            </w:pPr>
            <w:r w:rsidRPr="00422D38">
              <w:rPr>
                <w:rFonts w:ascii="Arial" w:hAnsi="Arial" w:cs="Arial"/>
                <w:sz w:val="20"/>
                <w:szCs w:val="20"/>
              </w:rPr>
              <w:t>Supervisors who do not have first aid training are aware of the action they should take in the event of an injury and what not to do</w:t>
            </w:r>
          </w:p>
        </w:tc>
        <w:tc>
          <w:tcPr>
            <w:tcW w:w="567" w:type="dxa"/>
            <w:vAlign w:val="center"/>
          </w:tcPr>
          <w:p w14:paraId="28F245FB" w14:textId="77777777" w:rsidR="00164E6A" w:rsidRPr="002201B2" w:rsidRDefault="00164E6A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717370F1" w14:textId="77777777" w:rsidR="00164E6A" w:rsidRPr="002201B2" w:rsidRDefault="00740328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74C0C7AE" w14:textId="77777777" w:rsidR="00164E6A" w:rsidRPr="000B623B" w:rsidRDefault="00740328" w:rsidP="00D50E35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</w:tc>
        <w:tc>
          <w:tcPr>
            <w:tcW w:w="1020" w:type="dxa"/>
            <w:vAlign w:val="center"/>
          </w:tcPr>
          <w:p w14:paraId="22B9616A" w14:textId="77777777" w:rsidR="00164E6A" w:rsidRPr="002201B2" w:rsidRDefault="00164E6A" w:rsidP="00740328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22D5B99" w14:textId="77777777" w:rsidR="00D6744B" w:rsidRDefault="00D6744B"/>
    <w:p w14:paraId="111FD5AD" w14:textId="77777777" w:rsidR="00582A99" w:rsidRDefault="00582A99"/>
    <w:tbl>
      <w:tblPr>
        <w:tblW w:w="149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92"/>
        <w:gridCol w:w="3682"/>
        <w:gridCol w:w="567"/>
        <w:gridCol w:w="644"/>
        <w:gridCol w:w="774"/>
        <w:gridCol w:w="5952"/>
        <w:gridCol w:w="567"/>
        <w:gridCol w:w="617"/>
        <w:gridCol w:w="771"/>
        <w:gridCol w:w="6"/>
        <w:gridCol w:w="1020"/>
      </w:tblGrid>
      <w:tr w:rsidR="002201B2" w:rsidRPr="002201B2" w14:paraId="5D73373F" w14:textId="77777777" w:rsidTr="005004BF">
        <w:trPr>
          <w:trHeight w:val="168"/>
        </w:trPr>
        <w:tc>
          <w:tcPr>
            <w:tcW w:w="4074" w:type="dxa"/>
            <w:gridSpan w:val="2"/>
            <w:vMerge w:val="restart"/>
            <w:shd w:val="clear" w:color="auto" w:fill="D9D9D9"/>
            <w:vAlign w:val="center"/>
          </w:tcPr>
          <w:p w14:paraId="0D550034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Hazard</w:t>
            </w:r>
          </w:p>
        </w:tc>
        <w:tc>
          <w:tcPr>
            <w:tcW w:w="1985" w:type="dxa"/>
            <w:gridSpan w:val="3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0F580C4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Initial</w:t>
            </w:r>
          </w:p>
        </w:tc>
        <w:tc>
          <w:tcPr>
            <w:tcW w:w="5952" w:type="dxa"/>
            <w:vMerge w:val="restart"/>
            <w:shd w:val="clear" w:color="auto" w:fill="D9D9D9"/>
            <w:vAlign w:val="center"/>
          </w:tcPr>
          <w:p w14:paraId="3559A9AF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201B2">
              <w:rPr>
                <w:rFonts w:ascii="Arial" w:hAnsi="Arial" w:cs="Arial"/>
                <w:b/>
                <w:sz w:val="20"/>
                <w:szCs w:val="20"/>
              </w:rPr>
              <w:t>Existing Control Measures</w:t>
            </w:r>
          </w:p>
        </w:tc>
        <w:tc>
          <w:tcPr>
            <w:tcW w:w="1955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BCF672E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Residual</w:t>
            </w:r>
          </w:p>
        </w:tc>
        <w:tc>
          <w:tcPr>
            <w:tcW w:w="1026" w:type="dxa"/>
            <w:gridSpan w:val="2"/>
            <w:vMerge w:val="restar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EB629EC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Additiona</w:t>
            </w:r>
            <w:r w:rsidRPr="002201B2">
              <w:rPr>
                <w:rFonts w:ascii="Arial" w:hAnsi="Arial" w:cs="Arial"/>
                <w:b/>
                <w:sz w:val="18"/>
                <w:szCs w:val="18"/>
              </w:rPr>
              <w:t>l Controls</w:t>
            </w:r>
          </w:p>
        </w:tc>
      </w:tr>
      <w:tr w:rsidR="002201B2" w:rsidRPr="002201B2" w14:paraId="28851ECB" w14:textId="77777777" w:rsidTr="005004BF">
        <w:trPr>
          <w:trHeight w:val="110"/>
        </w:trPr>
        <w:tc>
          <w:tcPr>
            <w:tcW w:w="4074" w:type="dxa"/>
            <w:gridSpan w:val="2"/>
            <w:vMerge/>
            <w:tcBorders>
              <w:bottom w:val="single" w:sz="4" w:space="0" w:color="auto"/>
            </w:tcBorders>
            <w:shd w:val="clear" w:color="auto" w:fill="B8CCE4"/>
          </w:tcPr>
          <w:p w14:paraId="281B571C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3BE9A43D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44" w:type="dxa"/>
            <w:shd w:val="clear" w:color="auto" w:fill="D9D9D9"/>
            <w:vAlign w:val="center"/>
          </w:tcPr>
          <w:p w14:paraId="0D4E948D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4" w:type="dxa"/>
            <w:shd w:val="clear" w:color="auto" w:fill="D9D9D9"/>
            <w:vAlign w:val="center"/>
          </w:tcPr>
          <w:p w14:paraId="1AA59747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5952" w:type="dxa"/>
            <w:vMerge/>
          </w:tcPr>
          <w:p w14:paraId="5DA93F28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D9D9D9"/>
            <w:vAlign w:val="center"/>
          </w:tcPr>
          <w:p w14:paraId="40E8BC7F" w14:textId="77777777" w:rsidR="002201B2" w:rsidRPr="002201B2" w:rsidRDefault="002201B2" w:rsidP="005004B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Sev</w:t>
            </w:r>
          </w:p>
        </w:tc>
        <w:tc>
          <w:tcPr>
            <w:tcW w:w="617" w:type="dxa"/>
            <w:tcBorders>
              <w:top w:val="single" w:sz="4" w:space="0" w:color="auto"/>
            </w:tcBorders>
            <w:shd w:val="clear" w:color="auto" w:fill="D9D9D9"/>
            <w:vAlign w:val="center"/>
          </w:tcPr>
          <w:p w14:paraId="3B941B3F" w14:textId="77777777" w:rsidR="002201B2" w:rsidRPr="002201B2" w:rsidRDefault="002201B2" w:rsidP="005004BF">
            <w:pPr>
              <w:rPr>
                <w:rFonts w:ascii="Arial" w:hAnsi="Arial" w:cs="Arial"/>
                <w:b/>
                <w:sz w:val="16"/>
                <w:szCs w:val="16"/>
              </w:rPr>
            </w:pPr>
            <w:r w:rsidRPr="002201B2">
              <w:rPr>
                <w:rFonts w:ascii="Arial" w:hAnsi="Arial" w:cs="Arial"/>
                <w:b/>
                <w:sz w:val="16"/>
                <w:szCs w:val="16"/>
              </w:rPr>
              <w:t>Prob</w:t>
            </w:r>
          </w:p>
        </w:tc>
        <w:tc>
          <w:tcPr>
            <w:tcW w:w="771" w:type="dxa"/>
            <w:tcBorders>
              <w:top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BE601D3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</w:t>
            </w:r>
          </w:p>
        </w:tc>
        <w:tc>
          <w:tcPr>
            <w:tcW w:w="1026" w:type="dxa"/>
            <w:gridSpan w:val="2"/>
            <w:vMerge/>
            <w:tcBorders>
              <w:top w:val="single" w:sz="4" w:space="0" w:color="auto"/>
              <w:left w:val="single" w:sz="4" w:space="0" w:color="auto"/>
            </w:tcBorders>
          </w:tcPr>
          <w:p w14:paraId="01E0CF80" w14:textId="77777777" w:rsidR="002201B2" w:rsidRPr="002201B2" w:rsidRDefault="002201B2" w:rsidP="005004B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40328" w:rsidRPr="002201B2" w14:paraId="43FADBB8" w14:textId="77777777" w:rsidTr="004A69A4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15FB1B8E" w14:textId="77777777" w:rsidR="00740328" w:rsidRPr="002201B2" w:rsidRDefault="00740328" w:rsidP="00740328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5D5CDDD7" w14:textId="77777777" w:rsidR="00740328" w:rsidRPr="002201B2" w:rsidRDefault="00740328" w:rsidP="00740328">
            <w:pPr>
              <w:rPr>
                <w:rFonts w:ascii="Arial" w:hAnsi="Arial" w:cs="Arial"/>
                <w:sz w:val="20"/>
                <w:szCs w:val="20"/>
              </w:rPr>
            </w:pPr>
            <w:r w:rsidRPr="002201B2">
              <w:rPr>
                <w:rFonts w:ascii="Arial" w:hAnsi="Arial" w:cs="Arial"/>
                <w:sz w:val="20"/>
                <w:szCs w:val="20"/>
              </w:rPr>
              <w:t>Slips, trips and falls</w:t>
            </w:r>
          </w:p>
          <w:p w14:paraId="4EB77757" w14:textId="77777777" w:rsidR="00740328" w:rsidRPr="002201B2" w:rsidRDefault="00740328" w:rsidP="00740328">
            <w:pPr>
              <w:rPr>
                <w:rFonts w:ascii="Arial" w:hAnsi="Arial" w:cs="Arial"/>
                <w:sz w:val="20"/>
                <w:szCs w:val="20"/>
              </w:rPr>
            </w:pPr>
          </w:p>
          <w:p w14:paraId="6F6A3692" w14:textId="77777777" w:rsidR="00740328" w:rsidRPr="002201B2" w:rsidRDefault="00740328" w:rsidP="00740328">
            <w:pPr>
              <w:rPr>
                <w:rFonts w:ascii="Arial" w:hAnsi="Arial" w:cs="Arial"/>
                <w:sz w:val="20"/>
                <w:szCs w:val="20"/>
              </w:rPr>
            </w:pPr>
            <w:r w:rsidRPr="0013408B">
              <w:rPr>
                <w:rFonts w:ascii="Arial" w:hAnsi="Arial" w:cs="Arial"/>
                <w:i/>
                <w:sz w:val="18"/>
                <w:szCs w:val="18"/>
              </w:rPr>
              <w:t>Staff/Pupils could</w:t>
            </w:r>
            <w:r w:rsidRPr="002201B2">
              <w:rPr>
                <w:rFonts w:ascii="Arial" w:hAnsi="Arial" w:cs="Arial"/>
                <w:i/>
                <w:sz w:val="16"/>
                <w:szCs w:val="20"/>
              </w:rPr>
              <w:t xml:space="preserve"> suffer personal injury as a result of falling as a result of the </w:t>
            </w:r>
            <w:r>
              <w:rPr>
                <w:rFonts w:ascii="Arial" w:hAnsi="Arial" w:cs="Arial"/>
                <w:i/>
                <w:sz w:val="16"/>
                <w:szCs w:val="20"/>
              </w:rPr>
              <w:t xml:space="preserve">ground </w:t>
            </w:r>
            <w:r w:rsidRPr="002201B2">
              <w:rPr>
                <w:rFonts w:ascii="Arial" w:hAnsi="Arial" w:cs="Arial"/>
                <w:i/>
                <w:sz w:val="16"/>
                <w:szCs w:val="20"/>
              </w:rPr>
              <w:t>being in poor condition</w:t>
            </w:r>
            <w:r w:rsidRPr="00C162E5">
              <w:rPr>
                <w:rFonts w:cs="Arial"/>
                <w:sz w:val="22"/>
                <w:szCs w:val="22"/>
              </w:rPr>
              <w:t xml:space="preserve"> </w:t>
            </w:r>
            <w:r w:rsidRPr="00422D38">
              <w:rPr>
                <w:rFonts w:ascii="Arial" w:hAnsi="Arial" w:cs="Arial"/>
                <w:sz w:val="18"/>
                <w:szCs w:val="18"/>
              </w:rPr>
              <w:t>Steps and steep slopes</w:t>
            </w:r>
            <w:r w:rsidRPr="00C162E5">
              <w:rPr>
                <w:rFonts w:cs="Arial"/>
                <w:b/>
                <w:sz w:val="22"/>
                <w:szCs w:val="22"/>
              </w:rPr>
              <w:t xml:space="preserve"> </w:t>
            </w:r>
          </w:p>
        </w:tc>
        <w:tc>
          <w:tcPr>
            <w:tcW w:w="567" w:type="dxa"/>
            <w:vAlign w:val="center"/>
          </w:tcPr>
          <w:p w14:paraId="58BC6371" w14:textId="77777777" w:rsidR="00740328" w:rsidRDefault="004A69A4" w:rsidP="007403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4E3FCF2D" w14:textId="77777777" w:rsidR="00740328" w:rsidRDefault="004A69A4" w:rsidP="007403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00FBC51F" w14:textId="77777777" w:rsidR="00740328" w:rsidRPr="0088273B" w:rsidRDefault="004A69A4" w:rsidP="0074032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14:paraId="55C5EC95" w14:textId="77777777" w:rsidR="00740328" w:rsidRPr="00164E6A" w:rsidRDefault="00740328" w:rsidP="00740328">
            <w:pPr>
              <w:rPr>
                <w:rFonts w:ascii="Arial" w:hAnsi="Arial" w:cs="Arial"/>
                <w:sz w:val="20"/>
                <w:szCs w:val="20"/>
              </w:rPr>
            </w:pPr>
            <w:r w:rsidRPr="00164E6A">
              <w:rPr>
                <w:rFonts w:ascii="Arial" w:hAnsi="Arial" w:cs="Arial"/>
                <w:sz w:val="20"/>
                <w:szCs w:val="20"/>
              </w:rPr>
              <w:t>Steps throughout the grounds are in a reasonable condition and have appropriate handrails.</w:t>
            </w:r>
          </w:p>
          <w:p w14:paraId="2512046C" w14:textId="77777777" w:rsidR="00740328" w:rsidRPr="00164E6A" w:rsidRDefault="00740328" w:rsidP="00740328">
            <w:pPr>
              <w:rPr>
                <w:rFonts w:ascii="Arial" w:hAnsi="Arial" w:cs="Arial"/>
                <w:sz w:val="20"/>
                <w:szCs w:val="20"/>
              </w:rPr>
            </w:pPr>
            <w:r w:rsidRPr="00164E6A">
              <w:rPr>
                <w:rFonts w:ascii="Arial" w:hAnsi="Arial" w:cs="Arial"/>
                <w:sz w:val="20"/>
                <w:szCs w:val="20"/>
              </w:rPr>
              <w:t xml:space="preserve">Maintenance on the grounds </w:t>
            </w:r>
            <w:r w:rsidR="007D4660" w:rsidRPr="00164E6A">
              <w:rPr>
                <w:rFonts w:ascii="Arial" w:hAnsi="Arial" w:cs="Arial"/>
                <w:sz w:val="20"/>
                <w:szCs w:val="20"/>
              </w:rPr>
              <w:t>is</w:t>
            </w:r>
            <w:r w:rsidRPr="00164E6A">
              <w:rPr>
                <w:rFonts w:ascii="Arial" w:hAnsi="Arial" w:cs="Arial"/>
                <w:sz w:val="20"/>
                <w:szCs w:val="20"/>
              </w:rPr>
              <w:t xml:space="preserve"> carried out on a regular basis,</w:t>
            </w:r>
          </w:p>
          <w:p w14:paraId="3F405E94" w14:textId="77777777" w:rsidR="00740328" w:rsidRPr="00164E6A" w:rsidRDefault="00740328" w:rsidP="00740328">
            <w:pPr>
              <w:rPr>
                <w:rFonts w:ascii="Arial" w:hAnsi="Arial" w:cs="Arial"/>
                <w:sz w:val="20"/>
                <w:szCs w:val="20"/>
              </w:rPr>
            </w:pPr>
            <w:r w:rsidRPr="00164E6A">
              <w:rPr>
                <w:rFonts w:ascii="Arial" w:hAnsi="Arial" w:cs="Arial"/>
                <w:sz w:val="20"/>
                <w:szCs w:val="20"/>
              </w:rPr>
              <w:t xml:space="preserve">Bushes are kept trimmed and rubbish removed. </w:t>
            </w:r>
          </w:p>
          <w:p w14:paraId="23792836" w14:textId="77777777" w:rsidR="00740328" w:rsidRPr="00164E6A" w:rsidRDefault="00740328" w:rsidP="00740328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164E6A">
              <w:rPr>
                <w:rFonts w:ascii="Arial" w:hAnsi="Arial" w:cs="Arial"/>
                <w:sz w:val="20"/>
                <w:szCs w:val="20"/>
                <w:lang w:eastAsia="en-GB"/>
              </w:rPr>
              <w:t xml:space="preserve">Games </w:t>
            </w:r>
            <w:r w:rsidR="00582A99">
              <w:rPr>
                <w:rFonts w:ascii="Arial" w:hAnsi="Arial" w:cs="Arial"/>
                <w:sz w:val="20"/>
                <w:szCs w:val="20"/>
                <w:lang w:eastAsia="en-GB"/>
              </w:rPr>
              <w:t>are not</w:t>
            </w:r>
            <w:r w:rsidRPr="00164E6A">
              <w:rPr>
                <w:rFonts w:ascii="Arial" w:hAnsi="Arial" w:cs="Arial"/>
                <w:sz w:val="20"/>
                <w:szCs w:val="20"/>
                <w:lang w:eastAsia="en-GB"/>
              </w:rPr>
              <w:t xml:space="preserve"> played on</w:t>
            </w:r>
            <w:r w:rsidR="00582A99">
              <w:rPr>
                <w:rFonts w:ascii="Arial" w:hAnsi="Arial" w:cs="Arial"/>
                <w:sz w:val="20"/>
                <w:szCs w:val="20"/>
                <w:lang w:eastAsia="en-GB"/>
              </w:rPr>
              <w:t xml:space="preserve"> the</w:t>
            </w:r>
            <w:r w:rsidRPr="00164E6A">
              <w:rPr>
                <w:rFonts w:ascii="Arial" w:hAnsi="Arial" w:cs="Arial"/>
                <w:sz w:val="20"/>
                <w:szCs w:val="20"/>
                <w:lang w:eastAsia="en-GB"/>
              </w:rPr>
              <w:t xml:space="preserve"> steps</w:t>
            </w:r>
          </w:p>
          <w:p w14:paraId="7A086E4A" w14:textId="77777777" w:rsidR="00740328" w:rsidRPr="00164E6A" w:rsidRDefault="00740328" w:rsidP="00740328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 xml:space="preserve">The school management team </w:t>
            </w:r>
            <w:r w:rsidRPr="00164E6A">
              <w:rPr>
                <w:rFonts w:ascii="Arial" w:hAnsi="Arial" w:cs="Arial"/>
                <w:sz w:val="20"/>
                <w:szCs w:val="20"/>
                <w:lang w:eastAsia="en-GB"/>
              </w:rPr>
              <w:t>e</w:t>
            </w:r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 xml:space="preserve">nsure </w:t>
            </w:r>
            <w:r w:rsidRPr="00164E6A">
              <w:rPr>
                <w:rFonts w:ascii="Arial" w:hAnsi="Arial" w:cs="Arial"/>
                <w:sz w:val="20"/>
                <w:szCs w:val="20"/>
                <w:lang w:eastAsia="en-GB"/>
              </w:rPr>
              <w:t>these</w:t>
            </w:r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 xml:space="preserve"> areas are gritted in the winter when ice and snow</w:t>
            </w:r>
          </w:p>
          <w:p w14:paraId="307C0272" w14:textId="77777777" w:rsidR="00740328" w:rsidRPr="00422D38" w:rsidRDefault="00740328" w:rsidP="00740328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>
              <w:rPr>
                <w:rFonts w:ascii="Arial" w:hAnsi="Arial" w:cs="Arial"/>
                <w:sz w:val="20"/>
                <w:szCs w:val="20"/>
                <w:lang w:eastAsia="en-GB"/>
              </w:rPr>
              <w:t>The school management team ensures</w:t>
            </w:r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 xml:space="preserve"> that the play areas are even and maintained.</w:t>
            </w:r>
          </w:p>
          <w:p w14:paraId="2076A91B" w14:textId="77777777" w:rsidR="00740328" w:rsidRPr="00422D38" w:rsidRDefault="00740328" w:rsidP="00740328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422D38">
              <w:rPr>
                <w:rFonts w:ascii="Arial" w:hAnsi="Arial" w:cs="Arial"/>
                <w:sz w:val="20"/>
                <w:szCs w:val="20"/>
                <w:lang w:eastAsia="en-GB"/>
              </w:rPr>
              <w:t>Area periodically checked for missing drain covers, uneven surfaces, etc.</w:t>
            </w:r>
          </w:p>
          <w:p w14:paraId="0342348C" w14:textId="77777777" w:rsidR="00740328" w:rsidRPr="002201B2" w:rsidRDefault="00740328" w:rsidP="00740328">
            <w:pPr>
              <w:rPr>
                <w:rFonts w:ascii="Arial" w:hAnsi="Arial" w:cs="Arial"/>
                <w:sz w:val="20"/>
                <w:szCs w:val="20"/>
              </w:rPr>
            </w:pPr>
            <w:r w:rsidRPr="00164E6A">
              <w:rPr>
                <w:rFonts w:ascii="Arial" w:hAnsi="Arial" w:cs="Arial"/>
                <w:sz w:val="20"/>
                <w:szCs w:val="20"/>
                <w:lang w:eastAsia="en-GB"/>
              </w:rPr>
              <w:t>Any areas which become unsuitable will be conned off and placed out of bounds until repairs can be undertaken.</w:t>
            </w:r>
          </w:p>
        </w:tc>
        <w:tc>
          <w:tcPr>
            <w:tcW w:w="567" w:type="dxa"/>
            <w:vAlign w:val="center"/>
          </w:tcPr>
          <w:p w14:paraId="1DE69A21" w14:textId="77777777" w:rsidR="00740328" w:rsidRDefault="004A69A4" w:rsidP="007403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32B3B178" w14:textId="77777777" w:rsidR="00740328" w:rsidRDefault="00740328" w:rsidP="00740328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FFC000"/>
            <w:vAlign w:val="center"/>
          </w:tcPr>
          <w:p w14:paraId="32AC0C08" w14:textId="77777777" w:rsidR="00740328" w:rsidRPr="0088273B" w:rsidRDefault="004A69A4" w:rsidP="00740328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020" w:type="dxa"/>
            <w:vAlign w:val="center"/>
          </w:tcPr>
          <w:p w14:paraId="0D5654AB" w14:textId="77777777" w:rsidR="00740328" w:rsidRPr="002201B2" w:rsidRDefault="00740328" w:rsidP="00D14F30">
            <w:pPr>
              <w:numPr>
                <w:ilvl w:val="0"/>
                <w:numId w:val="9"/>
              </w:num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D6744B" w:rsidRPr="002201B2" w14:paraId="5D274A41" w14:textId="77777777" w:rsidTr="00D715CC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09CBF325" w14:textId="77777777" w:rsidR="00D6744B" w:rsidRPr="002201B2" w:rsidRDefault="00D6744B" w:rsidP="00D6744B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703B88FD" w14:textId="77777777" w:rsidR="00D6744B" w:rsidRDefault="00D6744B" w:rsidP="00D6744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Building, Walls, Roof areas, Guttering, ground areas and drains</w:t>
            </w:r>
          </w:p>
          <w:p w14:paraId="370334BE" w14:textId="77777777" w:rsidR="008312EE" w:rsidRDefault="008312EE" w:rsidP="00D6744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0B26FB" w14:textId="77777777" w:rsidR="00D6744B" w:rsidRPr="003C5FBE" w:rsidRDefault="00D6744B" w:rsidP="00D6744B">
            <w:pPr>
              <w:rPr>
                <w:rFonts w:ascii="Arial" w:hAnsi="Arial" w:cs="Arial"/>
                <w:sz w:val="20"/>
                <w:szCs w:val="20"/>
              </w:rPr>
            </w:pPr>
            <w:r w:rsidRPr="0013408B">
              <w:rPr>
                <w:rFonts w:ascii="Arial" w:hAnsi="Arial" w:cs="Arial"/>
                <w:i/>
                <w:sz w:val="18"/>
                <w:szCs w:val="18"/>
              </w:rPr>
              <w:t>Staff/Pupils could</w:t>
            </w:r>
            <w:r>
              <w:rPr>
                <w:rFonts w:ascii="Arial" w:hAnsi="Arial" w:cs="Arial"/>
                <w:i/>
                <w:sz w:val="18"/>
                <w:szCs w:val="18"/>
              </w:rPr>
              <w:t xml:space="preserve"> suffer injury due to poorly maintained premises</w:t>
            </w:r>
          </w:p>
        </w:tc>
        <w:tc>
          <w:tcPr>
            <w:tcW w:w="567" w:type="dxa"/>
            <w:vAlign w:val="center"/>
          </w:tcPr>
          <w:p w14:paraId="73E3295F" w14:textId="77777777" w:rsidR="00D6744B" w:rsidRDefault="00D6744B" w:rsidP="00D674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44" w:type="dxa"/>
            <w:vAlign w:val="center"/>
          </w:tcPr>
          <w:p w14:paraId="6CB71892" w14:textId="77777777" w:rsidR="00D6744B" w:rsidRDefault="00D6744B" w:rsidP="00D674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47368B01" w14:textId="77777777" w:rsidR="00D6744B" w:rsidRPr="0088273B" w:rsidRDefault="00D6744B" w:rsidP="00D6744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5952" w:type="dxa"/>
            <w:vAlign w:val="center"/>
          </w:tcPr>
          <w:p w14:paraId="127F89D8" w14:textId="77777777" w:rsidR="00D6744B" w:rsidRDefault="00D6744B" w:rsidP="00D6744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Periodic inspections are made of the school building.</w:t>
            </w:r>
          </w:p>
          <w:p w14:paraId="41D7ED33" w14:textId="77777777" w:rsidR="00D6744B" w:rsidRPr="003C5FBE" w:rsidRDefault="00D6744B" w:rsidP="00D6744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Teachers report any damage that is identified; the area is then inspected and would be made safe.</w:t>
            </w:r>
          </w:p>
        </w:tc>
        <w:tc>
          <w:tcPr>
            <w:tcW w:w="567" w:type="dxa"/>
            <w:vAlign w:val="center"/>
          </w:tcPr>
          <w:p w14:paraId="13B38D2E" w14:textId="77777777" w:rsidR="00D6744B" w:rsidRDefault="00D6744B" w:rsidP="00D674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617" w:type="dxa"/>
            <w:vAlign w:val="center"/>
          </w:tcPr>
          <w:p w14:paraId="6A3BD468" w14:textId="77777777" w:rsidR="00D6744B" w:rsidRDefault="00D715CC" w:rsidP="00D6744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14508A8D" w14:textId="77777777" w:rsidR="00D6744B" w:rsidRPr="0088273B" w:rsidRDefault="00D715CC" w:rsidP="00D6744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20" w:type="dxa"/>
            <w:vAlign w:val="center"/>
          </w:tcPr>
          <w:p w14:paraId="70E004DB" w14:textId="77777777" w:rsidR="00D6744B" w:rsidRDefault="00D6744B" w:rsidP="00D6744B">
            <w:pPr>
              <w:ind w:left="72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64E6A" w:rsidRPr="002201B2" w14:paraId="3F2BF40E" w14:textId="77777777" w:rsidTr="00164E6A">
        <w:trPr>
          <w:trHeight w:val="1334"/>
        </w:trPr>
        <w:tc>
          <w:tcPr>
            <w:tcW w:w="392" w:type="dxa"/>
            <w:shd w:val="clear" w:color="auto" w:fill="D9D9D9"/>
            <w:vAlign w:val="center"/>
          </w:tcPr>
          <w:p w14:paraId="475893D4" w14:textId="77777777" w:rsidR="00164E6A" w:rsidRPr="002201B2" w:rsidRDefault="00164E6A" w:rsidP="002201B2">
            <w:pPr>
              <w:numPr>
                <w:ilvl w:val="0"/>
                <w:numId w:val="8"/>
              </w:numPr>
              <w:ind w:left="284" w:hanging="284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3682" w:type="dxa"/>
            <w:vAlign w:val="center"/>
          </w:tcPr>
          <w:p w14:paraId="2C2BFB4B" w14:textId="77777777" w:rsidR="00164E6A" w:rsidRPr="003C5FBE" w:rsidRDefault="00164E6A" w:rsidP="00D50E35">
            <w:pPr>
              <w:rPr>
                <w:rFonts w:ascii="Arial" w:hAnsi="Arial" w:cs="Arial"/>
                <w:sz w:val="20"/>
                <w:szCs w:val="20"/>
              </w:rPr>
            </w:pPr>
            <w:r w:rsidRPr="003C5FBE">
              <w:rPr>
                <w:rFonts w:ascii="Arial" w:hAnsi="Arial" w:cs="Arial"/>
                <w:sz w:val="20"/>
                <w:szCs w:val="20"/>
              </w:rPr>
              <w:t>Glazing</w:t>
            </w:r>
          </w:p>
          <w:p w14:paraId="2E542677" w14:textId="77777777" w:rsidR="002301E0" w:rsidRPr="002301E0" w:rsidRDefault="00164E6A" w:rsidP="002301E0">
            <w:pPr>
              <w:pStyle w:val="Default"/>
              <w:rPr>
                <w:sz w:val="18"/>
                <w:szCs w:val="18"/>
              </w:rPr>
            </w:pPr>
            <w:r w:rsidRPr="002301E0">
              <w:rPr>
                <w:i/>
                <w:sz w:val="18"/>
                <w:szCs w:val="18"/>
              </w:rPr>
              <w:t xml:space="preserve">Staff, visitors &amp; children could walk onto glass panels and suffer head injuries fractures or </w:t>
            </w:r>
          </w:p>
          <w:p w14:paraId="6D54823D" w14:textId="77777777" w:rsidR="00164E6A" w:rsidRPr="0088273B" w:rsidRDefault="002301E0" w:rsidP="002301E0">
            <w:pPr>
              <w:rPr>
                <w:rFonts w:ascii="Arial" w:hAnsi="Arial" w:cs="Arial"/>
                <w:i/>
                <w:sz w:val="16"/>
                <w:szCs w:val="16"/>
              </w:rPr>
            </w:pPr>
            <w:r w:rsidRPr="002301E0">
              <w:rPr>
                <w:rFonts w:ascii="Arial" w:hAnsi="Arial" w:cs="Arial"/>
                <w:sz w:val="18"/>
                <w:szCs w:val="18"/>
              </w:rPr>
              <w:t xml:space="preserve">Lacerations which can be severe and cause serious injury (e.g. severed tendons or nerves of the hand and wrist). </w:t>
            </w:r>
            <w:r w:rsidR="00164E6A" w:rsidRPr="002301E0">
              <w:rPr>
                <w:rFonts w:ascii="Arial" w:hAnsi="Arial" w:cs="Arial"/>
                <w:i/>
                <w:sz w:val="18"/>
                <w:szCs w:val="18"/>
              </w:rPr>
              <w:t>if the glass breaks.</w:t>
            </w:r>
          </w:p>
        </w:tc>
        <w:tc>
          <w:tcPr>
            <w:tcW w:w="567" w:type="dxa"/>
            <w:vAlign w:val="center"/>
          </w:tcPr>
          <w:p w14:paraId="5E154449" w14:textId="77777777" w:rsidR="00164E6A" w:rsidRDefault="00164E6A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44" w:type="dxa"/>
            <w:vAlign w:val="center"/>
          </w:tcPr>
          <w:p w14:paraId="70E99489" w14:textId="77777777" w:rsidR="00164E6A" w:rsidRDefault="00164E6A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774" w:type="dxa"/>
            <w:shd w:val="clear" w:color="auto" w:fill="FFC000"/>
            <w:vAlign w:val="center"/>
          </w:tcPr>
          <w:p w14:paraId="4BF43AD0" w14:textId="77777777" w:rsidR="00164E6A" w:rsidRPr="0088273B" w:rsidRDefault="00164E6A" w:rsidP="00D50E3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5952" w:type="dxa"/>
            <w:vAlign w:val="center"/>
          </w:tcPr>
          <w:p w14:paraId="73811EE4" w14:textId="77777777" w:rsidR="00164E6A" w:rsidRPr="003C5FBE" w:rsidRDefault="00164E6A" w:rsidP="00D50E35">
            <w:pPr>
              <w:rPr>
                <w:rFonts w:ascii="Arial" w:hAnsi="Arial" w:cs="Arial"/>
                <w:sz w:val="20"/>
                <w:szCs w:val="20"/>
              </w:rPr>
            </w:pPr>
            <w:r w:rsidRPr="003C5FBE">
              <w:rPr>
                <w:rFonts w:ascii="Arial" w:hAnsi="Arial" w:cs="Arial"/>
                <w:sz w:val="20"/>
                <w:szCs w:val="20"/>
              </w:rPr>
              <w:t xml:space="preserve">As far as is reasonably practicable safety glass </w:t>
            </w:r>
            <w:r w:rsidR="00D67034">
              <w:rPr>
                <w:rFonts w:ascii="Arial" w:hAnsi="Arial" w:cs="Arial"/>
                <w:sz w:val="20"/>
                <w:szCs w:val="20"/>
              </w:rPr>
              <w:t>is</w:t>
            </w:r>
            <w:r w:rsidRPr="003C5FBE">
              <w:rPr>
                <w:rFonts w:ascii="Arial" w:hAnsi="Arial" w:cs="Arial"/>
                <w:sz w:val="20"/>
                <w:szCs w:val="20"/>
              </w:rPr>
              <w:t xml:space="preserve"> used </w:t>
            </w:r>
          </w:p>
          <w:p w14:paraId="3B8B0F28" w14:textId="77777777" w:rsidR="00B4328C" w:rsidRDefault="00164E6A" w:rsidP="00B4328C">
            <w:pPr>
              <w:pStyle w:val="Default"/>
            </w:pPr>
            <w:r w:rsidRPr="003C5FBE">
              <w:rPr>
                <w:sz w:val="20"/>
                <w:szCs w:val="20"/>
              </w:rPr>
              <w:t>Visual inspections are made any damage will be made safe straight away.</w:t>
            </w:r>
            <w:r w:rsidR="00B4328C">
              <w:t xml:space="preserve"> </w:t>
            </w:r>
          </w:p>
          <w:p w14:paraId="60D154F6" w14:textId="77777777" w:rsidR="00164E6A" w:rsidRDefault="00B4328C" w:rsidP="00B4328C">
            <w:pPr>
              <w:rPr>
                <w:rFonts w:ascii="Arial" w:hAnsi="Arial" w:cs="Arial"/>
                <w:sz w:val="20"/>
                <w:szCs w:val="20"/>
              </w:rPr>
            </w:pPr>
            <w:r>
              <w:t xml:space="preserve"> </w:t>
            </w:r>
          </w:p>
        </w:tc>
        <w:tc>
          <w:tcPr>
            <w:tcW w:w="567" w:type="dxa"/>
            <w:vAlign w:val="center"/>
          </w:tcPr>
          <w:p w14:paraId="59B53CA1" w14:textId="77777777" w:rsidR="00164E6A" w:rsidRDefault="00164E6A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617" w:type="dxa"/>
            <w:vAlign w:val="center"/>
          </w:tcPr>
          <w:p w14:paraId="18E3CF79" w14:textId="77777777" w:rsidR="00164E6A" w:rsidRDefault="00164E6A" w:rsidP="00D50E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777" w:type="dxa"/>
            <w:gridSpan w:val="2"/>
            <w:shd w:val="clear" w:color="auto" w:fill="92D050"/>
            <w:vAlign w:val="center"/>
          </w:tcPr>
          <w:p w14:paraId="769B0668" w14:textId="77777777" w:rsidR="00164E6A" w:rsidRPr="0088273B" w:rsidRDefault="00164E6A" w:rsidP="00D50E35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8273B">
              <w:rPr>
                <w:rFonts w:ascii="Arial" w:hAnsi="Arial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020" w:type="dxa"/>
            <w:vAlign w:val="center"/>
          </w:tcPr>
          <w:p w14:paraId="3451BF7D" w14:textId="77777777" w:rsidR="00164E6A" w:rsidRDefault="00164E6A" w:rsidP="00740328">
            <w:pPr>
              <w:ind w:left="36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43E882B" w14:textId="77777777" w:rsidR="0029566B" w:rsidRDefault="0029566B"/>
    <w:p w14:paraId="3DFA8D3F" w14:textId="77777777" w:rsidR="00890184" w:rsidRDefault="00890184">
      <w:pPr>
        <w:rPr>
          <w:sz w:val="18"/>
          <w:szCs w:val="18"/>
        </w:rPr>
      </w:pPr>
    </w:p>
    <w:p w14:paraId="5009897F" w14:textId="77777777" w:rsidR="00164E6A" w:rsidRDefault="00164E6A">
      <w:pPr>
        <w:rPr>
          <w:sz w:val="18"/>
          <w:szCs w:val="18"/>
        </w:rPr>
      </w:pPr>
    </w:p>
    <w:p w14:paraId="18EC9E49" w14:textId="77777777" w:rsidR="00164E6A" w:rsidRDefault="00164E6A">
      <w:pPr>
        <w:rPr>
          <w:sz w:val="18"/>
          <w:szCs w:val="18"/>
        </w:rPr>
      </w:pPr>
    </w:p>
    <w:p w14:paraId="4881257E" w14:textId="77777777" w:rsidR="00164E6A" w:rsidRDefault="00164E6A">
      <w:pPr>
        <w:rPr>
          <w:sz w:val="18"/>
          <w:szCs w:val="18"/>
        </w:rPr>
      </w:pPr>
    </w:p>
    <w:p w14:paraId="1D883DD9" w14:textId="77777777" w:rsidR="00164E6A" w:rsidRDefault="00164E6A">
      <w:pPr>
        <w:rPr>
          <w:sz w:val="18"/>
          <w:szCs w:val="18"/>
        </w:rPr>
      </w:pPr>
    </w:p>
    <w:p w14:paraId="0EB976F7" w14:textId="77777777" w:rsidR="00164E6A" w:rsidRDefault="00164E6A">
      <w:pPr>
        <w:rPr>
          <w:sz w:val="18"/>
          <w:szCs w:val="18"/>
        </w:rPr>
      </w:pPr>
    </w:p>
    <w:p w14:paraId="7C159FFE" w14:textId="77777777" w:rsidR="00164E6A" w:rsidRDefault="00164E6A">
      <w:pPr>
        <w:rPr>
          <w:sz w:val="18"/>
          <w:szCs w:val="18"/>
        </w:rPr>
      </w:pPr>
    </w:p>
    <w:p w14:paraId="64A7D14D" w14:textId="77777777" w:rsidR="00164E6A" w:rsidRDefault="00164E6A">
      <w:pPr>
        <w:rPr>
          <w:sz w:val="18"/>
          <w:szCs w:val="18"/>
        </w:rPr>
      </w:pPr>
    </w:p>
    <w:p w14:paraId="151564E5" w14:textId="77777777" w:rsidR="00164E6A" w:rsidRDefault="00164E6A">
      <w:pPr>
        <w:rPr>
          <w:sz w:val="18"/>
          <w:szCs w:val="18"/>
        </w:rPr>
      </w:pPr>
    </w:p>
    <w:p w14:paraId="70CC6A93" w14:textId="77777777" w:rsidR="00164E6A" w:rsidRDefault="00164E6A">
      <w:pPr>
        <w:rPr>
          <w:sz w:val="18"/>
          <w:szCs w:val="18"/>
        </w:rPr>
      </w:pPr>
    </w:p>
    <w:p w14:paraId="6D216AE2" w14:textId="77777777" w:rsidR="00164E6A" w:rsidRPr="002201B2" w:rsidRDefault="00164E6A">
      <w:pPr>
        <w:rPr>
          <w:sz w:val="18"/>
          <w:szCs w:val="18"/>
        </w:rPr>
      </w:pP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7"/>
        <w:gridCol w:w="992"/>
        <w:gridCol w:w="8799"/>
        <w:gridCol w:w="2127"/>
        <w:gridCol w:w="1417"/>
        <w:gridCol w:w="1134"/>
      </w:tblGrid>
      <w:tr w:rsidR="00485232" w:rsidRPr="002201B2" w14:paraId="5CA34F58" w14:textId="77777777" w:rsidTr="009D335B">
        <w:trPr>
          <w:trHeight w:val="397"/>
        </w:trPr>
        <w:tc>
          <w:tcPr>
            <w:tcW w:w="15026" w:type="dxa"/>
            <w:gridSpan w:val="6"/>
            <w:shd w:val="clear" w:color="auto" w:fill="D9D9D9"/>
            <w:vAlign w:val="center"/>
          </w:tcPr>
          <w:p w14:paraId="360E4614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ACTION ARISING FROM RISK ASSESSMENT</w:t>
            </w:r>
          </w:p>
        </w:tc>
      </w:tr>
      <w:tr w:rsidR="000A4D42" w:rsidRPr="002201B2" w14:paraId="6B7D5283" w14:textId="77777777" w:rsidTr="009A0AD9">
        <w:trPr>
          <w:trHeight w:val="510"/>
        </w:trPr>
        <w:tc>
          <w:tcPr>
            <w:tcW w:w="557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027DA42" w14:textId="77777777" w:rsidR="00485232" w:rsidRPr="002201B2" w:rsidRDefault="00485232" w:rsidP="008B478D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No</w:t>
            </w:r>
          </w:p>
        </w:tc>
        <w:tc>
          <w:tcPr>
            <w:tcW w:w="992" w:type="dxa"/>
            <w:shd w:val="clear" w:color="auto" w:fill="D9D9D9"/>
            <w:vAlign w:val="center"/>
          </w:tcPr>
          <w:p w14:paraId="13ECD00D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Risk Rating</w:t>
            </w:r>
          </w:p>
        </w:tc>
        <w:tc>
          <w:tcPr>
            <w:tcW w:w="8799" w:type="dxa"/>
            <w:shd w:val="clear" w:color="auto" w:fill="D9D9D9"/>
            <w:vAlign w:val="center"/>
          </w:tcPr>
          <w:p w14:paraId="7EF62D6E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Action Required:</w:t>
            </w:r>
          </w:p>
        </w:tc>
        <w:tc>
          <w:tcPr>
            <w:tcW w:w="2127" w:type="dxa"/>
            <w:shd w:val="clear" w:color="auto" w:fill="D9D9D9"/>
            <w:vAlign w:val="center"/>
          </w:tcPr>
          <w:p w14:paraId="4539D1B3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Person (s)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Responsible</w:t>
            </w:r>
          </w:p>
        </w:tc>
        <w:tc>
          <w:tcPr>
            <w:tcW w:w="1417" w:type="dxa"/>
            <w:shd w:val="clear" w:color="auto" w:fill="D9D9D9"/>
            <w:vAlign w:val="center"/>
          </w:tcPr>
          <w:p w14:paraId="562E8BEE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>Target Date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52BB0360" w14:textId="77777777" w:rsidR="00485232" w:rsidRPr="002201B2" w:rsidRDefault="00485232" w:rsidP="008B478D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2201B2">
              <w:rPr>
                <w:rFonts w:ascii="Arial" w:hAnsi="Arial" w:cs="Arial"/>
                <w:b/>
                <w:sz w:val="18"/>
                <w:szCs w:val="18"/>
              </w:rPr>
              <w:t xml:space="preserve">Date </w:t>
            </w:r>
            <w:r w:rsidRPr="002201B2">
              <w:rPr>
                <w:rFonts w:ascii="Arial" w:hAnsi="Arial" w:cs="Arial"/>
                <w:b/>
                <w:sz w:val="16"/>
                <w:szCs w:val="18"/>
              </w:rPr>
              <w:t>Completed</w:t>
            </w:r>
          </w:p>
        </w:tc>
      </w:tr>
      <w:tr w:rsidR="007D4660" w:rsidRPr="008579CC" w14:paraId="7A78F60E" w14:textId="77777777">
        <w:trPr>
          <w:trHeight w:val="847"/>
        </w:trPr>
        <w:tc>
          <w:tcPr>
            <w:tcW w:w="557" w:type="dxa"/>
            <w:shd w:val="clear" w:color="auto" w:fill="D9D9D9"/>
            <w:vAlign w:val="center"/>
          </w:tcPr>
          <w:p w14:paraId="41D36739" w14:textId="77777777" w:rsidR="007D4660" w:rsidRDefault="007D4660" w:rsidP="00D14F30">
            <w:pPr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  <w:vAlign w:val="center"/>
          </w:tcPr>
          <w:p w14:paraId="662BC474" w14:textId="77777777" w:rsidR="007D4660" w:rsidRDefault="007D4660" w:rsidP="00D14F3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8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C92AC" w14:textId="77777777" w:rsidR="007D4660" w:rsidRPr="007D4660" w:rsidRDefault="007D4660" w:rsidP="007D4660">
            <w:pPr>
              <w:shd w:val="clear" w:color="auto" w:fill="FFFFFF"/>
              <w:spacing w:line="240" w:lineRule="atLeast"/>
              <w:rPr>
                <w:rFonts w:ascii="Arial" w:hAnsi="Arial" w:cs="Arial"/>
                <w:sz w:val="20"/>
                <w:szCs w:val="20"/>
                <w:lang w:eastAsia="en-GB"/>
              </w:rPr>
            </w:pPr>
            <w:r w:rsidRPr="007D4660">
              <w:rPr>
                <w:rFonts w:ascii="Arial" w:hAnsi="Arial" w:cs="Arial"/>
                <w:sz w:val="20"/>
                <w:szCs w:val="20"/>
              </w:rPr>
              <w:t>There is no pedestrian crossing from the car park.</w:t>
            </w:r>
            <w:bookmarkStart w:id="0" w:name="_Hlk85194544"/>
            <w:r w:rsidRPr="007D4660">
              <w:rPr>
                <w:rFonts w:ascii="Arial" w:hAnsi="Arial" w:cs="Arial"/>
                <w:sz w:val="20"/>
                <w:szCs w:val="20"/>
              </w:rPr>
              <w:t xml:space="preserve"> It was discussed the school could speak with the local authority regarding a zebra crossing in front of the school, </w:t>
            </w:r>
            <w:r w:rsidRPr="007D4660">
              <w:rPr>
                <w:rFonts w:ascii="Arial" w:hAnsi="Arial" w:cs="Arial"/>
                <w:sz w:val="20"/>
                <w:szCs w:val="20"/>
                <w:lang w:eastAsia="en-GB"/>
              </w:rPr>
              <w:t>an area of road painted with broad white stripes, where vehicles must stop if pedestrians wish to cross.</w:t>
            </w:r>
          </w:p>
          <w:bookmarkEnd w:id="0"/>
          <w:p w14:paraId="3B33A5FA" w14:textId="77777777" w:rsidR="007D4660" w:rsidRPr="007D4660" w:rsidRDefault="007D4660" w:rsidP="00D14F30">
            <w:pPr>
              <w:rPr>
                <w:rFonts w:ascii="Arial" w:hAnsi="Arial" w:cs="Arial"/>
                <w:sz w:val="20"/>
                <w:szCs w:val="20"/>
                <w:lang w:eastAsia="en-GB"/>
              </w:rPr>
            </w:pP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34B53" w14:textId="77777777" w:rsidR="007D4660" w:rsidRPr="007D4660" w:rsidRDefault="007D4660" w:rsidP="00D14F30">
            <w:pPr>
              <w:rPr>
                <w:rStyle w:val="Emphasis"/>
                <w:rFonts w:ascii="Arial" w:hAnsi="Arial" w:cs="Arial"/>
                <w:b w:val="0"/>
                <w:sz w:val="20"/>
                <w:szCs w:val="20"/>
              </w:rPr>
            </w:pPr>
            <w:r w:rsidRPr="007D4660">
              <w:rPr>
                <w:rStyle w:val="Emphasis"/>
                <w:rFonts w:ascii="Arial" w:hAnsi="Arial" w:cs="Arial"/>
                <w:b w:val="0"/>
                <w:sz w:val="20"/>
                <w:szCs w:val="20"/>
              </w:rPr>
              <w:t xml:space="preserve">School's </w:t>
            </w:r>
            <w:r w:rsidRPr="007D4660">
              <w:rPr>
                <w:rFonts w:ascii="Arial" w:hAnsi="Arial" w:cs="Arial"/>
                <w:sz w:val="20"/>
                <w:szCs w:val="20"/>
              </w:rPr>
              <w:t>H&amp;S Management team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D9163" w14:textId="77777777" w:rsidR="007D4660" w:rsidRDefault="007D4660" w:rsidP="00D14F3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ASAP</w:t>
            </w:r>
          </w:p>
        </w:tc>
        <w:tc>
          <w:tcPr>
            <w:tcW w:w="1134" w:type="dxa"/>
            <w:vAlign w:val="center"/>
          </w:tcPr>
          <w:p w14:paraId="625F3B76" w14:textId="77777777" w:rsidR="007D4660" w:rsidRPr="008579CC" w:rsidRDefault="007D4660" w:rsidP="00D14F30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A75D66" w:rsidRPr="008579CC" w14:paraId="781BAE2A" w14:textId="77777777" w:rsidTr="004A69A4">
        <w:trPr>
          <w:trHeight w:val="847"/>
        </w:trPr>
        <w:tc>
          <w:tcPr>
            <w:tcW w:w="557" w:type="dxa"/>
            <w:shd w:val="clear" w:color="auto" w:fill="D9D9D9"/>
            <w:vAlign w:val="center"/>
          </w:tcPr>
          <w:p w14:paraId="0D846F46" w14:textId="77777777" w:rsidR="00A75D66" w:rsidRPr="008579CC" w:rsidRDefault="00A75D66" w:rsidP="00A75D66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8579CC">
              <w:rPr>
                <w:rFonts w:ascii="Arial" w:hAnsi="Arial" w:cs="Arial"/>
                <w:b/>
                <w:sz w:val="22"/>
                <w:szCs w:val="22"/>
              </w:rPr>
              <w:t>All</w:t>
            </w:r>
          </w:p>
        </w:tc>
        <w:tc>
          <w:tcPr>
            <w:tcW w:w="992" w:type="dxa"/>
            <w:shd w:val="clear" w:color="auto" w:fill="FFC000"/>
            <w:vAlign w:val="center"/>
          </w:tcPr>
          <w:p w14:paraId="2CAD9165" w14:textId="77777777" w:rsidR="00A75D66" w:rsidRPr="004A69A4" w:rsidRDefault="00A75D66" w:rsidP="00A75D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A69A4">
              <w:rPr>
                <w:rFonts w:ascii="Arial" w:hAnsi="Arial" w:cs="Arial"/>
                <w:sz w:val="20"/>
                <w:szCs w:val="20"/>
              </w:rPr>
              <w:t>Med</w:t>
            </w:r>
          </w:p>
        </w:tc>
        <w:tc>
          <w:tcPr>
            <w:tcW w:w="8799" w:type="dxa"/>
            <w:vAlign w:val="center"/>
          </w:tcPr>
          <w:p w14:paraId="19AF95AD" w14:textId="77777777" w:rsidR="00A75D66" w:rsidRPr="007D4660" w:rsidRDefault="00A75D66" w:rsidP="00A75D66">
            <w:pPr>
              <w:rPr>
                <w:rFonts w:ascii="Arial" w:hAnsi="Arial" w:cs="Arial"/>
                <w:sz w:val="20"/>
                <w:szCs w:val="20"/>
              </w:rPr>
            </w:pPr>
            <w:r w:rsidRPr="007D4660">
              <w:rPr>
                <w:rFonts w:ascii="Arial" w:hAnsi="Arial" w:cs="Arial"/>
                <w:sz w:val="20"/>
                <w:szCs w:val="20"/>
              </w:rPr>
              <w:t>Ensure the risk assessments are communicated to all relevant staff.</w:t>
            </w:r>
          </w:p>
          <w:p w14:paraId="000DDA5B" w14:textId="77777777" w:rsidR="00A75D66" w:rsidRPr="007D4660" w:rsidRDefault="00A75D66" w:rsidP="00A75D66">
            <w:pPr>
              <w:rPr>
                <w:rFonts w:ascii="Arial" w:hAnsi="Arial" w:cs="Arial"/>
                <w:sz w:val="20"/>
                <w:szCs w:val="20"/>
              </w:rPr>
            </w:pPr>
            <w:r w:rsidRPr="007D4660">
              <w:rPr>
                <w:rFonts w:ascii="Arial" w:hAnsi="Arial" w:cs="Arial"/>
                <w:sz w:val="20"/>
                <w:szCs w:val="20"/>
              </w:rPr>
              <w:t>once read and understood it`s recommended staff sign to state this.</w:t>
            </w:r>
          </w:p>
        </w:tc>
        <w:tc>
          <w:tcPr>
            <w:tcW w:w="2127" w:type="dxa"/>
            <w:vAlign w:val="center"/>
          </w:tcPr>
          <w:p w14:paraId="2E7E73A1" w14:textId="77777777" w:rsidR="00A75D66" w:rsidRPr="007D4660" w:rsidRDefault="0082564F" w:rsidP="00A75D66">
            <w:pPr>
              <w:rPr>
                <w:rFonts w:ascii="Arial" w:hAnsi="Arial" w:cs="Arial"/>
                <w:sz w:val="20"/>
                <w:szCs w:val="20"/>
              </w:rPr>
            </w:pPr>
            <w:r w:rsidRPr="007D4660">
              <w:rPr>
                <w:rStyle w:val="Emphasis"/>
                <w:rFonts w:ascii="Arial" w:hAnsi="Arial" w:cs="Arial"/>
                <w:b w:val="0"/>
                <w:sz w:val="20"/>
                <w:szCs w:val="20"/>
              </w:rPr>
              <w:t xml:space="preserve">School's </w:t>
            </w:r>
            <w:r w:rsidRPr="007D4660">
              <w:rPr>
                <w:rFonts w:ascii="Arial" w:hAnsi="Arial" w:cs="Arial"/>
                <w:sz w:val="20"/>
                <w:szCs w:val="20"/>
              </w:rPr>
              <w:t>H&amp;S Management team</w:t>
            </w:r>
          </w:p>
        </w:tc>
        <w:tc>
          <w:tcPr>
            <w:tcW w:w="1417" w:type="dxa"/>
            <w:vAlign w:val="center"/>
          </w:tcPr>
          <w:p w14:paraId="4426C586" w14:textId="77777777" w:rsidR="00A75D66" w:rsidRPr="004A69A4" w:rsidRDefault="00C77473" w:rsidP="00A75D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 Month </w:t>
            </w:r>
          </w:p>
        </w:tc>
        <w:tc>
          <w:tcPr>
            <w:tcW w:w="1134" w:type="dxa"/>
            <w:vAlign w:val="center"/>
          </w:tcPr>
          <w:p w14:paraId="1E748B96" w14:textId="77777777" w:rsidR="00A75D66" w:rsidRPr="008579CC" w:rsidRDefault="00A75D66" w:rsidP="00A75D66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8F575B2" w14:textId="77777777" w:rsidR="006D4966" w:rsidRDefault="006D4966" w:rsidP="0098313B">
      <w:pPr>
        <w:jc w:val="center"/>
        <w:rPr>
          <w:rFonts w:ascii="Arial" w:hAnsi="Arial" w:cs="Arial"/>
          <w:b/>
          <w:sz w:val="22"/>
          <w:szCs w:val="22"/>
        </w:rPr>
      </w:pPr>
    </w:p>
    <w:p w14:paraId="5BB111FE" w14:textId="77777777" w:rsidR="00582A99" w:rsidRDefault="00582A99" w:rsidP="00EB191C">
      <w:pPr>
        <w:rPr>
          <w:rFonts w:ascii="Arial" w:hAnsi="Arial" w:cs="Arial"/>
          <w:b/>
          <w:sz w:val="22"/>
          <w:szCs w:val="22"/>
        </w:rPr>
      </w:pPr>
    </w:p>
    <w:p w14:paraId="330C1F6E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731E96D9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778E0581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1E761DAD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345D3A68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77968956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651F951C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07A85088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5F262076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54B82B67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3865F4C5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3A6C080D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5D7DB66F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3ACCA6C0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5825F934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43D6177B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074FB07D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173266FB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03A56E2C" w14:textId="77777777" w:rsidR="00D715CC" w:rsidRDefault="00D715CC" w:rsidP="00EB191C">
      <w:pPr>
        <w:rPr>
          <w:rFonts w:ascii="Arial" w:hAnsi="Arial" w:cs="Arial"/>
          <w:b/>
          <w:sz w:val="22"/>
          <w:szCs w:val="22"/>
        </w:rPr>
      </w:pPr>
    </w:p>
    <w:p w14:paraId="7C80504B" w14:textId="77777777" w:rsidR="00582A99" w:rsidRPr="008579CC" w:rsidRDefault="00582A99" w:rsidP="0098313B">
      <w:pPr>
        <w:jc w:val="center"/>
        <w:rPr>
          <w:rFonts w:ascii="Arial" w:hAnsi="Arial" w:cs="Arial"/>
          <w:b/>
          <w:sz w:val="22"/>
          <w:szCs w:val="22"/>
        </w:rPr>
      </w:pPr>
    </w:p>
    <w:p w14:paraId="619543EE" w14:textId="77777777" w:rsidR="00225519" w:rsidRPr="009D335B" w:rsidRDefault="00225519" w:rsidP="009D335B">
      <w:pPr>
        <w:tabs>
          <w:tab w:val="left" w:pos="9156"/>
        </w:tabs>
        <w:jc w:val="center"/>
        <w:rPr>
          <w:rFonts w:ascii="Arial" w:hAnsi="Arial" w:cs="Arial"/>
          <w:b/>
          <w:sz w:val="28"/>
          <w:szCs w:val="22"/>
        </w:rPr>
      </w:pPr>
      <w:r w:rsidRPr="009D335B">
        <w:rPr>
          <w:rFonts w:ascii="Arial" w:hAnsi="Arial" w:cs="Arial"/>
          <w:b/>
          <w:sz w:val="28"/>
          <w:szCs w:val="22"/>
        </w:rPr>
        <w:t>Acknowledgement</w:t>
      </w:r>
    </w:p>
    <w:p w14:paraId="365BF6E0" w14:textId="77777777" w:rsidR="009D335B" w:rsidRPr="009D335B" w:rsidRDefault="0098313B" w:rsidP="0098313B">
      <w:pPr>
        <w:jc w:val="center"/>
        <w:rPr>
          <w:rFonts w:ascii="Arial" w:hAnsi="Arial" w:cs="Arial"/>
          <w:sz w:val="22"/>
          <w:szCs w:val="22"/>
        </w:rPr>
      </w:pPr>
      <w:r w:rsidRPr="009D335B">
        <w:rPr>
          <w:rFonts w:ascii="Arial" w:hAnsi="Arial" w:cs="Arial"/>
          <w:sz w:val="22"/>
          <w:szCs w:val="22"/>
        </w:rPr>
        <w:t xml:space="preserve">The following members of staff </w:t>
      </w:r>
      <w:r w:rsidR="009D335B" w:rsidRPr="009D335B">
        <w:rPr>
          <w:rFonts w:ascii="Arial" w:hAnsi="Arial" w:cs="Arial"/>
          <w:sz w:val="22"/>
          <w:szCs w:val="22"/>
        </w:rPr>
        <w:t>have read this risk assessment.</w:t>
      </w:r>
    </w:p>
    <w:p w14:paraId="011ABB0F" w14:textId="77777777" w:rsidR="0098313B" w:rsidRPr="009D335B" w:rsidRDefault="0098313B" w:rsidP="0098313B">
      <w:pPr>
        <w:jc w:val="center"/>
      </w:pPr>
      <w:r w:rsidRPr="009D335B">
        <w:rPr>
          <w:rFonts w:ascii="Arial" w:hAnsi="Arial" w:cs="Arial"/>
          <w:sz w:val="22"/>
          <w:szCs w:val="22"/>
        </w:rPr>
        <w:t>Their signatures are confirmation that they have read and understood all which is within its contents.</w:t>
      </w:r>
    </w:p>
    <w:p w14:paraId="7986CD17" w14:textId="77777777" w:rsidR="0098313B" w:rsidRPr="002201B2" w:rsidRDefault="0098313B" w:rsidP="0098313B"/>
    <w:tbl>
      <w:tblPr>
        <w:tblW w:w="148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544"/>
        <w:gridCol w:w="1331"/>
        <w:gridCol w:w="2551"/>
        <w:gridCol w:w="3543"/>
        <w:gridCol w:w="1332"/>
      </w:tblGrid>
      <w:tr w:rsidR="0098313B" w:rsidRPr="002201B2" w14:paraId="67B74FD0" w14:textId="77777777" w:rsidTr="00316403">
        <w:trPr>
          <w:trHeight w:val="510"/>
          <w:jc w:val="center"/>
        </w:trPr>
        <w:tc>
          <w:tcPr>
            <w:tcW w:w="2551" w:type="dxa"/>
            <w:shd w:val="clear" w:color="auto" w:fill="D9D9D9"/>
            <w:vAlign w:val="center"/>
          </w:tcPr>
          <w:p w14:paraId="4376F6B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4" w:type="dxa"/>
            <w:shd w:val="clear" w:color="auto" w:fill="D9D9D9"/>
            <w:vAlign w:val="center"/>
          </w:tcPr>
          <w:p w14:paraId="45E3F6E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1" w:type="dxa"/>
            <w:tcBorders>
              <w:right w:val="single" w:sz="24" w:space="0" w:color="auto"/>
            </w:tcBorders>
            <w:shd w:val="clear" w:color="auto" w:fill="D9D9D9"/>
            <w:vAlign w:val="center"/>
          </w:tcPr>
          <w:p w14:paraId="558360F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  <w:tc>
          <w:tcPr>
            <w:tcW w:w="2551" w:type="dxa"/>
            <w:tcBorders>
              <w:left w:val="single" w:sz="24" w:space="0" w:color="auto"/>
            </w:tcBorders>
            <w:shd w:val="clear" w:color="auto" w:fill="D9D9D9"/>
            <w:vAlign w:val="center"/>
          </w:tcPr>
          <w:p w14:paraId="2C2AEEC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Name</w:t>
            </w:r>
          </w:p>
        </w:tc>
        <w:tc>
          <w:tcPr>
            <w:tcW w:w="3543" w:type="dxa"/>
            <w:shd w:val="clear" w:color="auto" w:fill="D9D9D9"/>
            <w:vAlign w:val="center"/>
          </w:tcPr>
          <w:p w14:paraId="0616C0A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Signature</w:t>
            </w:r>
          </w:p>
        </w:tc>
        <w:tc>
          <w:tcPr>
            <w:tcW w:w="1332" w:type="dxa"/>
            <w:shd w:val="clear" w:color="auto" w:fill="D9D9D9"/>
            <w:vAlign w:val="center"/>
          </w:tcPr>
          <w:p w14:paraId="31E98C4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  <w:r w:rsidRPr="002201B2">
              <w:rPr>
                <w:rFonts w:ascii="Arial" w:hAnsi="Arial" w:cs="Arial"/>
                <w:b/>
              </w:rPr>
              <w:t>Date</w:t>
            </w:r>
          </w:p>
        </w:tc>
      </w:tr>
      <w:tr w:rsidR="0098313B" w:rsidRPr="002201B2" w14:paraId="57DFB781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7E7DDE7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DCC576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341815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630C345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6417F0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9B2B53C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5C3C658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C8FC1A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720606A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C3B0C3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0506D1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8755CA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9712C77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A11A3E4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29CF42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A4EB83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8FDACC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46D970B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1EC5AE9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0C8953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762E7BF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21C9492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4208498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2F9197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39526270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89740B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D9AD17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3208C538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8616D9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CB6269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42F2C4B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672AA1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27F3A12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487B020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0AAA9F4D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582BB8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5361F1A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F7F8C6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0B3AEA6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E3EF28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FEB8DC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2FADAB05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EAE13A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733EC5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6DFEB22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F0649C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0F48500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433BB8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5ACA1E25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3486A02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2BBAE0F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B564E8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90FA49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8298E31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1D40D22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30F3E22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16F3495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E511E3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9000F3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7255CEB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60E8DCE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606EBB2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1C3A7C52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4ACF6C34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1276D62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7402E9D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2ED1BC1E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3F2A8AAA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5E166556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4FD60784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0AC014B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05E8139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33445089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5ED278F3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4B76F2A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2D4875A5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98313B" w:rsidRPr="002201B2" w14:paraId="7D130A6B" w14:textId="77777777" w:rsidTr="00942BB9">
        <w:trPr>
          <w:trHeight w:val="567"/>
          <w:jc w:val="center"/>
        </w:trPr>
        <w:tc>
          <w:tcPr>
            <w:tcW w:w="2551" w:type="dxa"/>
            <w:vAlign w:val="center"/>
          </w:tcPr>
          <w:p w14:paraId="60EB453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4" w:type="dxa"/>
            <w:vAlign w:val="center"/>
          </w:tcPr>
          <w:p w14:paraId="3CCB4F42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1" w:type="dxa"/>
            <w:tcBorders>
              <w:right w:val="single" w:sz="24" w:space="0" w:color="auto"/>
            </w:tcBorders>
            <w:vAlign w:val="center"/>
          </w:tcPr>
          <w:p w14:paraId="5EAC6F9D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551" w:type="dxa"/>
            <w:tcBorders>
              <w:left w:val="single" w:sz="24" w:space="0" w:color="auto"/>
            </w:tcBorders>
            <w:vAlign w:val="center"/>
          </w:tcPr>
          <w:p w14:paraId="1842D5AB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3543" w:type="dxa"/>
            <w:vAlign w:val="center"/>
          </w:tcPr>
          <w:p w14:paraId="570BCFB8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332" w:type="dxa"/>
            <w:vAlign w:val="center"/>
          </w:tcPr>
          <w:p w14:paraId="7B2CB46F" w14:textId="77777777" w:rsidR="0098313B" w:rsidRPr="002201B2" w:rsidRDefault="0098313B" w:rsidP="00942BB9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5E83B410" w14:textId="77777777" w:rsidR="00CF161F" w:rsidRPr="002201B2" w:rsidRDefault="00CF161F">
      <w:pPr>
        <w:rPr>
          <w:rFonts w:ascii="Arial" w:hAnsi="Arial" w:cs="Arial"/>
        </w:rPr>
      </w:pPr>
    </w:p>
    <w:sectPr w:rsidR="00CF161F" w:rsidRPr="002201B2" w:rsidSect="00D6744B">
      <w:headerReference w:type="default" r:id="rId10"/>
      <w:footerReference w:type="default" r:id="rId11"/>
      <w:pgSz w:w="16838" w:h="11906" w:orient="landscape" w:code="9"/>
      <w:pgMar w:top="1134" w:right="1134" w:bottom="709" w:left="1134" w:header="39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71E78" w14:textId="77777777" w:rsidR="002516A7" w:rsidRDefault="002516A7">
      <w:r>
        <w:separator/>
      </w:r>
    </w:p>
  </w:endnote>
  <w:endnote w:type="continuationSeparator" w:id="0">
    <w:p w14:paraId="3CB0CBB8" w14:textId="77777777" w:rsidR="002516A7" w:rsidRDefault="00251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Look w:val="04A0" w:firstRow="1" w:lastRow="0" w:firstColumn="1" w:lastColumn="0" w:noHBand="0" w:noVBand="1"/>
    </w:tblPr>
    <w:tblGrid>
      <w:gridCol w:w="4928"/>
      <w:gridCol w:w="4929"/>
      <w:gridCol w:w="5135"/>
    </w:tblGrid>
    <w:tr w:rsidR="00AE3D27" w:rsidRPr="00C70267" w14:paraId="7EE8D045" w14:textId="77777777" w:rsidTr="00787066">
      <w:tc>
        <w:tcPr>
          <w:tcW w:w="4928" w:type="dxa"/>
        </w:tcPr>
        <w:p w14:paraId="6C375D4F" w14:textId="77777777" w:rsidR="00AE3D27" w:rsidRDefault="00AE3D27" w:rsidP="007B2D70">
          <w:pPr>
            <w:pStyle w:val="Footer"/>
            <w:rPr>
              <w:rFonts w:ascii="Arial" w:hAnsi="Arial" w:cs="Arial"/>
              <w:color w:val="BFBFBF"/>
              <w:sz w:val="18"/>
              <w:szCs w:val="18"/>
            </w:rPr>
          </w:pPr>
          <w:r>
            <w:rPr>
              <w:rFonts w:ascii="Arial" w:hAnsi="Arial" w:cs="Arial"/>
              <w:color w:val="BFBFBF"/>
              <w:sz w:val="18"/>
              <w:szCs w:val="18"/>
            </w:rPr>
            <w:t>MB Health &amp; Safety Ltd</w:t>
          </w:r>
        </w:p>
      </w:tc>
      <w:tc>
        <w:tcPr>
          <w:tcW w:w="4929" w:type="dxa"/>
        </w:tcPr>
        <w:p w14:paraId="23038B26" w14:textId="77777777" w:rsidR="00AE3D27" w:rsidRDefault="00AE3D27" w:rsidP="00485232">
          <w:pPr>
            <w:pStyle w:val="Footer"/>
            <w:jc w:val="center"/>
            <w:rPr>
              <w:rFonts w:ascii="Arial" w:hAnsi="Arial" w:cs="Arial"/>
              <w:color w:val="BFBFBF"/>
              <w:sz w:val="18"/>
              <w:szCs w:val="18"/>
            </w:rPr>
          </w:pPr>
          <w:r>
            <w:rPr>
              <w:rFonts w:ascii="Arial" w:hAnsi="Arial" w:cs="Arial"/>
              <w:color w:val="BFBFBF"/>
              <w:sz w:val="16"/>
              <w:szCs w:val="18"/>
            </w:rPr>
            <w:t>V.</w:t>
          </w:r>
          <w:r w:rsidR="00D14F30">
            <w:rPr>
              <w:rFonts w:ascii="Arial" w:hAnsi="Arial" w:cs="Arial"/>
              <w:color w:val="BFBFBF"/>
              <w:sz w:val="16"/>
              <w:szCs w:val="18"/>
            </w:rPr>
            <w:t>3</w:t>
          </w:r>
          <w:r w:rsidR="00630C9B">
            <w:rPr>
              <w:rFonts w:ascii="Arial" w:hAnsi="Arial" w:cs="Arial"/>
              <w:color w:val="BFBFBF"/>
              <w:sz w:val="16"/>
              <w:szCs w:val="18"/>
            </w:rPr>
            <w:t xml:space="preserve"> </w:t>
          </w:r>
        </w:p>
      </w:tc>
      <w:tc>
        <w:tcPr>
          <w:tcW w:w="5135" w:type="dxa"/>
        </w:tcPr>
        <w:p w14:paraId="59FDF690" w14:textId="77777777" w:rsidR="00AE3D27" w:rsidRPr="00EE06A0" w:rsidRDefault="00AE3D27" w:rsidP="00C70267">
          <w:pPr>
            <w:pStyle w:val="Header"/>
            <w:jc w:val="right"/>
            <w:rPr>
              <w:rFonts w:ascii="Arial" w:hAnsi="Arial" w:cs="Arial"/>
              <w:sz w:val="18"/>
              <w:szCs w:val="18"/>
            </w:rPr>
          </w:pPr>
          <w:r w:rsidRPr="00EE06A0">
            <w:rPr>
              <w:rFonts w:ascii="Arial" w:hAnsi="Arial" w:cs="Arial"/>
              <w:sz w:val="18"/>
              <w:szCs w:val="18"/>
            </w:rPr>
            <w:t xml:space="preserve">Page </w:t>
          </w:r>
          <w:r w:rsidRPr="00EE06A0">
            <w:rPr>
              <w:rFonts w:ascii="Arial" w:hAnsi="Arial" w:cs="Arial"/>
              <w:b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Pr="00EE06A0">
            <w:rPr>
              <w:rFonts w:ascii="Arial" w:hAnsi="Arial" w:cs="Arial"/>
              <w:b/>
              <w:sz w:val="18"/>
              <w:szCs w:val="18"/>
            </w:rPr>
            <w:fldChar w:fldCharType="separate"/>
          </w:r>
          <w:r w:rsidR="00B6662D">
            <w:rPr>
              <w:rFonts w:ascii="Arial" w:hAnsi="Arial" w:cs="Arial"/>
              <w:b/>
              <w:noProof/>
              <w:sz w:val="18"/>
              <w:szCs w:val="18"/>
            </w:rPr>
            <w:t>1</w:t>
          </w:r>
          <w:r w:rsidRPr="00EE06A0">
            <w:rPr>
              <w:rFonts w:ascii="Arial" w:hAnsi="Arial" w:cs="Arial"/>
              <w:b/>
              <w:sz w:val="18"/>
              <w:szCs w:val="18"/>
            </w:rPr>
            <w:fldChar w:fldCharType="end"/>
          </w:r>
          <w:r w:rsidRPr="00EE06A0">
            <w:rPr>
              <w:rFonts w:ascii="Arial" w:hAnsi="Arial" w:cs="Arial"/>
              <w:sz w:val="18"/>
              <w:szCs w:val="18"/>
            </w:rPr>
            <w:t xml:space="preserve"> of </w:t>
          </w:r>
          <w:r w:rsidRPr="00EE06A0">
            <w:rPr>
              <w:rFonts w:ascii="Arial" w:hAnsi="Arial" w:cs="Arial"/>
              <w:sz w:val="18"/>
              <w:szCs w:val="18"/>
            </w:rPr>
            <w:fldChar w:fldCharType="begin"/>
          </w:r>
          <w:r w:rsidRPr="00EE06A0">
            <w:rPr>
              <w:rFonts w:ascii="Arial" w:hAnsi="Arial" w:cs="Arial"/>
              <w:sz w:val="18"/>
              <w:szCs w:val="18"/>
            </w:rPr>
            <w:instrText xml:space="preserve"> NUMPAGES  </w:instrText>
          </w:r>
          <w:r w:rsidRPr="00EE06A0">
            <w:rPr>
              <w:rFonts w:ascii="Arial" w:hAnsi="Arial" w:cs="Arial"/>
              <w:sz w:val="18"/>
              <w:szCs w:val="18"/>
            </w:rPr>
            <w:fldChar w:fldCharType="separate"/>
          </w:r>
          <w:r w:rsidR="00B6662D">
            <w:rPr>
              <w:rFonts w:ascii="Arial" w:hAnsi="Arial" w:cs="Arial"/>
              <w:noProof/>
              <w:sz w:val="18"/>
              <w:szCs w:val="18"/>
            </w:rPr>
            <w:t>6</w:t>
          </w:r>
          <w:r w:rsidRPr="00EE06A0">
            <w:rPr>
              <w:rFonts w:ascii="Arial" w:hAnsi="Arial" w:cs="Arial"/>
              <w:sz w:val="18"/>
              <w:szCs w:val="18"/>
            </w:rPr>
            <w:fldChar w:fldCharType="end"/>
          </w:r>
        </w:p>
      </w:tc>
    </w:tr>
  </w:tbl>
  <w:p w14:paraId="448ADEBA" w14:textId="77777777" w:rsidR="00AE3D27" w:rsidRPr="00EC582F" w:rsidRDefault="00AE3D27" w:rsidP="00EC582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E64D49" w14:textId="77777777" w:rsidR="002516A7" w:rsidRDefault="002516A7">
      <w:r>
        <w:separator/>
      </w:r>
    </w:p>
  </w:footnote>
  <w:footnote w:type="continuationSeparator" w:id="0">
    <w:p w14:paraId="45605B55" w14:textId="77777777" w:rsidR="002516A7" w:rsidRDefault="00251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4992" w:type="dxa"/>
      <w:tblBorders>
        <w:bottom w:val="single" w:sz="4" w:space="0" w:color="auto"/>
      </w:tblBorders>
      <w:tblLook w:val="0000" w:firstRow="0" w:lastRow="0" w:firstColumn="0" w:lastColumn="0" w:noHBand="0" w:noVBand="0"/>
    </w:tblPr>
    <w:tblGrid>
      <w:gridCol w:w="5211"/>
      <w:gridCol w:w="6379"/>
      <w:gridCol w:w="3402"/>
    </w:tblGrid>
    <w:tr w:rsidR="00AE3D27" w:rsidRPr="007908A1" w14:paraId="1758E809" w14:textId="77777777" w:rsidTr="009D335B">
      <w:trPr>
        <w:trHeight w:val="1007"/>
      </w:trPr>
      <w:tc>
        <w:tcPr>
          <w:tcW w:w="5211" w:type="dxa"/>
          <w:vAlign w:val="center"/>
        </w:tcPr>
        <w:p w14:paraId="2875C0E6" w14:textId="77777777" w:rsidR="00AE3D27" w:rsidRPr="00A20FBC" w:rsidRDefault="00AE3D27" w:rsidP="00A20FBC">
          <w:pPr>
            <w:rPr>
              <w:rFonts w:ascii="Arial" w:hAnsi="Arial" w:cs="Arial"/>
              <w:sz w:val="18"/>
              <w:szCs w:val="18"/>
            </w:rPr>
          </w:pPr>
        </w:p>
        <w:p w14:paraId="4875F884" w14:textId="77777777" w:rsidR="00D6744B" w:rsidRPr="00D6744B" w:rsidRDefault="00D6744B" w:rsidP="00D6744B">
          <w:pPr>
            <w:rPr>
              <w:rFonts w:ascii="Arial" w:eastAsia="Calibri" w:hAnsi="Arial" w:cs="Arial"/>
              <w:b/>
              <w:sz w:val="20"/>
              <w:szCs w:val="20"/>
            </w:rPr>
          </w:pPr>
          <w:r w:rsidRPr="00D6744B">
            <w:rPr>
              <w:rFonts w:ascii="Arial" w:eastAsia="Calibri" w:hAnsi="Arial" w:cs="Arial"/>
              <w:b/>
              <w:sz w:val="20"/>
              <w:szCs w:val="20"/>
            </w:rPr>
            <w:t>Brockhampton Primary School</w:t>
          </w:r>
        </w:p>
        <w:p w14:paraId="70CBCC4C" w14:textId="77777777" w:rsidR="00D6744B" w:rsidRPr="00D6744B" w:rsidRDefault="00D6744B" w:rsidP="00D6744B">
          <w:pPr>
            <w:rPr>
              <w:rFonts w:ascii="Arial" w:eastAsia="Calibri" w:hAnsi="Arial" w:cs="Arial"/>
              <w:sz w:val="20"/>
              <w:szCs w:val="20"/>
            </w:rPr>
          </w:pPr>
          <w:r w:rsidRPr="00D6744B">
            <w:rPr>
              <w:rFonts w:ascii="Arial" w:eastAsia="Calibri" w:hAnsi="Arial" w:cs="Arial"/>
              <w:sz w:val="20"/>
              <w:szCs w:val="20"/>
            </w:rPr>
            <w:t>Brockhampton, Worcestershire</w:t>
          </w:r>
        </w:p>
        <w:p w14:paraId="55697279" w14:textId="77777777" w:rsidR="00D6744B" w:rsidRPr="00D6744B" w:rsidRDefault="00D6744B" w:rsidP="00D6744B">
          <w:pPr>
            <w:rPr>
              <w:rFonts w:ascii="Arial" w:eastAsia="Calibri" w:hAnsi="Arial" w:cs="Arial"/>
              <w:sz w:val="20"/>
              <w:szCs w:val="20"/>
            </w:rPr>
          </w:pPr>
          <w:r w:rsidRPr="00D6744B">
            <w:rPr>
              <w:rFonts w:ascii="Arial" w:eastAsia="Calibri" w:hAnsi="Arial" w:cs="Arial"/>
              <w:sz w:val="20"/>
              <w:szCs w:val="20"/>
            </w:rPr>
            <w:t>WR6 5TD</w:t>
          </w:r>
        </w:p>
        <w:p w14:paraId="49597754" w14:textId="77777777" w:rsidR="00AE3D27" w:rsidRPr="006D4966" w:rsidRDefault="00AE3D27" w:rsidP="00B03A8B">
          <w:pPr>
            <w:rPr>
              <w:rFonts w:ascii="Arial" w:hAnsi="Arial" w:cs="Arial"/>
              <w:szCs w:val="18"/>
            </w:rPr>
          </w:pPr>
        </w:p>
      </w:tc>
      <w:tc>
        <w:tcPr>
          <w:tcW w:w="6379" w:type="dxa"/>
          <w:vAlign w:val="center"/>
        </w:tcPr>
        <w:p w14:paraId="0843B686" w14:textId="77777777" w:rsidR="00AE3D27" w:rsidRPr="007908A1" w:rsidRDefault="00AE3D27" w:rsidP="001B2C6B">
          <w:pPr>
            <w:pStyle w:val="Header"/>
            <w:jc w:val="center"/>
            <w:rPr>
              <w:rFonts w:ascii="Arial" w:hAnsi="Arial" w:cs="Arial"/>
              <w:b/>
              <w:bCs/>
              <w:sz w:val="32"/>
              <w:szCs w:val="32"/>
            </w:rPr>
          </w:pPr>
          <w:r w:rsidRPr="007908A1">
            <w:rPr>
              <w:rFonts w:ascii="Arial" w:hAnsi="Arial" w:cs="Arial"/>
              <w:b/>
              <w:bCs/>
              <w:sz w:val="32"/>
              <w:szCs w:val="32"/>
            </w:rPr>
            <w:t>Risk Assessment</w:t>
          </w:r>
        </w:p>
      </w:tc>
      <w:tc>
        <w:tcPr>
          <w:tcW w:w="3402" w:type="dxa"/>
          <w:vAlign w:val="center"/>
        </w:tcPr>
        <w:p w14:paraId="28BDE076" w14:textId="77777777" w:rsidR="00AE3D27" w:rsidRPr="000914EE" w:rsidRDefault="00AE3D27" w:rsidP="00E839E2">
          <w:pPr>
            <w:pStyle w:val="Header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b/>
              <w:sz w:val="20"/>
              <w:szCs w:val="20"/>
            </w:rPr>
            <w:t>Risk Assessment No: 2.1.1</w:t>
          </w:r>
        </w:p>
      </w:tc>
    </w:tr>
  </w:tbl>
  <w:p w14:paraId="48CA5A97" w14:textId="77777777" w:rsidR="00AE3D27" w:rsidRDefault="00AE3D27" w:rsidP="006E29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F7C"/>
    <w:multiLevelType w:val="hybridMultilevel"/>
    <w:tmpl w:val="04441A70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D17A2D"/>
    <w:multiLevelType w:val="hybridMultilevel"/>
    <w:tmpl w:val="B1A0BA80"/>
    <w:lvl w:ilvl="0" w:tplc="4D148954">
      <w:start w:val="1"/>
      <w:numFmt w:val="decimal"/>
      <w:pStyle w:val="Heading2"/>
      <w:lvlText w:val="2.2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572120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CEA0469C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8042C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AE44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959E3F7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235493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188C27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0065ED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4314803"/>
    <w:multiLevelType w:val="hybridMultilevel"/>
    <w:tmpl w:val="D7FA0AE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A71887"/>
    <w:multiLevelType w:val="hybridMultilevel"/>
    <w:tmpl w:val="5634913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150BC8"/>
    <w:multiLevelType w:val="hybridMultilevel"/>
    <w:tmpl w:val="4950E3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1235E3"/>
    <w:multiLevelType w:val="hybridMultilevel"/>
    <w:tmpl w:val="6734CB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C60421"/>
    <w:multiLevelType w:val="hybridMultilevel"/>
    <w:tmpl w:val="1B5A91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BD21D32"/>
    <w:multiLevelType w:val="hybridMultilevel"/>
    <w:tmpl w:val="5B90FFB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812137"/>
    <w:multiLevelType w:val="hybridMultilevel"/>
    <w:tmpl w:val="0A3CF944"/>
    <w:lvl w:ilvl="0" w:tplc="5C64C288">
      <w:start w:val="1"/>
      <w:numFmt w:val="decimal"/>
      <w:pStyle w:val="RiskAssessment"/>
      <w:lvlText w:val="2.2.%1"/>
      <w:lvlJc w:val="left"/>
      <w:pPr>
        <w:tabs>
          <w:tab w:val="num" w:pos="360"/>
        </w:tabs>
        <w:ind w:left="360" w:hanging="360"/>
      </w:pPr>
      <w:rPr>
        <w:rFonts w:hint="default"/>
        <w:sz w:val="24"/>
        <w:szCs w:val="24"/>
      </w:rPr>
    </w:lvl>
    <w:lvl w:ilvl="1" w:tplc="82ECFA1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E388D5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EEEEB1F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7A608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BE0830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9878B9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05AC20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83BAE61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52F6116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82A411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56681BF7"/>
    <w:multiLevelType w:val="hybridMultilevel"/>
    <w:tmpl w:val="2FBC8D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ABF0929"/>
    <w:multiLevelType w:val="hybridMultilevel"/>
    <w:tmpl w:val="25904E58"/>
    <w:lvl w:ilvl="0" w:tplc="F4A28AB0">
      <w:start w:val="1"/>
      <w:numFmt w:val="decimal"/>
      <w:lvlText w:val="2.1.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7FA3D45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772E76E1"/>
    <w:multiLevelType w:val="hybridMultilevel"/>
    <w:tmpl w:val="536E29E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D712E5"/>
    <w:multiLevelType w:val="hybridMultilevel"/>
    <w:tmpl w:val="1B26F7BA"/>
    <w:lvl w:ilvl="0" w:tplc="4E825A14">
      <w:start w:val="1"/>
      <w:numFmt w:val="decimal"/>
      <w:lvlText w:val="2.1.%1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1692685379">
    <w:abstractNumId w:val="8"/>
  </w:num>
  <w:num w:numId="2" w16cid:durableId="1650204178">
    <w:abstractNumId w:val="1"/>
  </w:num>
  <w:num w:numId="3" w16cid:durableId="1123302536">
    <w:abstractNumId w:val="12"/>
  </w:num>
  <w:num w:numId="4" w16cid:durableId="1936748335">
    <w:abstractNumId w:val="15"/>
  </w:num>
  <w:num w:numId="5" w16cid:durableId="548762972">
    <w:abstractNumId w:val="3"/>
  </w:num>
  <w:num w:numId="6" w16cid:durableId="300043871">
    <w:abstractNumId w:val="6"/>
  </w:num>
  <w:num w:numId="7" w16cid:durableId="1625187430">
    <w:abstractNumId w:val="11"/>
  </w:num>
  <w:num w:numId="8" w16cid:durableId="1497384556">
    <w:abstractNumId w:val="5"/>
  </w:num>
  <w:num w:numId="9" w16cid:durableId="1316032600">
    <w:abstractNumId w:val="14"/>
  </w:num>
  <w:num w:numId="10" w16cid:durableId="596137836">
    <w:abstractNumId w:val="2"/>
  </w:num>
  <w:num w:numId="11" w16cid:durableId="469440277">
    <w:abstractNumId w:val="9"/>
  </w:num>
  <w:num w:numId="12" w16cid:durableId="875200496">
    <w:abstractNumId w:val="10"/>
  </w:num>
  <w:num w:numId="13" w16cid:durableId="1881823814">
    <w:abstractNumId w:val="13"/>
  </w:num>
  <w:num w:numId="14" w16cid:durableId="93944486">
    <w:abstractNumId w:val="4"/>
  </w:num>
  <w:num w:numId="15" w16cid:durableId="382218556">
    <w:abstractNumId w:val="0"/>
  </w:num>
  <w:num w:numId="16" w16cid:durableId="19729799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dit="forms" w:formatting="1" w:enforcement="0"/>
  <w:defaultTabStop w:val="720"/>
  <w:drawingGridHorizontalSpacing w:val="18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C94"/>
    <w:rsid w:val="00003006"/>
    <w:rsid w:val="00010779"/>
    <w:rsid w:val="0005270D"/>
    <w:rsid w:val="00067619"/>
    <w:rsid w:val="00073A47"/>
    <w:rsid w:val="000914EE"/>
    <w:rsid w:val="000961C1"/>
    <w:rsid w:val="000A4D42"/>
    <w:rsid w:val="000B623B"/>
    <w:rsid w:val="000C2538"/>
    <w:rsid w:val="000D240E"/>
    <w:rsid w:val="000E713E"/>
    <w:rsid w:val="000F3624"/>
    <w:rsid w:val="000F6FD0"/>
    <w:rsid w:val="00101616"/>
    <w:rsid w:val="00102368"/>
    <w:rsid w:val="00105194"/>
    <w:rsid w:val="001161D5"/>
    <w:rsid w:val="00122239"/>
    <w:rsid w:val="001227EE"/>
    <w:rsid w:val="00123351"/>
    <w:rsid w:val="00125FDD"/>
    <w:rsid w:val="00133CA1"/>
    <w:rsid w:val="00133E75"/>
    <w:rsid w:val="0013408B"/>
    <w:rsid w:val="0013672E"/>
    <w:rsid w:val="001370A2"/>
    <w:rsid w:val="00141E35"/>
    <w:rsid w:val="00164E6A"/>
    <w:rsid w:val="001A0904"/>
    <w:rsid w:val="001A0C59"/>
    <w:rsid w:val="001B2C6B"/>
    <w:rsid w:val="001C37C1"/>
    <w:rsid w:val="001D1F87"/>
    <w:rsid w:val="001D3D21"/>
    <w:rsid w:val="001E6EA3"/>
    <w:rsid w:val="001E7F06"/>
    <w:rsid w:val="001F2C6D"/>
    <w:rsid w:val="002201B2"/>
    <w:rsid w:val="00224C9D"/>
    <w:rsid w:val="00225519"/>
    <w:rsid w:val="002301E0"/>
    <w:rsid w:val="00235B61"/>
    <w:rsid w:val="002516A7"/>
    <w:rsid w:val="00262C94"/>
    <w:rsid w:val="0029566B"/>
    <w:rsid w:val="002A463C"/>
    <w:rsid w:val="002B5D55"/>
    <w:rsid w:val="002C03F1"/>
    <w:rsid w:val="002C1CF3"/>
    <w:rsid w:val="002D0AC9"/>
    <w:rsid w:val="002D2DE5"/>
    <w:rsid w:val="002D5AAC"/>
    <w:rsid w:val="002D5F05"/>
    <w:rsid w:val="002E53B0"/>
    <w:rsid w:val="002F08F2"/>
    <w:rsid w:val="00310564"/>
    <w:rsid w:val="00316403"/>
    <w:rsid w:val="0032476D"/>
    <w:rsid w:val="00341406"/>
    <w:rsid w:val="003A34FC"/>
    <w:rsid w:val="003C40A6"/>
    <w:rsid w:val="003C4185"/>
    <w:rsid w:val="003E694D"/>
    <w:rsid w:val="003F0314"/>
    <w:rsid w:val="00405D00"/>
    <w:rsid w:val="004145F5"/>
    <w:rsid w:val="00422D38"/>
    <w:rsid w:val="00445E31"/>
    <w:rsid w:val="0044656D"/>
    <w:rsid w:val="0046270B"/>
    <w:rsid w:val="00470B21"/>
    <w:rsid w:val="00485232"/>
    <w:rsid w:val="004871D6"/>
    <w:rsid w:val="004A69A4"/>
    <w:rsid w:val="004C5BD5"/>
    <w:rsid w:val="004C670E"/>
    <w:rsid w:val="004D22D2"/>
    <w:rsid w:val="004D6BC6"/>
    <w:rsid w:val="004F67D3"/>
    <w:rsid w:val="005004BF"/>
    <w:rsid w:val="0051110D"/>
    <w:rsid w:val="00517653"/>
    <w:rsid w:val="00521624"/>
    <w:rsid w:val="00522A01"/>
    <w:rsid w:val="00552BCD"/>
    <w:rsid w:val="00552CF1"/>
    <w:rsid w:val="0055464C"/>
    <w:rsid w:val="00582A99"/>
    <w:rsid w:val="005A5A6B"/>
    <w:rsid w:val="005B4BF7"/>
    <w:rsid w:val="005D2AF6"/>
    <w:rsid w:val="005D7A3E"/>
    <w:rsid w:val="005E13C0"/>
    <w:rsid w:val="005E3A73"/>
    <w:rsid w:val="0060708A"/>
    <w:rsid w:val="00613997"/>
    <w:rsid w:val="00617B3D"/>
    <w:rsid w:val="0062449E"/>
    <w:rsid w:val="00624E1D"/>
    <w:rsid w:val="00626F4A"/>
    <w:rsid w:val="00630C9B"/>
    <w:rsid w:val="00632E2C"/>
    <w:rsid w:val="00656EF0"/>
    <w:rsid w:val="00666894"/>
    <w:rsid w:val="0067487B"/>
    <w:rsid w:val="00677EAB"/>
    <w:rsid w:val="006806C5"/>
    <w:rsid w:val="006C278E"/>
    <w:rsid w:val="006C29DA"/>
    <w:rsid w:val="006C33BA"/>
    <w:rsid w:val="006D09D5"/>
    <w:rsid w:val="006D2CFF"/>
    <w:rsid w:val="006D381B"/>
    <w:rsid w:val="006D4966"/>
    <w:rsid w:val="006E1685"/>
    <w:rsid w:val="006E2988"/>
    <w:rsid w:val="006E6F1B"/>
    <w:rsid w:val="006F4EC3"/>
    <w:rsid w:val="00711F45"/>
    <w:rsid w:val="007217FB"/>
    <w:rsid w:val="00721E2A"/>
    <w:rsid w:val="00727F06"/>
    <w:rsid w:val="00736129"/>
    <w:rsid w:val="00740328"/>
    <w:rsid w:val="00744E48"/>
    <w:rsid w:val="00750BCD"/>
    <w:rsid w:val="00760323"/>
    <w:rsid w:val="00770697"/>
    <w:rsid w:val="00777D72"/>
    <w:rsid w:val="007855A9"/>
    <w:rsid w:val="00787066"/>
    <w:rsid w:val="007908A1"/>
    <w:rsid w:val="00791AA2"/>
    <w:rsid w:val="007A4A41"/>
    <w:rsid w:val="007B2D70"/>
    <w:rsid w:val="007B5AF9"/>
    <w:rsid w:val="007B6039"/>
    <w:rsid w:val="007B71AF"/>
    <w:rsid w:val="007D4660"/>
    <w:rsid w:val="007E14DA"/>
    <w:rsid w:val="007E3458"/>
    <w:rsid w:val="0080417A"/>
    <w:rsid w:val="008202CC"/>
    <w:rsid w:val="0082564F"/>
    <w:rsid w:val="008312EE"/>
    <w:rsid w:val="00832459"/>
    <w:rsid w:val="008553EC"/>
    <w:rsid w:val="008579CC"/>
    <w:rsid w:val="008648CF"/>
    <w:rsid w:val="0087401B"/>
    <w:rsid w:val="00874392"/>
    <w:rsid w:val="008812CC"/>
    <w:rsid w:val="008863CF"/>
    <w:rsid w:val="00890184"/>
    <w:rsid w:val="008A1433"/>
    <w:rsid w:val="008A5C4A"/>
    <w:rsid w:val="008B478D"/>
    <w:rsid w:val="008D20FD"/>
    <w:rsid w:val="00900CAF"/>
    <w:rsid w:val="00911C56"/>
    <w:rsid w:val="00922803"/>
    <w:rsid w:val="0092591A"/>
    <w:rsid w:val="009265A7"/>
    <w:rsid w:val="00930019"/>
    <w:rsid w:val="00942BB9"/>
    <w:rsid w:val="009444F3"/>
    <w:rsid w:val="00947D6A"/>
    <w:rsid w:val="009517AB"/>
    <w:rsid w:val="00951E0E"/>
    <w:rsid w:val="00972301"/>
    <w:rsid w:val="0098313B"/>
    <w:rsid w:val="009934E5"/>
    <w:rsid w:val="009A04FE"/>
    <w:rsid w:val="009A0AD9"/>
    <w:rsid w:val="009A676C"/>
    <w:rsid w:val="009B5462"/>
    <w:rsid w:val="009B7B7F"/>
    <w:rsid w:val="009C1BE1"/>
    <w:rsid w:val="009C761B"/>
    <w:rsid w:val="009D335B"/>
    <w:rsid w:val="009E2EB2"/>
    <w:rsid w:val="00A048A6"/>
    <w:rsid w:val="00A059C1"/>
    <w:rsid w:val="00A069D8"/>
    <w:rsid w:val="00A07C5F"/>
    <w:rsid w:val="00A20FBC"/>
    <w:rsid w:val="00A44955"/>
    <w:rsid w:val="00A54075"/>
    <w:rsid w:val="00A5456C"/>
    <w:rsid w:val="00A62093"/>
    <w:rsid w:val="00A65411"/>
    <w:rsid w:val="00A711EB"/>
    <w:rsid w:val="00A739F4"/>
    <w:rsid w:val="00A75D66"/>
    <w:rsid w:val="00A94252"/>
    <w:rsid w:val="00AA2B41"/>
    <w:rsid w:val="00AA7414"/>
    <w:rsid w:val="00AB0218"/>
    <w:rsid w:val="00AC0C52"/>
    <w:rsid w:val="00AE3D27"/>
    <w:rsid w:val="00AF48AE"/>
    <w:rsid w:val="00B03A8B"/>
    <w:rsid w:val="00B052FB"/>
    <w:rsid w:val="00B07EE2"/>
    <w:rsid w:val="00B151F9"/>
    <w:rsid w:val="00B23D1E"/>
    <w:rsid w:val="00B2640E"/>
    <w:rsid w:val="00B4328C"/>
    <w:rsid w:val="00B4365C"/>
    <w:rsid w:val="00B4389B"/>
    <w:rsid w:val="00B43B38"/>
    <w:rsid w:val="00B51779"/>
    <w:rsid w:val="00B62EAD"/>
    <w:rsid w:val="00B66158"/>
    <w:rsid w:val="00B6662D"/>
    <w:rsid w:val="00B74D87"/>
    <w:rsid w:val="00B80100"/>
    <w:rsid w:val="00BA2C78"/>
    <w:rsid w:val="00BC07CB"/>
    <w:rsid w:val="00BC74D2"/>
    <w:rsid w:val="00BD507A"/>
    <w:rsid w:val="00BD6A44"/>
    <w:rsid w:val="00BD72E6"/>
    <w:rsid w:val="00BE2B5E"/>
    <w:rsid w:val="00BF5011"/>
    <w:rsid w:val="00C31CC3"/>
    <w:rsid w:val="00C34BE7"/>
    <w:rsid w:val="00C34E6F"/>
    <w:rsid w:val="00C4626F"/>
    <w:rsid w:val="00C65647"/>
    <w:rsid w:val="00C70267"/>
    <w:rsid w:val="00C72142"/>
    <w:rsid w:val="00C75748"/>
    <w:rsid w:val="00C77473"/>
    <w:rsid w:val="00C83748"/>
    <w:rsid w:val="00C84F73"/>
    <w:rsid w:val="00C869AC"/>
    <w:rsid w:val="00C9450C"/>
    <w:rsid w:val="00CA4A37"/>
    <w:rsid w:val="00CB2BE2"/>
    <w:rsid w:val="00CC6165"/>
    <w:rsid w:val="00CD436D"/>
    <w:rsid w:val="00CE4236"/>
    <w:rsid w:val="00CF161F"/>
    <w:rsid w:val="00D037CC"/>
    <w:rsid w:val="00D14F30"/>
    <w:rsid w:val="00D222FE"/>
    <w:rsid w:val="00D239BE"/>
    <w:rsid w:val="00D35787"/>
    <w:rsid w:val="00D4103E"/>
    <w:rsid w:val="00D50E35"/>
    <w:rsid w:val="00D521D9"/>
    <w:rsid w:val="00D60FC7"/>
    <w:rsid w:val="00D67034"/>
    <w:rsid w:val="00D6744B"/>
    <w:rsid w:val="00D715CC"/>
    <w:rsid w:val="00D73C85"/>
    <w:rsid w:val="00D80DF6"/>
    <w:rsid w:val="00D87B11"/>
    <w:rsid w:val="00D96109"/>
    <w:rsid w:val="00D963CD"/>
    <w:rsid w:val="00DA352E"/>
    <w:rsid w:val="00DB204E"/>
    <w:rsid w:val="00DB41E8"/>
    <w:rsid w:val="00DC0EC6"/>
    <w:rsid w:val="00DD40F8"/>
    <w:rsid w:val="00DE410D"/>
    <w:rsid w:val="00DE5B8E"/>
    <w:rsid w:val="00DF6AD3"/>
    <w:rsid w:val="00DF6B06"/>
    <w:rsid w:val="00E04BBC"/>
    <w:rsid w:val="00E07678"/>
    <w:rsid w:val="00E436A9"/>
    <w:rsid w:val="00E70B61"/>
    <w:rsid w:val="00E839E2"/>
    <w:rsid w:val="00E93EE5"/>
    <w:rsid w:val="00E97506"/>
    <w:rsid w:val="00EA2772"/>
    <w:rsid w:val="00EB191C"/>
    <w:rsid w:val="00EC0C66"/>
    <w:rsid w:val="00EC4D64"/>
    <w:rsid w:val="00EC582F"/>
    <w:rsid w:val="00EC7CEA"/>
    <w:rsid w:val="00EE01FF"/>
    <w:rsid w:val="00EE06A0"/>
    <w:rsid w:val="00EE710D"/>
    <w:rsid w:val="00EF3C13"/>
    <w:rsid w:val="00F00640"/>
    <w:rsid w:val="00F177A5"/>
    <w:rsid w:val="00F405A6"/>
    <w:rsid w:val="00F5474E"/>
    <w:rsid w:val="00F63458"/>
    <w:rsid w:val="00F64EB6"/>
    <w:rsid w:val="00F846DE"/>
    <w:rsid w:val="00F85837"/>
    <w:rsid w:val="00FA3997"/>
    <w:rsid w:val="00FB14E4"/>
    <w:rsid w:val="00FD56E1"/>
    <w:rsid w:val="00FD6C0E"/>
    <w:rsid w:val="00FE3554"/>
    <w:rsid w:val="00FE73FC"/>
    <w:rsid w:val="00FF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94493F"/>
  <w15:chartTrackingRefBased/>
  <w15:docId w15:val="{00635817-149A-47BD-B2AB-AA4ED95F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2988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qFormat/>
    <w:rsid w:val="006E2988"/>
    <w:pPr>
      <w:keepNext/>
      <w:spacing w:before="240" w:after="60"/>
      <w:outlineLvl w:val="0"/>
    </w:pPr>
    <w:rPr>
      <w:rFonts w:cs="Arial"/>
      <w:bCs/>
      <w:kern w:val="32"/>
      <w:szCs w:val="32"/>
    </w:rPr>
  </w:style>
  <w:style w:type="paragraph" w:styleId="Heading2">
    <w:name w:val="heading 2"/>
    <w:basedOn w:val="Normal"/>
    <w:next w:val="Normal"/>
    <w:qFormat/>
    <w:rsid w:val="006E2988"/>
    <w:pPr>
      <w:keepNext/>
      <w:numPr>
        <w:numId w:val="2"/>
      </w:numPr>
      <w:spacing w:before="240" w:after="60"/>
      <w:outlineLvl w:val="1"/>
    </w:pPr>
    <w:rPr>
      <w:rFonts w:cs="Arial"/>
      <w:bCs/>
      <w:iCs/>
      <w:sz w:val="20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422D3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E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iskAssessment">
    <w:name w:val="Risk Assessment"/>
    <w:basedOn w:val="Normal"/>
    <w:next w:val="ListNumber"/>
    <w:rsid w:val="006E2988"/>
    <w:pPr>
      <w:numPr>
        <w:numId w:val="1"/>
      </w:numPr>
      <w:ind w:left="0" w:firstLine="0"/>
    </w:pPr>
    <w:rPr>
      <w:szCs w:val="40"/>
    </w:rPr>
  </w:style>
  <w:style w:type="paragraph" w:styleId="ListNumber">
    <w:name w:val="List Number"/>
    <w:basedOn w:val="Normal"/>
    <w:rsid w:val="006E2988"/>
    <w:pPr>
      <w:tabs>
        <w:tab w:val="num" w:pos="360"/>
      </w:tabs>
      <w:ind w:left="360" w:hanging="360"/>
    </w:pPr>
  </w:style>
  <w:style w:type="paragraph" w:styleId="Header">
    <w:name w:val="header"/>
    <w:basedOn w:val="Normal"/>
    <w:link w:val="Head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locked/>
    <w:rsid w:val="006E298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07EE2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EC582F"/>
    <w:rPr>
      <w:sz w:val="24"/>
      <w:szCs w:val="24"/>
      <w:lang w:val="en-GB"/>
    </w:rPr>
  </w:style>
  <w:style w:type="character" w:customStyle="1" w:styleId="HeaderChar">
    <w:name w:val="Header Char"/>
    <w:link w:val="Header"/>
    <w:uiPriority w:val="99"/>
    <w:rsid w:val="00C70267"/>
    <w:rPr>
      <w:sz w:val="24"/>
      <w:szCs w:val="24"/>
      <w:lang w:val="en-GB"/>
    </w:rPr>
  </w:style>
  <w:style w:type="character" w:styleId="PlaceholderText">
    <w:name w:val="Placeholder Text"/>
    <w:uiPriority w:val="99"/>
    <w:semiHidden/>
    <w:rsid w:val="00B052FB"/>
    <w:rPr>
      <w:color w:val="808080"/>
    </w:rPr>
  </w:style>
  <w:style w:type="character" w:styleId="CommentReference">
    <w:name w:val="annotation reference"/>
    <w:rsid w:val="00405D00"/>
    <w:rPr>
      <w:sz w:val="16"/>
      <w:szCs w:val="16"/>
    </w:rPr>
  </w:style>
  <w:style w:type="paragraph" w:styleId="CommentText">
    <w:name w:val="annotation text"/>
    <w:basedOn w:val="Normal"/>
    <w:link w:val="CommentTextChar"/>
    <w:rsid w:val="00405D00"/>
    <w:rPr>
      <w:sz w:val="20"/>
      <w:szCs w:val="20"/>
    </w:rPr>
  </w:style>
  <w:style w:type="character" w:customStyle="1" w:styleId="CommentTextChar">
    <w:name w:val="Comment Text Char"/>
    <w:link w:val="CommentText"/>
    <w:rsid w:val="00405D00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405D00"/>
    <w:rPr>
      <w:b/>
      <w:bCs/>
    </w:rPr>
  </w:style>
  <w:style w:type="character" w:customStyle="1" w:styleId="CommentSubjectChar">
    <w:name w:val="Comment Subject Char"/>
    <w:link w:val="CommentSubject"/>
    <w:rsid w:val="00405D00"/>
    <w:rPr>
      <w:b/>
      <w:bCs/>
      <w:lang w:eastAsia="en-US"/>
    </w:rPr>
  </w:style>
  <w:style w:type="character" w:customStyle="1" w:styleId="Heading3Char">
    <w:name w:val="Heading 3 Char"/>
    <w:link w:val="Heading3"/>
    <w:semiHidden/>
    <w:rsid w:val="00422D38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customStyle="1" w:styleId="Default">
    <w:name w:val="Default"/>
    <w:rsid w:val="002301E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rsid w:val="00582A99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82A99"/>
    <w:rPr>
      <w:color w:val="808080"/>
      <w:shd w:val="clear" w:color="auto" w:fill="E6E6E6"/>
    </w:rPr>
  </w:style>
  <w:style w:type="character" w:styleId="Emphasis">
    <w:name w:val="Emphasis"/>
    <w:uiPriority w:val="20"/>
    <w:qFormat/>
    <w:rsid w:val="0082564F"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7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hegrid.org.uk/info/healthandsafety/documents_manual/outdoor_play_equipment_checklist.doc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thegrid.org.uk/downloads/info/premises/contractors_mandatory_equipment_testingv2.doc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low\Desktop\Risk%20Assess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39BF3D-6E00-4753-BC1B-01E9D156B9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Risk Assessment.dotx</Template>
  <TotalTime>1</TotalTime>
  <Pages>3</Pages>
  <Words>1497</Words>
  <Characters>8533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Assessment No</vt:lpstr>
    </vt:vector>
  </TitlesOfParts>
  <Company>MB HS</Company>
  <LinksUpToDate>false</LinksUpToDate>
  <CharactersWithSpaces>10010</CharactersWithSpaces>
  <SharedDoc>false</SharedDoc>
  <HLinks>
    <vt:vector size="12" baseType="variant">
      <vt:variant>
        <vt:i4>2031655</vt:i4>
      </vt:variant>
      <vt:variant>
        <vt:i4>39</vt:i4>
      </vt:variant>
      <vt:variant>
        <vt:i4>0</vt:i4>
      </vt:variant>
      <vt:variant>
        <vt:i4>5</vt:i4>
      </vt:variant>
      <vt:variant>
        <vt:lpwstr>http://www.thegrid.org.uk/downloads/info/premises/contractors_mandatory_equipment_testingv2.doc</vt:lpwstr>
      </vt:variant>
      <vt:variant>
        <vt:lpwstr/>
      </vt:variant>
      <vt:variant>
        <vt:i4>7471163</vt:i4>
      </vt:variant>
      <vt:variant>
        <vt:i4>36</vt:i4>
      </vt:variant>
      <vt:variant>
        <vt:i4>0</vt:i4>
      </vt:variant>
      <vt:variant>
        <vt:i4>5</vt:i4>
      </vt:variant>
      <vt:variant>
        <vt:lpwstr>http://www.thegrid.org.uk/info/healthandsafety/documents_manual/outdoor_play_equipment_checklist.doc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Assessment No</dc:title>
  <dc:subject/>
  <dc:creator>Heather Low</dc:creator>
  <cp:keywords/>
  <cp:lastModifiedBy>Paul Johnson</cp:lastModifiedBy>
  <cp:revision>3</cp:revision>
  <cp:lastPrinted>2026-01-08T11:37:00Z</cp:lastPrinted>
  <dcterms:created xsi:type="dcterms:W3CDTF">2026-03-20T13:41:00Z</dcterms:created>
  <dcterms:modified xsi:type="dcterms:W3CDTF">2026-03-20T13:42:00Z</dcterms:modified>
</cp:coreProperties>
</file>