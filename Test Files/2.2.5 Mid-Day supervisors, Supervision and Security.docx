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173C5" w:rsidRPr="002201B2" w14:paraId="099A273A" w14:textId="77777777" w:rsidTr="001173C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F802665" w14:textId="77777777" w:rsidR="001173C5" w:rsidRPr="002201B2" w:rsidRDefault="001173C5" w:rsidP="001173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424DA3B8" w14:textId="77777777" w:rsidR="001173C5" w:rsidRPr="00BE7844" w:rsidRDefault="001173C5" w:rsidP="001173C5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Mid-Day supervisors,</w:t>
            </w:r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3C1131">
              <w:rPr>
                <w:rFonts w:ascii="Arial" w:hAnsi="Arial" w:cs="Arial"/>
                <w:b/>
                <w:bCs/>
                <w:sz w:val="20"/>
                <w:szCs w:val="22"/>
              </w:rPr>
              <w:t>Supervision and Security</w:t>
            </w:r>
            <w:r>
              <w:rPr>
                <w:rFonts w:ascii="Arial" w:hAnsi="Arial" w:cs="Arial"/>
                <w:sz w:val="20"/>
                <w:szCs w:val="22"/>
              </w:rPr>
              <w:t xml:space="preserve"> Play Areas, </w:t>
            </w:r>
            <w:r w:rsidRPr="000A601B">
              <w:rPr>
                <w:rFonts w:ascii="Arial" w:hAnsi="Arial" w:cs="Arial"/>
                <w:bCs/>
                <w:sz w:val="20"/>
                <w:szCs w:val="20"/>
              </w:rPr>
              <w:t>Lunchtime/Playtime</w:t>
            </w:r>
            <w:r>
              <w:rPr>
                <w:rFonts w:ascii="Arial" w:hAnsi="Arial" w:cs="Arial"/>
                <w:sz w:val="20"/>
                <w:szCs w:val="22"/>
              </w:rPr>
              <w:t xml:space="preserve"> including </w:t>
            </w:r>
            <w:r w:rsidRPr="000A601B">
              <w:rPr>
                <w:rFonts w:ascii="Arial" w:hAnsi="Arial" w:cs="Arial"/>
                <w:sz w:val="20"/>
                <w:szCs w:val="20"/>
              </w:rPr>
              <w:t xml:space="preserve">Climbing play </w:t>
            </w:r>
            <w:r>
              <w:rPr>
                <w:rFonts w:ascii="Arial" w:hAnsi="Arial" w:cs="Arial"/>
                <w:sz w:val="20"/>
                <w:szCs w:val="20"/>
              </w:rPr>
              <w:t>areas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378E9812" w14:textId="77777777" w:rsidR="001173C5" w:rsidRPr="002201B2" w:rsidRDefault="001173C5" w:rsidP="001173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14:paraId="746CB64A" w14:textId="77777777" w:rsidR="001173C5" w:rsidRPr="002201B2" w:rsidRDefault="001173C5" w:rsidP="001173C5">
            <w:pPr>
              <w:rPr>
                <w:rFonts w:ascii="Arial" w:hAnsi="Arial" w:cs="Arial"/>
                <w:sz w:val="20"/>
                <w:szCs w:val="22"/>
              </w:rPr>
            </w:pPr>
            <w:r w:rsidRPr="00745246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745246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th</w:t>
            </w:r>
            <w:r w:rsidRPr="00745246">
              <w:rPr>
                <w:rFonts w:ascii="Arial" w:hAnsi="Arial" w:cs="Arial"/>
                <w:sz w:val="20"/>
                <w:szCs w:val="20"/>
                <w:lang w:val="en-US"/>
              </w:rPr>
              <w:t xml:space="preserve"> January 2026</w:t>
            </w:r>
          </w:p>
        </w:tc>
      </w:tr>
      <w:tr w:rsidR="001173C5" w:rsidRPr="002201B2" w14:paraId="42F76B33" w14:textId="77777777" w:rsidTr="001173C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9DF96BC" w14:textId="77777777" w:rsidR="001173C5" w:rsidRPr="002201B2" w:rsidRDefault="001173C5" w:rsidP="001173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 xml:space="preserve">Assessment </w:t>
            </w:r>
            <w:r w:rsidRPr="002201B2">
              <w:rPr>
                <w:rFonts w:ascii="Arial" w:hAnsi="Arial" w:cs="Arial"/>
                <w:b/>
                <w:sz w:val="20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11A6B31E" w14:textId="77777777" w:rsidR="001173C5" w:rsidRPr="002201B2" w:rsidRDefault="001173C5" w:rsidP="001173C5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John Addison MBHS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43325373" w14:textId="77777777" w:rsidR="001173C5" w:rsidRPr="002201B2" w:rsidRDefault="001173C5" w:rsidP="001173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7CB83C8A" w14:textId="77777777" w:rsidR="001173C5" w:rsidRPr="002201B2" w:rsidRDefault="001173C5" w:rsidP="001173C5">
            <w:pPr>
              <w:rPr>
                <w:rFonts w:ascii="Arial" w:hAnsi="Arial" w:cs="Arial"/>
                <w:sz w:val="20"/>
                <w:szCs w:val="22"/>
              </w:rPr>
            </w:pPr>
            <w:r w:rsidRPr="00745246">
              <w:rPr>
                <w:rFonts w:ascii="Arial" w:hAnsi="Arial" w:cs="Arial"/>
                <w:sz w:val="20"/>
                <w:szCs w:val="20"/>
              </w:rPr>
              <w:t xml:space="preserve">Darren Davies and Janette Cooper </w:t>
            </w:r>
          </w:p>
        </w:tc>
      </w:tr>
    </w:tbl>
    <w:p w14:paraId="28D8611D" w14:textId="77777777"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7C5BD558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10126A5B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D86F037" w14:textId="77777777"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sdt>
          <w:sdtPr>
            <w:rPr>
              <w:rFonts w:ascii="Arial" w:hAnsi="Arial" w:cs="Arial"/>
              <w:sz w:val="28"/>
              <w:szCs w:val="28"/>
            </w:rPr>
            <w:alias w:val="Check1"/>
            <w:id w:val="100695344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14:paraId="2CBA2893" w14:textId="1B2B73AB" w:rsidR="007B2D70" w:rsidRPr="002201B2" w:rsidRDefault="0047197D" w:rsidP="00677EAB">
                <w:pPr>
                  <w:jc w:val="center"/>
                  <w:rPr>
                    <w:rFonts w:ascii="Arial" w:hAnsi="Arial" w:cs="Arial"/>
                    <w:sz w:val="28"/>
                    <w:szCs w:val="28"/>
                  </w:rPr>
                </w:pPr>
                <w:r w:rsidRPr="0047197D">
                  <w:rPr>
                    <w:rFonts w:ascii="MS Gothic" w:hAnsi="MS Gothic"/>
                    <w:sz w:val="28"/>
                    <w:szCs w:val="28"/>
                  </w:rPr>
                  <w:t>☑</w:t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14:paraId="7CB36AE3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 w:rsidRPr="002201B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sdt>
          <w:sdtPr>
            <w:rPr>
              <w:rFonts w:ascii="Arial" w:hAnsi="Arial" w:cs="Arial"/>
              <w:sz w:val="28"/>
            </w:rPr>
            <w:id w:val="-756284608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14:paraId="0A187E5B" w14:textId="0193A0E3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14:paraId="68B40E25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sdt>
          <w:sdtPr>
            <w:rPr>
              <w:rFonts w:ascii="Arial" w:hAnsi="Arial" w:cs="Arial"/>
              <w:sz w:val="28"/>
            </w:rPr>
            <w:id w:val="508962129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5E8F9E45" w14:textId="0F57F8E0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14:paraId="46B7AE6F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sdt>
          <w:sdtPr>
            <w:rPr>
              <w:rFonts w:ascii="Arial" w:hAnsi="Arial" w:cs="Arial"/>
              <w:sz w:val="28"/>
            </w:rPr>
            <w:id w:val="-707410499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14:paraId="0FABAB59" w14:textId="29E3E06D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14:paraId="47D932B3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sdt>
          <w:sdtPr>
            <w:rPr>
              <w:rFonts w:ascii="Arial" w:hAnsi="Arial" w:cs="Arial"/>
              <w:sz w:val="28"/>
            </w:rPr>
            <w:id w:val="-1110202087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727ACDCC" w14:textId="08C4D05F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14:paraId="6C3603F7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sdt>
          <w:sdtPr>
            <w:rPr>
              <w:rFonts w:ascii="Arial" w:hAnsi="Arial" w:cs="Arial"/>
              <w:sz w:val="28"/>
            </w:rPr>
            <w:id w:val="-1825586904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14:paraId="6F431A7B" w14:textId="2EEAA74A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</w:tr>
      <w:tr w:rsidR="007B2D70" w:rsidRPr="002201B2" w14:paraId="30B6FA4E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6A148A20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3103E2E4" w14:textId="77777777"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alias w:val="Check1"/>
            <w:id w:val="20212963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14:paraId="7D240291" w14:textId="52395881" w:rsidR="007B2D70" w:rsidRPr="002201B2" w:rsidRDefault="0047197D" w:rsidP="00677EAB">
                <w:pPr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 w:rsidRPr="0047197D">
                  <w:rPr>
                    <w:rFonts w:ascii="MS Gothic" w:hAnsi="MS Gothic"/>
                    <w:sz w:val="28"/>
                    <w:szCs w:val="22"/>
                  </w:rPr>
                  <w:t>☐</w:t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14:paraId="6983684A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-1339225337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14:paraId="7144C336" w14:textId="2273B321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14:paraId="7601D0C5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sdt>
          <w:sdtPr>
            <w:rPr>
              <w:rFonts w:ascii="Arial" w:hAnsi="Arial" w:cs="Arial"/>
              <w:sz w:val="28"/>
            </w:rPr>
            <w:id w:val="-1288811333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3EB313F9" w14:textId="5E81A6C0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14:paraId="7711FB6A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-1764140440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14:paraId="07E7080C" w14:textId="52455761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14:paraId="452C759F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-1649900445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55A9369E" w14:textId="0A096678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14:paraId="57A12DC7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955913851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14:paraId="5D661816" w14:textId="589DDD09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</w:tr>
      <w:tr w:rsidR="007B2D70" w:rsidRPr="002201B2" w14:paraId="227AC6EA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6AD54E7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29F2890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alias w:val="Check1"/>
            <w:id w:val="2092198342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14:paraId="5EE405E3" w14:textId="144B0FD4" w:rsidR="007B2D70" w:rsidRPr="002201B2" w:rsidRDefault="0047197D" w:rsidP="00677EAB">
                <w:pPr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 w:rsidRPr="0047197D">
                  <w:rPr>
                    <w:rFonts w:ascii="MS Gothic" w:hAnsi="MS Gothic"/>
                    <w:sz w:val="28"/>
                    <w:szCs w:val="22"/>
                  </w:rPr>
                  <w:t>☐</w:t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14:paraId="6CC2ACC1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sdt>
          <w:sdtPr>
            <w:rPr>
              <w:rFonts w:ascii="Arial" w:hAnsi="Arial" w:cs="Arial"/>
              <w:sz w:val="28"/>
            </w:rPr>
            <w:id w:val="-1288513094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14:paraId="036A5969" w14:textId="430B92A0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14:paraId="21F4B6D6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-1078511143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4416F13B" w14:textId="4D1A40DA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14:paraId="3F3134D5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1669679275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14:paraId="5DC4A565" w14:textId="0EB95215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14:paraId="5C0A019C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1604376367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06ECA96C" w14:textId="41D294E3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14:paraId="402C4F5A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14:paraId="7EED1598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sdt>
          <w:sdtPr>
            <w:rPr>
              <w:rFonts w:ascii="Arial" w:hAnsi="Arial" w:cs="Arial"/>
              <w:sz w:val="28"/>
            </w:rPr>
            <w:id w:val="1121419694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14:paraId="6862699E" w14:textId="1D6F9140" w:rsidR="007B2D70" w:rsidRPr="002201B2" w:rsidRDefault="0047197D" w:rsidP="00677EAB">
                <w:pPr>
                  <w:jc w:val="center"/>
                  <w:rPr>
                    <w:rFonts w:ascii="Arial" w:hAnsi="Arial" w:cs="Arial"/>
                  </w:rPr>
                </w:pPr>
                <w:r w:rsidRPr="0047197D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</w:tr>
    </w:tbl>
    <w:p w14:paraId="5B2DC3CA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5474"/>
        <w:gridCol w:w="1196"/>
        <w:gridCol w:w="697"/>
        <w:gridCol w:w="5622"/>
      </w:tblGrid>
      <w:tr w:rsidR="00E839E2" w:rsidRPr="002201B2" w14:paraId="4E739A09" w14:textId="77777777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BD12D9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88C8FA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3792F6DD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15402C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4BA130" w14:textId="77777777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14:paraId="06EDEBCA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E91ED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4FFFB5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55119D0B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C2841E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53339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14:paraId="0860D5C0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5B0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1F29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273B5405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FB6A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E2C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14:paraId="05F4E339" w14:textId="77777777" w:rsidR="00E839E2" w:rsidRDefault="00E839E2">
      <w:pPr>
        <w:rPr>
          <w:rFonts w:ascii="Arial" w:hAnsi="Arial" w:cs="Arial"/>
          <w:sz w:val="16"/>
          <w:szCs w:val="16"/>
        </w:rPr>
      </w:pPr>
    </w:p>
    <w:p w14:paraId="1EBDA53A" w14:textId="77777777" w:rsidR="00692004" w:rsidRPr="009F308A" w:rsidRDefault="00692004" w:rsidP="00692004">
      <w:pPr>
        <w:jc w:val="center"/>
        <w:rPr>
          <w:rFonts w:ascii="Arial" w:hAnsi="Arial" w:cs="Arial"/>
          <w:sz w:val="18"/>
          <w:szCs w:val="18"/>
        </w:rPr>
      </w:pPr>
      <w:r w:rsidRPr="009F308A">
        <w:rPr>
          <w:rFonts w:ascii="Arial" w:hAnsi="Arial" w:cs="Arial"/>
          <w:b/>
          <w:sz w:val="18"/>
          <w:szCs w:val="18"/>
        </w:rPr>
        <w:t>This Risk Assessment and identified Control Measures has been established following consultation with</w:t>
      </w:r>
      <w:r w:rsidR="00F54896" w:rsidRPr="009F308A">
        <w:rPr>
          <w:rFonts w:ascii="Arial" w:hAnsi="Arial" w:cs="Arial"/>
          <w:b/>
          <w:sz w:val="18"/>
          <w:szCs w:val="18"/>
        </w:rPr>
        <w:t xml:space="preserve"> the Head Teacher and other responsible</w:t>
      </w:r>
      <w:r w:rsidRPr="009F308A">
        <w:rPr>
          <w:rFonts w:ascii="Arial" w:hAnsi="Arial" w:cs="Arial"/>
          <w:b/>
          <w:sz w:val="18"/>
          <w:szCs w:val="18"/>
        </w:rPr>
        <w:t xml:space="preserve"> staff </w:t>
      </w:r>
    </w:p>
    <w:p w14:paraId="6C78594A" w14:textId="77777777" w:rsidR="0005270D" w:rsidRPr="009F308A" w:rsidRDefault="00692004" w:rsidP="009F308A">
      <w:pPr>
        <w:jc w:val="center"/>
        <w:rPr>
          <w:rFonts w:ascii="Arial" w:hAnsi="Arial" w:cs="Arial"/>
          <w:b/>
          <w:sz w:val="18"/>
          <w:szCs w:val="18"/>
        </w:rPr>
      </w:pPr>
      <w:r w:rsidRPr="009F308A">
        <w:rPr>
          <w:rFonts w:ascii="Arial" w:hAnsi="Arial" w:cs="Arial"/>
          <w:b/>
          <w:sz w:val="18"/>
          <w:szCs w:val="18"/>
        </w:rPr>
        <w:t>Staff acknowledgment as to their understanding of the control measures to be applied is included as the last page to this document</w:t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2201B2" w14:paraId="716B7E92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60066710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0ACC254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2EA7F179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E78A97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CBCC8AD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2201B2" w14:paraId="1703289A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43E38C44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0B88F5D5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204B99CA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0F5790B6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2D573DAE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06E61275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435EC89A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429B55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644DC81F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7134" w:rsidRPr="002201B2" w14:paraId="660A8FEB" w14:textId="77777777" w:rsidTr="001310E5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6F395F87" w14:textId="77777777" w:rsidR="00727134" w:rsidRPr="002201B2" w:rsidRDefault="00727134" w:rsidP="00727134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0712B81B" w14:textId="77777777" w:rsidR="00727134" w:rsidRPr="00740A44" w:rsidRDefault="00727134" w:rsidP="00727134">
            <w:pPr>
              <w:rPr>
                <w:rFonts w:ascii="Arial" w:hAnsi="Arial" w:cs="Arial"/>
                <w:sz w:val="20"/>
                <w:szCs w:val="20"/>
              </w:rPr>
            </w:pPr>
            <w:r w:rsidRPr="00740A44">
              <w:rPr>
                <w:rFonts w:ascii="Arial" w:hAnsi="Arial" w:cs="Arial"/>
                <w:b/>
                <w:bCs/>
                <w:sz w:val="20"/>
                <w:szCs w:val="20"/>
              </w:rPr>
              <w:t>Child welfare</w:t>
            </w:r>
            <w:r w:rsidRPr="00740A4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42D933C" w14:textId="77777777" w:rsidR="00727134" w:rsidRPr="000A601B" w:rsidRDefault="00727134" w:rsidP="0072713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913B1">
              <w:rPr>
                <w:rFonts w:ascii="Arial" w:hAnsi="Arial" w:cs="Arial"/>
                <w:i/>
                <w:sz w:val="18"/>
                <w:szCs w:val="18"/>
              </w:rPr>
              <w:t>Pupils- Physical harm/stress</w:t>
            </w:r>
          </w:p>
        </w:tc>
        <w:tc>
          <w:tcPr>
            <w:tcW w:w="567" w:type="dxa"/>
            <w:vAlign w:val="center"/>
          </w:tcPr>
          <w:p w14:paraId="1376642E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3FEDE418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24544D14" w14:textId="77777777" w:rsidR="00727134" w:rsidRPr="002A01A5" w:rsidRDefault="00727134" w:rsidP="007271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511DC25E" w14:textId="77777777" w:rsidR="00727134" w:rsidRPr="009913B1" w:rsidRDefault="00727134" w:rsidP="00727134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913B1">
              <w:rPr>
                <w:rFonts w:ascii="Arial" w:hAnsi="Arial" w:cs="Arial"/>
                <w:sz w:val="20"/>
                <w:szCs w:val="20"/>
              </w:rPr>
              <w:t xml:space="preserve">Staff ensure that they are aware of the fire procedures in whatever location they are in. </w:t>
            </w:r>
          </w:p>
          <w:p w14:paraId="7DB682A3" w14:textId="77777777" w:rsidR="00727134" w:rsidRPr="009913B1" w:rsidRDefault="00727134" w:rsidP="00727134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913B1">
              <w:rPr>
                <w:rFonts w:ascii="Arial" w:hAnsi="Arial" w:cs="Arial"/>
                <w:sz w:val="20"/>
                <w:szCs w:val="20"/>
              </w:rPr>
              <w:t xml:space="preserve">KS1 children to play together </w:t>
            </w:r>
            <w:r w:rsidRPr="009913B1">
              <w:rPr>
                <w:rFonts w:ascii="Arial" w:hAnsi="Arial" w:cs="Arial"/>
                <w:bCs/>
                <w:sz w:val="20"/>
                <w:szCs w:val="20"/>
              </w:rPr>
              <w:t>only</w:t>
            </w:r>
            <w:r w:rsidRPr="009913B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9913B1">
              <w:rPr>
                <w:rFonts w:ascii="Arial" w:hAnsi="Arial" w:cs="Arial"/>
                <w:sz w:val="20"/>
                <w:szCs w:val="20"/>
              </w:rPr>
              <w:t>in their own area</w:t>
            </w:r>
          </w:p>
          <w:p w14:paraId="5DBE9608" w14:textId="77777777" w:rsidR="00727134" w:rsidRPr="00A15F5A" w:rsidRDefault="00727134" w:rsidP="00727134">
            <w:pPr>
              <w:pStyle w:val="NormalWeb"/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  <w:r w:rsidRPr="009913B1">
              <w:rPr>
                <w:rFonts w:ascii="Arial" w:hAnsi="Arial" w:cs="Arial"/>
                <w:sz w:val="20"/>
                <w:szCs w:val="20"/>
              </w:rPr>
              <w:t xml:space="preserve">KS2 children to play together </w:t>
            </w:r>
            <w:r w:rsidRPr="009913B1">
              <w:rPr>
                <w:rFonts w:ascii="Arial" w:hAnsi="Arial" w:cs="Arial"/>
                <w:bCs/>
                <w:sz w:val="20"/>
                <w:szCs w:val="20"/>
              </w:rPr>
              <w:t>only</w:t>
            </w:r>
            <w:r w:rsidRPr="009913B1">
              <w:rPr>
                <w:rFonts w:ascii="Arial" w:hAnsi="Arial" w:cs="Arial"/>
                <w:sz w:val="20"/>
                <w:szCs w:val="20"/>
              </w:rPr>
              <w:t xml:space="preserve"> in their own area</w:t>
            </w:r>
          </w:p>
        </w:tc>
        <w:tc>
          <w:tcPr>
            <w:tcW w:w="567" w:type="dxa"/>
            <w:vAlign w:val="center"/>
          </w:tcPr>
          <w:p w14:paraId="738EA39E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4227E81F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1000D3B1" w14:textId="77777777" w:rsidR="00727134" w:rsidRPr="00A37534" w:rsidRDefault="00727134" w:rsidP="007271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AC5EC65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7134" w:rsidRPr="002201B2" w14:paraId="1ECF9CF5" w14:textId="77777777" w:rsidTr="00727134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3E40112C" w14:textId="77777777" w:rsidR="00727134" w:rsidRPr="002201B2" w:rsidRDefault="00727134" w:rsidP="00727134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3ADFA6EB" w14:textId="77777777" w:rsidR="00727134" w:rsidRPr="000A601B" w:rsidRDefault="00727134" w:rsidP="00727134">
            <w:pPr>
              <w:rPr>
                <w:rFonts w:ascii="Arial" w:hAnsi="Arial" w:cs="Arial"/>
                <w:sz w:val="20"/>
                <w:szCs w:val="20"/>
              </w:rPr>
            </w:pPr>
            <w:r w:rsidRPr="00740A44">
              <w:rPr>
                <w:rFonts w:ascii="Arial" w:hAnsi="Arial" w:cs="Arial"/>
                <w:b/>
                <w:bCs/>
                <w:sz w:val="20"/>
                <w:szCs w:val="20"/>
              </w:rPr>
              <w:t>Supervision and instruction</w:t>
            </w:r>
            <w:r w:rsidRPr="000A601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1391A">
              <w:rPr>
                <w:rFonts w:ascii="Arial" w:hAnsi="Arial" w:cs="Arial"/>
                <w:sz w:val="18"/>
                <w:szCs w:val="18"/>
              </w:rPr>
              <w:t>Pupils/staff- Mental or physical harm, accidents leading to cuts, abrasion, fractures</w:t>
            </w:r>
          </w:p>
        </w:tc>
        <w:tc>
          <w:tcPr>
            <w:tcW w:w="567" w:type="dxa"/>
            <w:vAlign w:val="center"/>
          </w:tcPr>
          <w:p w14:paraId="3113485C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4BCBB3BC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0BB039E" w14:textId="77777777" w:rsidR="00727134" w:rsidRPr="002A01A5" w:rsidRDefault="00727134" w:rsidP="007271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0186B9D1" w14:textId="77777777" w:rsidR="00321B85" w:rsidRPr="000A601B" w:rsidRDefault="00321B85" w:rsidP="00321B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A601B">
              <w:rPr>
                <w:rFonts w:ascii="Arial" w:hAnsi="Arial" w:cs="Arial"/>
                <w:sz w:val="20"/>
                <w:szCs w:val="20"/>
              </w:rPr>
              <w:t xml:space="preserve">Staff are appropriately trained and competent to supervise the lunchtime activities. </w:t>
            </w:r>
          </w:p>
          <w:p w14:paraId="28932C3E" w14:textId="77777777" w:rsidR="00321B85" w:rsidRDefault="00321B85" w:rsidP="00321B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D7FFD"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 w:rsidRPr="00CD7FFD"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>are pro-active at supervising the children &amp; setting a good role model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>.</w:t>
            </w:r>
            <w:r w:rsidRPr="000A601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1150B89" w14:textId="77777777" w:rsidR="00321B85" w:rsidRPr="000A601B" w:rsidRDefault="00321B85" w:rsidP="00321B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D7FFD">
              <w:rPr>
                <w:rFonts w:ascii="Arial" w:hAnsi="Arial" w:cs="Arial"/>
                <w:sz w:val="20"/>
                <w:szCs w:val="20"/>
              </w:rPr>
              <w:t>Staff</w:t>
            </w:r>
            <w:r w:rsidRPr="000A601B">
              <w:rPr>
                <w:rFonts w:ascii="Arial" w:hAnsi="Arial" w:cs="Arial"/>
                <w:sz w:val="20"/>
                <w:szCs w:val="20"/>
              </w:rPr>
              <w:t xml:space="preserve"> monitor the climbing area at all times. </w:t>
            </w:r>
          </w:p>
          <w:p w14:paraId="0F6850EA" w14:textId="77777777" w:rsidR="00321B85" w:rsidRPr="000A601B" w:rsidRDefault="00321B85" w:rsidP="00321B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A601B">
              <w:rPr>
                <w:rFonts w:ascii="Arial" w:hAnsi="Arial" w:cs="Arial"/>
                <w:sz w:val="20"/>
                <w:szCs w:val="20"/>
              </w:rPr>
              <w:t xml:space="preserve">Pupils are not left unsupervised at any time; if the adult is called away the activity is stopped, and another adult must remain with children. </w:t>
            </w:r>
          </w:p>
          <w:p w14:paraId="2FF4DD70" w14:textId="77777777" w:rsidR="00321B85" w:rsidRPr="000A601B" w:rsidRDefault="00321B85" w:rsidP="00321B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0A601B">
              <w:rPr>
                <w:rFonts w:ascii="Arial" w:hAnsi="Arial" w:cs="Arial"/>
                <w:sz w:val="20"/>
                <w:szCs w:val="20"/>
              </w:rPr>
              <w:t xml:space="preserve">Staff follow regular and approved practice. </w:t>
            </w:r>
          </w:p>
          <w:p w14:paraId="5FDFEB43" w14:textId="77777777" w:rsidR="00321B85" w:rsidRDefault="00321B85" w:rsidP="00321B85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0A601B">
              <w:rPr>
                <w:rFonts w:ascii="Arial" w:hAnsi="Arial" w:cs="Arial"/>
                <w:sz w:val="20"/>
                <w:szCs w:val="20"/>
              </w:rPr>
              <w:t>For challenging behaviour ensure the School Behaviour Policy is adhered to.</w:t>
            </w:r>
          </w:p>
          <w:p w14:paraId="2C515C2B" w14:textId="77777777" w:rsidR="00321B85" w:rsidRPr="009913B1" w:rsidRDefault="00321B85" w:rsidP="00321B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9913B1"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>
              <w:rPr>
                <w:rFonts w:ascii="Arial" w:hAnsi="Arial" w:cs="Arial"/>
                <w:sz w:val="20"/>
                <w:szCs w:val="20"/>
              </w:rPr>
              <w:t>are aware and</w:t>
            </w:r>
            <w:r w:rsidRPr="009913B1">
              <w:rPr>
                <w:rFonts w:ascii="Arial" w:hAnsi="Arial" w:cs="Arial"/>
                <w:sz w:val="20"/>
                <w:szCs w:val="20"/>
              </w:rPr>
              <w:t xml:space="preserve"> ensure that they and the children are aware of the fire procedures in whatever location they are in. </w:t>
            </w:r>
          </w:p>
          <w:p w14:paraId="4849B24A" w14:textId="77777777" w:rsidR="00727134" w:rsidRDefault="00727134" w:rsidP="00727134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E49A476" w14:textId="77777777" w:rsidR="004919CE" w:rsidRDefault="004919CE" w:rsidP="00727134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A372C10" w14:textId="77777777" w:rsidR="004919CE" w:rsidRDefault="004919CE" w:rsidP="00727134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1A262EA" w14:textId="77777777" w:rsidR="004919CE" w:rsidRPr="0042733C" w:rsidRDefault="004919CE" w:rsidP="00727134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DB983A6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10FC4C94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3A127201" w14:textId="77777777" w:rsidR="00727134" w:rsidRPr="00A37534" w:rsidRDefault="00727134" w:rsidP="007271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70AC5897" w14:textId="77777777" w:rsidR="00727134" w:rsidRDefault="00727134" w:rsidP="007271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3E6" w:rsidRPr="002201B2" w14:paraId="1BDD75A7" w14:textId="77777777" w:rsidTr="001310E5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1DC51F79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lastRenderedPageBreak/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552ED6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14F2A555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BD5C56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A8C1A65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2F13E6" w:rsidRPr="002201B2" w14:paraId="5F2EC033" w14:textId="77777777" w:rsidTr="001310E5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19F73CCB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3CE40945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13446786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42442FC9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4CE9FD06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479CA233" w14:textId="77777777" w:rsidR="002F13E6" w:rsidRPr="002201B2" w:rsidRDefault="002F13E6" w:rsidP="001310E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F076241" w14:textId="77777777" w:rsidR="002F13E6" w:rsidRPr="002201B2" w:rsidRDefault="002F13E6" w:rsidP="001310E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9514EC0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7F46EE3E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19CE" w14:paraId="6E48925D" w14:textId="77777777" w:rsidTr="004919CE">
        <w:trPr>
          <w:trHeight w:val="1615"/>
        </w:trPr>
        <w:tc>
          <w:tcPr>
            <w:tcW w:w="392" w:type="dxa"/>
            <w:shd w:val="clear" w:color="auto" w:fill="D9D9D9"/>
            <w:vAlign w:val="center"/>
          </w:tcPr>
          <w:p w14:paraId="1F905226" w14:textId="77777777" w:rsidR="004919CE" w:rsidRPr="002201B2" w:rsidRDefault="004919CE" w:rsidP="004919C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EAC4BAD" w14:textId="77777777" w:rsidR="004919CE" w:rsidRPr="000A601B" w:rsidRDefault="004919CE" w:rsidP="004919C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A601B">
              <w:rPr>
                <w:rFonts w:ascii="Arial" w:hAnsi="Arial" w:cs="Arial"/>
                <w:b/>
                <w:sz w:val="20"/>
                <w:szCs w:val="20"/>
              </w:rPr>
              <w:t>Contractors working on site.</w:t>
            </w:r>
          </w:p>
        </w:tc>
        <w:tc>
          <w:tcPr>
            <w:tcW w:w="567" w:type="dxa"/>
            <w:vAlign w:val="center"/>
          </w:tcPr>
          <w:p w14:paraId="32E01DD1" w14:textId="77777777" w:rsidR="004919CE" w:rsidRPr="00A37534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5AE4990A" w14:textId="77777777" w:rsidR="004919CE" w:rsidRPr="00A37534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0ED004BB" w14:textId="77777777" w:rsidR="004919CE" w:rsidRPr="004074D8" w:rsidRDefault="004919CE" w:rsidP="004919C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5D522338" w14:textId="77777777" w:rsidR="004919CE" w:rsidRDefault="004919CE" w:rsidP="004919CE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 xml:space="preserve">Work </w:t>
            </w:r>
            <w:r>
              <w:rPr>
                <w:rFonts w:ascii="Arial" w:hAnsi="Arial" w:cs="Arial"/>
                <w:sz w:val="20"/>
                <w:szCs w:val="20"/>
              </w:rPr>
              <w:t>is</w:t>
            </w:r>
            <w:r w:rsidRPr="004074D8">
              <w:rPr>
                <w:rFonts w:ascii="Arial" w:hAnsi="Arial" w:cs="Arial"/>
                <w:sz w:val="20"/>
                <w:szCs w:val="20"/>
              </w:rPr>
              <w:t xml:space="preserve"> organised to minimise the potential for problems. Contractor’s report to the reception and be escorted to and from their work area. Only approved contractors </w:t>
            </w:r>
            <w:r>
              <w:rPr>
                <w:rFonts w:ascii="Arial" w:hAnsi="Arial" w:cs="Arial"/>
                <w:sz w:val="20"/>
                <w:szCs w:val="20"/>
              </w:rPr>
              <w:t>are</w:t>
            </w:r>
            <w:r w:rsidRPr="004074D8">
              <w:rPr>
                <w:rFonts w:ascii="Arial" w:hAnsi="Arial" w:cs="Arial"/>
                <w:sz w:val="20"/>
                <w:szCs w:val="20"/>
              </w:rPr>
              <w:t xml:space="preserve"> allowed onto school property.</w:t>
            </w:r>
            <w:r>
              <w:rPr>
                <w:rFonts w:ascii="Arial" w:hAnsi="Arial" w:cs="Arial"/>
                <w:sz w:val="20"/>
                <w:szCs w:val="20"/>
              </w:rPr>
              <w:t xml:space="preserve"> Enhanced DBS checks are completed</w:t>
            </w:r>
          </w:p>
          <w:p w14:paraId="331DF868" w14:textId="77777777" w:rsidR="004919CE" w:rsidRPr="00A15F5A" w:rsidRDefault="004919CE" w:rsidP="004919CE">
            <w:pPr>
              <w:pStyle w:val="NormalWeb"/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FCF7830" w14:textId="77777777" w:rsidR="004919CE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75428B12" w14:textId="77777777" w:rsidR="004919CE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14DE363D" w14:textId="77777777" w:rsidR="004919CE" w:rsidRPr="00A37534" w:rsidRDefault="004919CE" w:rsidP="004919C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2BD39003" w14:textId="77777777" w:rsidR="004919CE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91A" w14:paraId="0177F9C8" w14:textId="77777777" w:rsidTr="00106475">
        <w:trPr>
          <w:trHeight w:val="2748"/>
        </w:trPr>
        <w:tc>
          <w:tcPr>
            <w:tcW w:w="392" w:type="dxa"/>
            <w:shd w:val="clear" w:color="auto" w:fill="D9D9D9"/>
            <w:vAlign w:val="center"/>
          </w:tcPr>
          <w:p w14:paraId="7123DA5D" w14:textId="77777777" w:rsidR="0031391A" w:rsidRPr="002201B2" w:rsidRDefault="0031391A" w:rsidP="0031391A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077D273C" w14:textId="77777777" w:rsidR="0031391A" w:rsidRDefault="0031391A" w:rsidP="0031391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A601B">
              <w:rPr>
                <w:rFonts w:ascii="Arial" w:hAnsi="Arial" w:cs="Arial"/>
                <w:b/>
                <w:sz w:val="20"/>
                <w:szCs w:val="20"/>
              </w:rPr>
              <w:t>Unauthorised access to pupil areas within school grounds.</w:t>
            </w:r>
          </w:p>
          <w:p w14:paraId="6756EF9A" w14:textId="77777777" w:rsidR="0031391A" w:rsidRDefault="0031391A" w:rsidP="0031391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32D9BD" w14:textId="77777777" w:rsidR="0031391A" w:rsidRPr="0031391A" w:rsidRDefault="0031391A" w:rsidP="0031391A">
            <w:pPr>
              <w:rPr>
                <w:rFonts w:ascii="Arial" w:hAnsi="Arial" w:cs="Arial"/>
                <w:sz w:val="22"/>
                <w:szCs w:val="22"/>
              </w:rPr>
            </w:pPr>
            <w:r w:rsidRPr="0031391A">
              <w:rPr>
                <w:rFonts w:ascii="Arial" w:hAnsi="Arial" w:cs="Arial"/>
                <w:i/>
                <w:sz w:val="18"/>
                <w:szCs w:val="18"/>
              </w:rPr>
              <w:t xml:space="preserve">Gates left </w:t>
            </w:r>
            <w:r w:rsidR="007D6E6E" w:rsidRPr="0031391A">
              <w:rPr>
                <w:rFonts w:ascii="Arial" w:hAnsi="Arial" w:cs="Arial"/>
                <w:i/>
                <w:sz w:val="18"/>
                <w:szCs w:val="18"/>
              </w:rPr>
              <w:t>open;</w:t>
            </w:r>
            <w:r w:rsidRPr="0031391A">
              <w:rPr>
                <w:rFonts w:ascii="Arial" w:hAnsi="Arial" w:cs="Arial"/>
                <w:i/>
                <w:sz w:val="18"/>
                <w:szCs w:val="18"/>
              </w:rPr>
              <w:t xml:space="preserve"> perimeter fence not appropriately maintained</w:t>
            </w:r>
          </w:p>
        </w:tc>
        <w:tc>
          <w:tcPr>
            <w:tcW w:w="567" w:type="dxa"/>
            <w:vAlign w:val="center"/>
          </w:tcPr>
          <w:p w14:paraId="72D7E5A0" w14:textId="77777777" w:rsidR="0031391A" w:rsidRDefault="0031391A" w:rsidP="003139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753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5F910D48" w14:textId="77777777" w:rsidR="0031391A" w:rsidRDefault="0031391A" w:rsidP="003139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753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AB75B32" w14:textId="77777777" w:rsidR="0031391A" w:rsidRPr="002A01A5" w:rsidRDefault="0031391A" w:rsidP="003139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74D8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4732776A" w14:textId="77777777" w:rsidR="0031391A" w:rsidRPr="00A15F5A" w:rsidRDefault="0031391A" w:rsidP="0031391A">
            <w:pPr>
              <w:pStyle w:val="NormalWeb"/>
              <w:shd w:val="clear" w:color="auto" w:fill="FFFFFF"/>
              <w:rPr>
                <w:rFonts w:ascii="Arial" w:hAnsi="Arial" w:cs="Arial"/>
                <w:sz w:val="20"/>
                <w:szCs w:val="20"/>
              </w:rPr>
            </w:pPr>
            <w:r w:rsidRPr="00A15F5A">
              <w:rPr>
                <w:rFonts w:ascii="Arial" w:hAnsi="Arial" w:cs="Arial"/>
                <w:sz w:val="20"/>
                <w:szCs w:val="20"/>
              </w:rPr>
              <w:t xml:space="preserve">The Perimeter fence is at a height of 1800mm this is designed to prevent easy site access and is well maintained. </w:t>
            </w:r>
          </w:p>
          <w:p w14:paraId="761BE6B6" w14:textId="77777777" w:rsidR="0031391A" w:rsidRPr="004074D8" w:rsidRDefault="0031391A" w:rsidP="0031391A">
            <w:pPr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 xml:space="preserve">Access points are minimised during school hours in order to reduce unauthorised access to secure pupil areas and funnel visitors to main entrances. </w:t>
            </w:r>
          </w:p>
          <w:p w14:paraId="276EBFB7" w14:textId="77777777" w:rsidR="0031391A" w:rsidRPr="004074D8" w:rsidRDefault="0031391A" w:rsidP="0031391A">
            <w:pPr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 xml:space="preserve">Internal fence lines between Early Years playgrounds and unsecured public areas are designed to minimise the risk of lifting a pupil over the fence.  </w:t>
            </w:r>
          </w:p>
          <w:p w14:paraId="5EBDA306" w14:textId="77777777" w:rsidR="0031391A" w:rsidRPr="0042733C" w:rsidRDefault="0031391A" w:rsidP="0031391A">
            <w:pPr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>Wherever possible, the site</w:t>
            </w:r>
            <w:r>
              <w:rPr>
                <w:rFonts w:ascii="Arial" w:hAnsi="Arial" w:cs="Arial"/>
                <w:sz w:val="20"/>
                <w:szCs w:val="20"/>
              </w:rPr>
              <w:t xml:space="preserve"> is</w:t>
            </w:r>
            <w:r w:rsidRPr="004074D8">
              <w:rPr>
                <w:rFonts w:ascii="Arial" w:hAnsi="Arial" w:cs="Arial"/>
                <w:sz w:val="20"/>
                <w:szCs w:val="20"/>
              </w:rPr>
              <w:t xml:space="preserve"> divided into pupil-secure areas and insecure areas, namely fields/yards separated from insecure areas such as paths leading to main entrance with appropriate internal fence lines.</w:t>
            </w:r>
          </w:p>
        </w:tc>
        <w:tc>
          <w:tcPr>
            <w:tcW w:w="567" w:type="dxa"/>
            <w:vAlign w:val="center"/>
          </w:tcPr>
          <w:p w14:paraId="2C240B53" w14:textId="77777777" w:rsidR="0031391A" w:rsidRDefault="0031391A" w:rsidP="003139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7DD34970" w14:textId="77777777" w:rsidR="0031391A" w:rsidRDefault="0031391A" w:rsidP="003139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2DB5492C" w14:textId="77777777" w:rsidR="0031391A" w:rsidRPr="002A01A5" w:rsidRDefault="0031391A" w:rsidP="003139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1EC4DDA6" w14:textId="77777777" w:rsidR="0031391A" w:rsidRDefault="0031391A" w:rsidP="003139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3E6" w14:paraId="285D28DD" w14:textId="77777777" w:rsidTr="00106475">
        <w:trPr>
          <w:trHeight w:val="2748"/>
        </w:trPr>
        <w:tc>
          <w:tcPr>
            <w:tcW w:w="392" w:type="dxa"/>
            <w:shd w:val="clear" w:color="auto" w:fill="D9D9D9"/>
            <w:vAlign w:val="center"/>
          </w:tcPr>
          <w:p w14:paraId="72B62447" w14:textId="77777777" w:rsidR="002F13E6" w:rsidRPr="002201B2" w:rsidRDefault="002F13E6" w:rsidP="002F13E6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509AA198" w14:textId="77777777" w:rsidR="002F13E6" w:rsidRPr="000A601B" w:rsidRDefault="002F13E6" w:rsidP="002F13E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A601B">
              <w:rPr>
                <w:rFonts w:ascii="Arial" w:hAnsi="Arial" w:cs="Arial"/>
                <w:b/>
                <w:sz w:val="20"/>
                <w:szCs w:val="20"/>
              </w:rPr>
              <w:t>Unauthorised people entering school buildings.</w:t>
            </w:r>
          </w:p>
          <w:p w14:paraId="57361584" w14:textId="77777777" w:rsidR="002F13E6" w:rsidRPr="002A01A5" w:rsidRDefault="002F13E6" w:rsidP="002F13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0E445DD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6059121D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418D2C7" w14:textId="77777777" w:rsidR="002F13E6" w:rsidRPr="002A01A5" w:rsidRDefault="002F13E6" w:rsidP="002F13E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575AF9E1" w14:textId="77777777" w:rsidR="002F13E6" w:rsidRPr="004074D8" w:rsidRDefault="002F13E6" w:rsidP="002F13E6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>All exterior doors are kept locked unless they are located in secure areas of the site.</w:t>
            </w:r>
            <w:r w:rsidRPr="004074D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5831018E" w14:textId="77777777" w:rsidR="002F13E6" w:rsidRPr="004074D8" w:rsidRDefault="002F13E6" w:rsidP="002F13E6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4074D8">
              <w:rPr>
                <w:rFonts w:ascii="Arial" w:hAnsi="Arial" w:cs="Arial"/>
                <w:sz w:val="20"/>
                <w:szCs w:val="20"/>
              </w:rPr>
              <w:t xml:space="preserve">Exterior door locks must afford easy escape for pupils in the event of a fire or emergency evacuation.  High and low handles are acceptable in Early Years settings or special needs if high supervision ratio applies.  </w:t>
            </w:r>
          </w:p>
          <w:p w14:paraId="6B15961A" w14:textId="77777777" w:rsidR="002F13E6" w:rsidRDefault="002F13E6" w:rsidP="002F13E6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4074D8">
              <w:rPr>
                <w:rFonts w:ascii="Arial" w:hAnsi="Arial" w:cs="Arial"/>
                <w:sz w:val="20"/>
                <w:szCs w:val="20"/>
              </w:rPr>
              <w:t xml:space="preserve">Early Years play yard is in a secure area, the fence prevents children being lifted over easily.  </w:t>
            </w:r>
          </w:p>
          <w:p w14:paraId="362C4467" w14:textId="77777777" w:rsidR="002F13E6" w:rsidRPr="004074D8" w:rsidRDefault="002F13E6" w:rsidP="002F13E6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 xml:space="preserve">All visitors and contractors are directed to a secure lobby at the main entrance. A visitors’ book is maintained, and essential information is exchanged, including site rules.  Badges are worn by visitors/staff/governors allowing staff to identify and challenge people who should not be on site.  </w:t>
            </w:r>
          </w:p>
          <w:p w14:paraId="5B48FF0E" w14:textId="77777777" w:rsidR="002F13E6" w:rsidRPr="0042733C" w:rsidRDefault="002F13E6" w:rsidP="002F13E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6D9B8C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79F50D11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90342C1" w14:textId="77777777" w:rsidR="002F13E6" w:rsidRPr="002A01A5" w:rsidRDefault="002F13E6" w:rsidP="002F13E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1D24D070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3E6" w14:paraId="2DFBE7FB" w14:textId="77777777" w:rsidTr="00106475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14:paraId="18F56767" w14:textId="77777777" w:rsidR="002F13E6" w:rsidRPr="002201B2" w:rsidRDefault="002F13E6" w:rsidP="002F13E6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198C87FA" w14:textId="77777777" w:rsidR="002F13E6" w:rsidRPr="000A601B" w:rsidRDefault="002F13E6" w:rsidP="002F13E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A601B">
              <w:rPr>
                <w:rFonts w:ascii="Arial" w:hAnsi="Arial" w:cs="Arial"/>
                <w:b/>
                <w:sz w:val="20"/>
                <w:szCs w:val="20"/>
              </w:rPr>
              <w:t>Children leaving school site without permission.</w:t>
            </w:r>
          </w:p>
          <w:p w14:paraId="3F494615" w14:textId="77777777" w:rsidR="002F13E6" w:rsidRPr="002A01A5" w:rsidRDefault="002F13E6" w:rsidP="002F13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912594F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4FF9290E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24A8D395" w14:textId="77777777" w:rsidR="002F13E6" w:rsidRPr="002A01A5" w:rsidRDefault="002F13E6" w:rsidP="002F13E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5952" w:type="dxa"/>
            <w:vAlign w:val="center"/>
          </w:tcPr>
          <w:p w14:paraId="7BC9B844" w14:textId="77777777" w:rsidR="002F13E6" w:rsidRPr="004074D8" w:rsidRDefault="002F13E6" w:rsidP="00106475">
            <w:pPr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 xml:space="preserve">Easy egress prevented by Internal fence lines.  </w:t>
            </w:r>
          </w:p>
          <w:p w14:paraId="04AF114D" w14:textId="77777777" w:rsidR="002F13E6" w:rsidRPr="004074D8" w:rsidRDefault="002F13E6" w:rsidP="00106475">
            <w:pPr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>The perim</w:t>
            </w:r>
            <w:r>
              <w:rPr>
                <w:rFonts w:ascii="Arial" w:hAnsi="Arial" w:cs="Arial"/>
                <w:sz w:val="20"/>
                <w:szCs w:val="20"/>
              </w:rPr>
              <w:t xml:space="preserve">eter fence is well maintained. </w:t>
            </w:r>
            <w:r w:rsidRPr="004074D8">
              <w:rPr>
                <w:rFonts w:ascii="Arial" w:hAnsi="Arial" w:cs="Arial"/>
                <w:sz w:val="20"/>
                <w:szCs w:val="20"/>
              </w:rPr>
              <w:t>Internal fence lines prevent direct access to any open perimeter gates.</w:t>
            </w:r>
          </w:p>
          <w:p w14:paraId="4B376F8B" w14:textId="77777777" w:rsidR="002F13E6" w:rsidRDefault="002F13E6" w:rsidP="00106475">
            <w:pPr>
              <w:rPr>
                <w:rFonts w:ascii="Arial" w:hAnsi="Arial" w:cs="Arial"/>
                <w:sz w:val="20"/>
                <w:szCs w:val="20"/>
              </w:rPr>
            </w:pPr>
            <w:r w:rsidRPr="004074D8">
              <w:rPr>
                <w:rFonts w:ascii="Arial" w:hAnsi="Arial" w:cs="Arial"/>
                <w:sz w:val="20"/>
                <w:szCs w:val="20"/>
              </w:rPr>
              <w:t>Where possible, gates are locked during the school day.</w:t>
            </w:r>
          </w:p>
          <w:p w14:paraId="28BF06A8" w14:textId="77777777" w:rsidR="002F13E6" w:rsidRPr="0042733C" w:rsidRDefault="002F13E6" w:rsidP="001064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Details of adults that children must not go home with known by teachers and displayed in admin office/staff room</w:t>
            </w:r>
          </w:p>
        </w:tc>
        <w:tc>
          <w:tcPr>
            <w:tcW w:w="567" w:type="dxa"/>
            <w:vAlign w:val="center"/>
          </w:tcPr>
          <w:p w14:paraId="436F28BB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1A7A75A3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6FFB0AD" w14:textId="77777777" w:rsidR="002F13E6" w:rsidRPr="002A01A5" w:rsidRDefault="002F13E6" w:rsidP="002F13E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7534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7A29BB1B" w14:textId="77777777" w:rsidR="002F13E6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3C0A5380" w14:textId="77777777" w:rsidTr="00B25CA0">
        <w:trPr>
          <w:trHeight w:val="1687"/>
        </w:trPr>
        <w:tc>
          <w:tcPr>
            <w:tcW w:w="392" w:type="dxa"/>
            <w:shd w:val="clear" w:color="auto" w:fill="D9D9D9"/>
            <w:vAlign w:val="center"/>
          </w:tcPr>
          <w:p w14:paraId="33FF54B0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560A8DF" w14:textId="77777777" w:rsid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3C1131">
              <w:rPr>
                <w:rFonts w:ascii="Arial" w:hAnsi="Arial" w:cs="Arial"/>
                <w:b/>
                <w:bCs/>
                <w:sz w:val="20"/>
                <w:szCs w:val="20"/>
              </w:rPr>
              <w:t>Manual Handling</w:t>
            </w:r>
            <w:r w:rsidRPr="005859D3">
              <w:rPr>
                <w:rFonts w:ascii="Arial" w:hAnsi="Arial" w:cs="Arial"/>
                <w:sz w:val="20"/>
                <w:szCs w:val="20"/>
              </w:rPr>
              <w:t xml:space="preserve"> – carrying, lifting, pulling, pushing heavy loads e.g. </w:t>
            </w:r>
            <w:r>
              <w:rPr>
                <w:rFonts w:ascii="Arial" w:hAnsi="Arial" w:cs="Arial"/>
                <w:sz w:val="20"/>
                <w:szCs w:val="20"/>
              </w:rPr>
              <w:t>tables and chairs</w:t>
            </w:r>
          </w:p>
          <w:p w14:paraId="483B510C" w14:textId="77777777" w:rsid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A111A0" w14:textId="77777777" w:rsidR="003C1131" w:rsidRDefault="003C1131" w:rsidP="003C1131">
            <w:pPr>
              <w:rPr>
                <w:rFonts w:ascii="Arial" w:hAnsi="Arial" w:cs="Arial"/>
                <w:sz w:val="22"/>
                <w:szCs w:val="22"/>
              </w:rPr>
            </w:pPr>
            <w:r w:rsidRPr="00AE403E">
              <w:rPr>
                <w:rFonts w:ascii="Arial" w:hAnsi="Arial" w:cs="Arial"/>
                <w:i/>
                <w:sz w:val="16"/>
                <w:szCs w:val="16"/>
              </w:rPr>
              <w:t>Staff - could suffer from back pain if heavy/bulky objects carried incorrectly</w:t>
            </w:r>
          </w:p>
        </w:tc>
        <w:tc>
          <w:tcPr>
            <w:tcW w:w="567" w:type="dxa"/>
            <w:vAlign w:val="center"/>
          </w:tcPr>
          <w:p w14:paraId="0C2DFFEB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5BBF9736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018DF56" w14:textId="77777777" w:rsidR="003C1131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403E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353CD596" w14:textId="77777777" w:rsid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Mid- Day staff are advised never to lift anything beyond their capabilities. </w:t>
            </w:r>
          </w:p>
          <w:p w14:paraId="79DAB22E" w14:textId="77777777" w:rsid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Employees are advised to ask the help of a colleague in order to utilise a two person lift where deemed appropriate </w:t>
            </w:r>
          </w:p>
          <w:p w14:paraId="55F294FB" w14:textId="77777777" w:rsid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cupboards are tidy and accessible; The t</w:t>
            </w:r>
            <w:r w:rsidRPr="005859D3">
              <w:rPr>
                <w:rFonts w:ascii="Arial" w:hAnsi="Arial" w:cs="Arial"/>
                <w:sz w:val="20"/>
                <w:szCs w:val="20"/>
              </w:rPr>
              <w:t xml:space="preserve">op shelves </w:t>
            </w:r>
            <w:r>
              <w:rPr>
                <w:rFonts w:ascii="Arial" w:hAnsi="Arial" w:cs="Arial"/>
                <w:sz w:val="20"/>
                <w:szCs w:val="20"/>
              </w:rPr>
              <w:t xml:space="preserve">are </w:t>
            </w:r>
            <w:r w:rsidRPr="005859D3">
              <w:rPr>
                <w:rFonts w:ascii="Arial" w:hAnsi="Arial" w:cs="Arial"/>
                <w:sz w:val="20"/>
                <w:szCs w:val="20"/>
              </w:rPr>
              <w:t>used for storage of light objects only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564A4E34" w14:textId="77777777" w:rsidR="003C1131" w:rsidRPr="0042733C" w:rsidRDefault="003C1131" w:rsidP="003C1131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Mechanical aids are utilised for moving chairs and tables</w:t>
            </w:r>
          </w:p>
        </w:tc>
        <w:tc>
          <w:tcPr>
            <w:tcW w:w="567" w:type="dxa"/>
            <w:vAlign w:val="center"/>
          </w:tcPr>
          <w:p w14:paraId="7BA705BE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51943698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3DFF46B3" w14:textId="77777777" w:rsidR="003C1131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403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54826EF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6253D30D" w14:textId="77777777" w:rsidTr="003C1131">
        <w:trPr>
          <w:trHeight w:val="1050"/>
        </w:trPr>
        <w:tc>
          <w:tcPr>
            <w:tcW w:w="392" w:type="dxa"/>
            <w:shd w:val="clear" w:color="auto" w:fill="D9D9D9"/>
            <w:vAlign w:val="center"/>
          </w:tcPr>
          <w:p w14:paraId="73322393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58BA294" w14:textId="77777777" w:rsidR="003C1131" w:rsidRPr="003C1131" w:rsidRDefault="003C1131" w:rsidP="003C1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1131">
              <w:rPr>
                <w:rFonts w:ascii="Arial" w:hAnsi="Arial" w:cs="Arial"/>
                <w:b/>
                <w:bCs/>
                <w:sz w:val="20"/>
                <w:szCs w:val="20"/>
              </w:rPr>
              <w:t>Lone working</w:t>
            </w:r>
          </w:p>
          <w:p w14:paraId="38E9026D" w14:textId="77777777" w:rsidR="003C1131" w:rsidRPr="00AE403E" w:rsidRDefault="003C1131" w:rsidP="003C1131">
            <w:pPr>
              <w:rPr>
                <w:rFonts w:ascii="Arial" w:hAnsi="Arial" w:cs="Arial"/>
                <w:sz w:val="16"/>
                <w:szCs w:val="16"/>
              </w:rPr>
            </w:pPr>
          </w:p>
          <w:p w14:paraId="5E0ED056" w14:textId="77777777" w:rsidR="003C1131" w:rsidRDefault="003C1131" w:rsidP="003C1131">
            <w:pPr>
              <w:rPr>
                <w:rFonts w:ascii="Arial" w:hAnsi="Arial" w:cs="Arial"/>
                <w:sz w:val="22"/>
                <w:szCs w:val="22"/>
              </w:rPr>
            </w:pPr>
            <w:r w:rsidRPr="00AE403E">
              <w:rPr>
                <w:rFonts w:ascii="Arial" w:hAnsi="Arial" w:cs="Arial"/>
                <w:i/>
                <w:sz w:val="16"/>
                <w:szCs w:val="16"/>
              </w:rPr>
              <w:t>Staff - if presence not known in the event of an emergency or if there is a threat to personal security</w:t>
            </w:r>
          </w:p>
        </w:tc>
        <w:tc>
          <w:tcPr>
            <w:tcW w:w="567" w:type="dxa"/>
            <w:vAlign w:val="center"/>
          </w:tcPr>
          <w:p w14:paraId="795B4AAE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3E4CF471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294A5703" w14:textId="77777777" w:rsidR="003C1131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403E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23F8DE44" w14:textId="77777777" w:rsidR="003C1131" w:rsidRDefault="003C1131" w:rsidP="003C1131">
            <w:pPr>
              <w:contextualSpacing/>
              <w:rPr>
                <w:rFonts w:ascii="Arial" w:eastAsia="Calibri" w:hAnsi="Arial"/>
                <w:sz w:val="20"/>
                <w:szCs w:val="20"/>
              </w:rPr>
            </w:pPr>
          </w:p>
          <w:p w14:paraId="1D7397D1" w14:textId="77777777" w:rsidR="003C1131" w:rsidRPr="00486DDE" w:rsidRDefault="003C1131" w:rsidP="003C1131">
            <w:pPr>
              <w:contextualSpacing/>
              <w:rPr>
                <w:rFonts w:ascii="Arial" w:eastAsia="Calibri" w:hAnsi="Arial"/>
                <w:sz w:val="20"/>
                <w:szCs w:val="20"/>
              </w:rPr>
            </w:pPr>
            <w:r>
              <w:rPr>
                <w:rFonts w:ascii="Arial" w:eastAsia="Calibri" w:hAnsi="Arial"/>
                <w:sz w:val="20"/>
                <w:szCs w:val="20"/>
              </w:rPr>
              <w:t>The school does not promote lone working all mid- day supervisors are on the premises at the same time</w:t>
            </w:r>
          </w:p>
          <w:p w14:paraId="769400D8" w14:textId="77777777" w:rsidR="003C1131" w:rsidRPr="0042733C" w:rsidRDefault="003C1131" w:rsidP="003C1131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6F14918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118DE37B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0B5C9D49" w14:textId="77777777" w:rsidR="003C1131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403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7B0AA473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6A24823F" w14:textId="77777777" w:rsidTr="003C1131">
        <w:trPr>
          <w:trHeight w:val="1050"/>
        </w:trPr>
        <w:tc>
          <w:tcPr>
            <w:tcW w:w="392" w:type="dxa"/>
            <w:shd w:val="clear" w:color="auto" w:fill="D9D9D9"/>
            <w:vAlign w:val="center"/>
          </w:tcPr>
          <w:p w14:paraId="44D47C8E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26BB1D78" w14:textId="77777777" w:rsidR="003C1131" w:rsidRPr="003C1131" w:rsidRDefault="003C1131" w:rsidP="003C11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1131">
              <w:rPr>
                <w:rFonts w:ascii="Arial" w:hAnsi="Arial" w:cs="Arial"/>
                <w:b/>
                <w:bCs/>
                <w:sz w:val="20"/>
                <w:szCs w:val="20"/>
              </w:rPr>
              <w:t>Stress</w:t>
            </w:r>
          </w:p>
          <w:p w14:paraId="73663BD0" w14:textId="77777777" w:rsid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AE403E">
              <w:rPr>
                <w:rFonts w:ascii="Arial" w:hAnsi="Arial" w:cs="Arial"/>
                <w:i/>
                <w:sz w:val="16"/>
                <w:szCs w:val="16"/>
              </w:rPr>
              <w:t>Staff - from pressure of work demands, lack of job control, insufficient support from colleagues, not knowing their role, poor relationships, or badly managed change</w:t>
            </w:r>
          </w:p>
        </w:tc>
        <w:tc>
          <w:tcPr>
            <w:tcW w:w="567" w:type="dxa"/>
            <w:vAlign w:val="center"/>
          </w:tcPr>
          <w:p w14:paraId="341195BF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21AA8B8B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26B80E18" w14:textId="77777777" w:rsidR="003C1131" w:rsidRPr="00AE403E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403E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7E0163D7" w14:textId="77777777" w:rsid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Any employee that is experiencing stress can talk to the Head Teacher </w:t>
            </w:r>
          </w:p>
          <w:p w14:paraId="166026FE" w14:textId="77777777" w:rsidR="003C1131" w:rsidRDefault="003C1131" w:rsidP="003C1131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school  tries to alleviate employees suffering from stress, by having an open unbiased approach</w:t>
            </w:r>
          </w:p>
          <w:p w14:paraId="01C4A9BB" w14:textId="77777777" w:rsidR="003C1131" w:rsidRDefault="003C1131" w:rsidP="003C1131">
            <w:pPr>
              <w:contextualSpacing/>
              <w:rPr>
                <w:rFonts w:ascii="Arial" w:eastAsia="Calibri" w:hAnsi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0B01B09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2F0A19A4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31866C3D" w14:textId="77777777" w:rsidR="003C1131" w:rsidRPr="00AE403E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403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CF33AD4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6E6E" w14:paraId="77AA3EE1" w14:textId="77777777">
        <w:trPr>
          <w:trHeight w:val="1687"/>
        </w:trPr>
        <w:tc>
          <w:tcPr>
            <w:tcW w:w="392" w:type="dxa"/>
            <w:shd w:val="clear" w:color="auto" w:fill="D9D9D9"/>
            <w:vAlign w:val="center"/>
          </w:tcPr>
          <w:p w14:paraId="15A5A3AD" w14:textId="77777777" w:rsidR="007D6E6E" w:rsidRPr="002201B2" w:rsidRDefault="007D6E6E" w:rsidP="007D6E6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0E84CFD5" w14:textId="77777777" w:rsidR="007D6E6E" w:rsidRDefault="007D6E6E" w:rsidP="007D6E6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825E9C2" w14:textId="77777777" w:rsidR="007D6E6E" w:rsidRDefault="007D6E6E" w:rsidP="007D6E6E">
            <w:pPr>
              <w:pStyle w:val="Heading3"/>
              <w:jc w:val="left"/>
              <w:rPr>
                <w:rFonts w:cs="Arial"/>
                <w:sz w:val="20"/>
              </w:rPr>
            </w:pPr>
            <w:r w:rsidRPr="001666AB">
              <w:rPr>
                <w:rFonts w:cs="Arial"/>
                <w:sz w:val="20"/>
              </w:rPr>
              <w:t>Playground equipment</w:t>
            </w:r>
            <w:r w:rsidRPr="001666AB">
              <w:rPr>
                <w:rFonts w:cs="Arial"/>
                <w:bCs/>
                <w:sz w:val="20"/>
              </w:rPr>
              <w:t xml:space="preserve"> and</w:t>
            </w:r>
            <w:r w:rsidRPr="000A601B">
              <w:rPr>
                <w:rFonts w:cs="Arial"/>
                <w:b w:val="0"/>
                <w:bCs/>
                <w:sz w:val="20"/>
              </w:rPr>
              <w:t xml:space="preserve"> </w:t>
            </w:r>
            <w:r w:rsidRPr="000A601B">
              <w:rPr>
                <w:rFonts w:cs="Arial"/>
                <w:bCs/>
                <w:sz w:val="20"/>
              </w:rPr>
              <w:t xml:space="preserve">Playing </w:t>
            </w:r>
            <w:r w:rsidRPr="001666AB">
              <w:rPr>
                <w:rFonts w:cs="Arial"/>
                <w:bCs/>
                <w:sz w:val="20"/>
              </w:rPr>
              <w:t>Surfaces</w:t>
            </w:r>
            <w:r w:rsidRPr="001666AB">
              <w:rPr>
                <w:rFonts w:cs="Arial"/>
                <w:sz w:val="20"/>
              </w:rPr>
              <w:t xml:space="preserve"> /Hard Surfaces</w:t>
            </w:r>
          </w:p>
          <w:p w14:paraId="018586FB" w14:textId="77777777" w:rsidR="007D6E6E" w:rsidRDefault="007D6E6E" w:rsidP="007D6E6E">
            <w:pPr>
              <w:pStyle w:val="Heading3"/>
              <w:jc w:val="left"/>
              <w:rPr>
                <w:rFonts w:cs="Arial"/>
                <w:sz w:val="20"/>
              </w:rPr>
            </w:pPr>
          </w:p>
          <w:p w14:paraId="7A97F3F1" w14:textId="77777777" w:rsidR="007D6E6E" w:rsidRPr="001666AB" w:rsidRDefault="007D6E6E" w:rsidP="007D6E6E">
            <w:pPr>
              <w:pStyle w:val="Heading3"/>
              <w:jc w:val="left"/>
              <w:rPr>
                <w:rFonts w:cs="Arial"/>
                <w:b w:val="0"/>
                <w:sz w:val="20"/>
              </w:rPr>
            </w:pPr>
            <w:r w:rsidRPr="001666AB">
              <w:rPr>
                <w:rFonts w:cs="Arial"/>
                <w:b w:val="0"/>
                <w:i/>
                <w:szCs w:val="18"/>
              </w:rPr>
              <w:t>Slips trips and falls</w:t>
            </w:r>
            <w:r>
              <w:rPr>
                <w:rFonts w:cs="Arial"/>
                <w:b w:val="0"/>
                <w:i/>
                <w:szCs w:val="18"/>
              </w:rPr>
              <w:t xml:space="preserve">, </w:t>
            </w:r>
            <w:r w:rsidRPr="001666AB">
              <w:rPr>
                <w:rFonts w:cs="Arial"/>
                <w:b w:val="0"/>
                <w:i/>
                <w:sz w:val="16"/>
                <w:szCs w:val="16"/>
              </w:rPr>
              <w:t>broken limbs, muscular skeletal and other physical injuries</w:t>
            </w:r>
          </w:p>
          <w:p w14:paraId="32765D90" w14:textId="77777777" w:rsidR="007D6E6E" w:rsidRPr="002A01A5" w:rsidRDefault="007D6E6E" w:rsidP="007D6E6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1F029D2" w14:textId="77777777" w:rsidR="007D6E6E" w:rsidRDefault="007D6E6E" w:rsidP="007D6E6E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Cuts / abrasions, broken limbs, muscular skeletal and other physical injuries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possibly fracture to the head</w:t>
            </w:r>
          </w:p>
          <w:p w14:paraId="7580FBDB" w14:textId="77777777" w:rsidR="007D6E6E" w:rsidRPr="002A01A5" w:rsidRDefault="007D6E6E" w:rsidP="007D6E6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04B04F5" w14:textId="77777777" w:rsidR="007D6E6E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090A1A47" w14:textId="77777777" w:rsidR="007D6E6E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39EBF3A" w14:textId="77777777" w:rsidR="007D6E6E" w:rsidRPr="002A01A5" w:rsidRDefault="007D6E6E" w:rsidP="007D6E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5C1AFF11" w14:textId="77777777" w:rsidR="007D6E6E" w:rsidRPr="00C80A01" w:rsidRDefault="007D6E6E" w:rsidP="007D6E6E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42733C">
              <w:rPr>
                <w:rFonts w:ascii="Arial" w:hAnsi="Arial" w:cs="Arial"/>
                <w:sz w:val="20"/>
                <w:szCs w:val="20"/>
              </w:rPr>
              <w:t xml:space="preserve">Regular checks </w:t>
            </w:r>
            <w:r>
              <w:rPr>
                <w:rFonts w:ascii="Arial" w:hAnsi="Arial" w:cs="Arial"/>
                <w:sz w:val="20"/>
                <w:szCs w:val="20"/>
              </w:rPr>
              <w:t xml:space="preserve">on equipment are completed, </w:t>
            </w:r>
            <w:r w:rsidRPr="00C80A01">
              <w:rPr>
                <w:rFonts w:ascii="Arial" w:hAnsi="Arial" w:cs="Arial"/>
                <w:sz w:val="20"/>
                <w:szCs w:val="20"/>
              </w:rPr>
              <w:t>climbing area and Astro turf surface for slip control due to weather (rain, ice, snow). If too wet, flooded or icy, the climbing frame I</w:t>
            </w:r>
            <w:r>
              <w:rPr>
                <w:rFonts w:ascii="Arial" w:hAnsi="Arial" w:cs="Arial"/>
                <w:sz w:val="20"/>
                <w:szCs w:val="20"/>
              </w:rPr>
              <w:t>s put</w:t>
            </w:r>
            <w:r w:rsidRPr="00C80A01">
              <w:rPr>
                <w:rFonts w:ascii="Arial" w:hAnsi="Arial" w:cs="Arial"/>
                <w:sz w:val="20"/>
                <w:szCs w:val="20"/>
              </w:rPr>
              <w:t xml:space="preserve"> out of action. Cones </w:t>
            </w:r>
            <w:r>
              <w:rPr>
                <w:rFonts w:ascii="Arial" w:hAnsi="Arial" w:cs="Arial"/>
                <w:sz w:val="20"/>
                <w:szCs w:val="20"/>
              </w:rPr>
              <w:t>are</w:t>
            </w:r>
            <w:r w:rsidRPr="00C80A01">
              <w:rPr>
                <w:rFonts w:ascii="Arial" w:hAnsi="Arial" w:cs="Arial"/>
                <w:sz w:val="20"/>
                <w:szCs w:val="20"/>
              </w:rPr>
              <w:t xml:space="preserve"> put in place </w:t>
            </w:r>
            <w:r>
              <w:rPr>
                <w:rFonts w:ascii="Arial" w:hAnsi="Arial" w:cs="Arial"/>
                <w:sz w:val="20"/>
                <w:szCs w:val="20"/>
              </w:rPr>
              <w:t xml:space="preserve">when </w:t>
            </w:r>
            <w:r w:rsidRPr="00C80A01">
              <w:rPr>
                <w:rFonts w:ascii="Arial" w:hAnsi="Arial" w:cs="Arial"/>
                <w:sz w:val="20"/>
                <w:szCs w:val="20"/>
              </w:rPr>
              <w:t>this the case.</w:t>
            </w:r>
          </w:p>
          <w:p w14:paraId="12B817B4" w14:textId="77777777" w:rsidR="007D6E6E" w:rsidRDefault="007D6E6E" w:rsidP="007D6E6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E4136A">
              <w:rPr>
                <w:rFonts w:ascii="Arial" w:hAnsi="Arial" w:cs="Arial"/>
                <w:sz w:val="20"/>
                <w:szCs w:val="20"/>
              </w:rPr>
              <w:t>Annual maintenance agreement</w:t>
            </w:r>
            <w:r w:rsidRPr="0042733C">
              <w:rPr>
                <w:rFonts w:ascii="Arial" w:hAnsi="Arial" w:cs="Arial"/>
                <w:sz w:val="20"/>
                <w:szCs w:val="20"/>
              </w:rPr>
              <w:t xml:space="preserve"> in place and repairs undertaken where necessary</w:t>
            </w:r>
          </w:p>
          <w:p w14:paraId="3B7216C7" w14:textId="77777777" w:rsidR="007D6E6E" w:rsidRPr="00C80A01" w:rsidRDefault="007D6E6E" w:rsidP="007D6E6E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sz w:val="20"/>
                <w:szCs w:val="20"/>
              </w:rPr>
              <w:t>Appropriate footwear to be worn (solid school shoes or trainers)</w:t>
            </w:r>
          </w:p>
          <w:p w14:paraId="22E0A796" w14:textId="77777777" w:rsidR="007D6E6E" w:rsidRPr="00C80A01" w:rsidRDefault="007D6E6E" w:rsidP="007D6E6E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sz w:val="20"/>
                <w:szCs w:val="20"/>
              </w:rPr>
              <w:t xml:space="preserve">Children </w:t>
            </w:r>
            <w:r>
              <w:rPr>
                <w:rFonts w:ascii="Arial" w:hAnsi="Arial" w:cs="Arial"/>
                <w:sz w:val="20"/>
                <w:szCs w:val="20"/>
              </w:rPr>
              <w:t xml:space="preserve">are told they </w:t>
            </w:r>
            <w:r w:rsidRPr="00C80A01">
              <w:rPr>
                <w:rFonts w:ascii="Arial" w:hAnsi="Arial" w:cs="Arial"/>
                <w:sz w:val="20"/>
                <w:szCs w:val="20"/>
              </w:rPr>
              <w:t>must not run around the surface- they must follow the rules that class teachers have shown and given the children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C80A0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F89F06C" w14:textId="77777777" w:rsidR="007D6E6E" w:rsidRPr="00C80A01" w:rsidRDefault="007D6E6E" w:rsidP="007D6E6E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sz w:val="20"/>
                <w:szCs w:val="20"/>
              </w:rPr>
              <w:t>The suitability of equipment should reflect pupil need and ability- only the softer orange playground balls to be used.</w:t>
            </w:r>
          </w:p>
          <w:p w14:paraId="09D92B4A" w14:textId="77777777" w:rsidR="007D6E6E" w:rsidRPr="00C80A01" w:rsidRDefault="007D6E6E" w:rsidP="007D6E6E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sz w:val="20"/>
                <w:szCs w:val="20"/>
              </w:rPr>
              <w:t xml:space="preserve">Annual inspection of equipment is carried out. </w:t>
            </w:r>
          </w:p>
          <w:p w14:paraId="6B5E775E" w14:textId="77777777" w:rsidR="007D6E6E" w:rsidRPr="0042733C" w:rsidRDefault="007D6E6E" w:rsidP="007D6E6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sz w:val="20"/>
                <w:szCs w:val="20"/>
              </w:rPr>
              <w:t xml:space="preserve">Staff to make regular inspection of equipment in order to identify signs of wear and tear that may cause injury then to report to </w:t>
            </w: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C80A01">
              <w:rPr>
                <w:rFonts w:ascii="Arial" w:hAnsi="Arial" w:cs="Arial"/>
                <w:sz w:val="20"/>
                <w:szCs w:val="20"/>
              </w:rPr>
              <w:t>PE coordinator.</w:t>
            </w:r>
          </w:p>
        </w:tc>
        <w:tc>
          <w:tcPr>
            <w:tcW w:w="567" w:type="dxa"/>
            <w:vAlign w:val="center"/>
          </w:tcPr>
          <w:p w14:paraId="221647E9" w14:textId="77777777" w:rsidR="007D6E6E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4BD18BBD" w14:textId="77777777" w:rsidR="007D6E6E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0EAA02F" w14:textId="77777777" w:rsidR="007D6E6E" w:rsidRPr="002A01A5" w:rsidRDefault="007D6E6E" w:rsidP="007D6E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403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41012B4" w14:textId="77777777" w:rsidR="007D6E6E" w:rsidRDefault="007D6E6E" w:rsidP="007D6E6E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3E6" w:rsidRPr="002201B2" w14:paraId="09A9EBD3" w14:textId="77777777" w:rsidTr="001310E5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593B467B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0BC98E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29402381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9EDA51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52A0FB9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2F13E6" w:rsidRPr="002201B2" w14:paraId="4035D9CA" w14:textId="77777777" w:rsidTr="001310E5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56C8B94B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6D796290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64C712DD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442B9F7F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5892A49A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0CC17D24" w14:textId="77777777" w:rsidR="002F13E6" w:rsidRPr="002201B2" w:rsidRDefault="002F13E6" w:rsidP="001310E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75EA95B5" w14:textId="77777777" w:rsidR="002F13E6" w:rsidRPr="002201B2" w:rsidRDefault="002F13E6" w:rsidP="001310E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7E3378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5B896007" w14:textId="77777777" w:rsidR="002F13E6" w:rsidRPr="002201B2" w:rsidRDefault="002F13E6" w:rsidP="001310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19CE" w14:paraId="079CD6AA" w14:textId="77777777" w:rsidTr="007D6E6E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6CF0EDC7" w14:textId="77777777" w:rsidR="004919CE" w:rsidRPr="002201B2" w:rsidRDefault="004919CE" w:rsidP="004919C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1DECB80" w14:textId="77777777" w:rsidR="004919CE" w:rsidRPr="00727134" w:rsidRDefault="004919CE" w:rsidP="004919C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Contact with other </w:t>
            </w:r>
            <w:r w:rsidRPr="00727134">
              <w:rPr>
                <w:rFonts w:ascii="Arial" w:hAnsi="Arial" w:cs="Arial"/>
                <w:b/>
                <w:bCs/>
                <w:sz w:val="20"/>
                <w:szCs w:val="20"/>
              </w:rPr>
              <w:t>persons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27134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27134">
              <w:rPr>
                <w:rFonts w:ascii="Arial" w:hAnsi="Arial" w:cs="Arial"/>
                <w:b/>
                <w:bCs/>
                <w:sz w:val="20"/>
                <w:szCs w:val="20"/>
              </w:rPr>
              <w:t>objects/Falls from level or from height</w:t>
            </w:r>
          </w:p>
          <w:p w14:paraId="0B31D009" w14:textId="77777777" w:rsidR="004919CE" w:rsidRDefault="004919CE" w:rsidP="004919CE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C80A01">
              <w:rPr>
                <w:rFonts w:ascii="Arial" w:hAnsi="Arial" w:cs="Arial"/>
                <w:i/>
                <w:sz w:val="18"/>
                <w:szCs w:val="18"/>
              </w:rPr>
              <w:t>Pupils/staff- Abrasions, bruises, cuts, fractures, bumps to head, head/spinal injuries</w:t>
            </w:r>
          </w:p>
          <w:p w14:paraId="1106975B" w14:textId="77777777" w:rsidR="004919CE" w:rsidRDefault="004919CE" w:rsidP="004919CE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44E9265F" w14:textId="77777777" w:rsidR="004919CE" w:rsidRPr="00C80A01" w:rsidRDefault="004919CE" w:rsidP="004919C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71D9B6" w14:textId="77777777" w:rsidR="004919CE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0DB9F4BC" w14:textId="77777777" w:rsidR="004919CE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31EE8D11" w14:textId="77777777" w:rsidR="004919CE" w:rsidRPr="002A01A5" w:rsidRDefault="004919CE" w:rsidP="004919C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27A68491" w14:textId="77777777" w:rsidR="004919CE" w:rsidRPr="00C80A01" w:rsidRDefault="004919CE" w:rsidP="004919CE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sz w:val="20"/>
                <w:szCs w:val="20"/>
              </w:rPr>
              <w:t>Suitable first aid provision is immediately available (First Aid Kit taken outside, first aiders on duty and the office is available)</w:t>
            </w:r>
          </w:p>
          <w:p w14:paraId="3A387BC7" w14:textId="77777777" w:rsidR="004919CE" w:rsidRDefault="004919CE" w:rsidP="004919CE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sz w:val="20"/>
                <w:szCs w:val="20"/>
              </w:rPr>
              <w:t>In the event of an accident, all activity ceases immediately, and school emergency procedures and policies enacted. A clear record of any incident is completed as soon as possible after the event</w:t>
            </w:r>
          </w:p>
          <w:p w14:paraId="23F1579D" w14:textId="77777777" w:rsidR="004919CE" w:rsidRDefault="004919CE" w:rsidP="004919C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CBADF19" w14:textId="77777777" w:rsidR="004919CE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280DC3B6" w14:textId="77777777" w:rsidR="004919CE" w:rsidRDefault="007D6E6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3319D9E3" w14:textId="77777777" w:rsidR="004919CE" w:rsidRPr="002A01A5" w:rsidRDefault="007D6E6E" w:rsidP="004919C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1C898DC" w14:textId="77777777" w:rsidR="004919CE" w:rsidRDefault="004919CE" w:rsidP="004919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7B8A940F" w14:textId="77777777" w:rsidTr="00B25CA0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26E3E7B7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103D2B8B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b/>
                <w:bCs/>
                <w:sz w:val="20"/>
                <w:szCs w:val="20"/>
              </w:rPr>
              <w:t>Physical activity</w:t>
            </w:r>
            <w:r w:rsidRPr="00C80A01">
              <w:rPr>
                <w:rFonts w:ascii="Arial" w:hAnsi="Arial" w:cs="Arial"/>
                <w:b/>
                <w:sz w:val="20"/>
                <w:szCs w:val="20"/>
              </w:rPr>
              <w:t xml:space="preserve"> /Play items</w:t>
            </w:r>
            <w:r w:rsidRPr="002A01A5">
              <w:rPr>
                <w:rFonts w:ascii="Arial" w:hAnsi="Arial" w:cs="Arial"/>
                <w:sz w:val="20"/>
                <w:szCs w:val="20"/>
              </w:rPr>
              <w:t xml:space="preserve"> (eg. Skipping ropes, footballs etc) </w:t>
            </w:r>
          </w:p>
          <w:p w14:paraId="15BC3673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81856C" w14:textId="77777777" w:rsidR="003C1131" w:rsidRPr="002A01A5" w:rsidRDefault="003C1131" w:rsidP="003C1131">
            <w:pPr>
              <w:rPr>
                <w:rFonts w:ascii="Arial" w:hAnsi="Arial" w:cs="Arial"/>
                <w:sz w:val="22"/>
                <w:szCs w:val="22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Minor injury from contact, trips and falls</w:t>
            </w:r>
          </w:p>
        </w:tc>
        <w:tc>
          <w:tcPr>
            <w:tcW w:w="567" w:type="dxa"/>
            <w:vAlign w:val="center"/>
          </w:tcPr>
          <w:p w14:paraId="33E865CD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vAlign w:val="center"/>
          </w:tcPr>
          <w:p w14:paraId="7596385F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92D050"/>
            <w:vAlign w:val="center"/>
          </w:tcPr>
          <w:p w14:paraId="1EFD789E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952" w:type="dxa"/>
            <w:vAlign w:val="center"/>
          </w:tcPr>
          <w:p w14:paraId="7D0912A5" w14:textId="77777777" w:rsidR="003C1131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teachers e</w:t>
            </w:r>
            <w:r w:rsidRPr="0092230D">
              <w:rPr>
                <w:rFonts w:ascii="Arial" w:hAnsi="Arial" w:cs="Arial"/>
                <w:sz w:val="20"/>
                <w:szCs w:val="20"/>
              </w:rPr>
              <w:t>nsure items are used only for their intended purpose.</w:t>
            </w:r>
          </w:p>
          <w:p w14:paraId="601D4E8F" w14:textId="77777777" w:rsidR="003C1131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42733C">
              <w:rPr>
                <w:rFonts w:ascii="Arial" w:hAnsi="Arial" w:cs="Arial"/>
                <w:sz w:val="20"/>
                <w:szCs w:val="20"/>
              </w:rPr>
              <w:t xml:space="preserve">Games </w:t>
            </w:r>
            <w:r>
              <w:rPr>
                <w:rFonts w:ascii="Arial" w:hAnsi="Arial" w:cs="Arial"/>
                <w:sz w:val="20"/>
                <w:szCs w:val="20"/>
              </w:rPr>
              <w:t>are</w:t>
            </w:r>
            <w:r w:rsidRPr="0042733C">
              <w:rPr>
                <w:rFonts w:ascii="Arial" w:hAnsi="Arial" w:cs="Arial"/>
                <w:sz w:val="20"/>
                <w:szCs w:val="20"/>
              </w:rPr>
              <w:t xml:space="preserve"> played in appropriate location Zone activities e.g., for ball games / wheeled toys</w:t>
            </w:r>
            <w:r>
              <w:rPr>
                <w:rFonts w:ascii="Arial" w:hAnsi="Arial" w:cs="Arial"/>
                <w:sz w:val="20"/>
                <w:szCs w:val="20"/>
              </w:rPr>
              <w:t xml:space="preserve"> skipping ropes</w:t>
            </w:r>
            <w:r w:rsidRPr="0042733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5B9F49" w14:textId="77777777" w:rsidR="003C1131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C80A01">
              <w:rPr>
                <w:rFonts w:ascii="Arial" w:hAnsi="Arial" w:cs="Arial"/>
                <w:sz w:val="20"/>
                <w:szCs w:val="20"/>
              </w:rPr>
              <w:t>Activities are appropriate for the age, capability, and size of the pupils</w:t>
            </w:r>
          </w:p>
          <w:p w14:paraId="58FA9D78" w14:textId="77777777" w:rsidR="003C1131" w:rsidRPr="0042733C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177D84A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7" w:type="dxa"/>
            <w:vAlign w:val="center"/>
          </w:tcPr>
          <w:p w14:paraId="0DB1649B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96D39FD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14:paraId="1E569B25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3D968791" w14:textId="77777777" w:rsidTr="008359AA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0E5EF771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C47646B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0A601B">
              <w:rPr>
                <w:rFonts w:ascii="Arial" w:hAnsi="Arial" w:cs="Arial"/>
                <w:b/>
                <w:sz w:val="20"/>
                <w:szCs w:val="20"/>
              </w:rPr>
              <w:t>Bullying</w:t>
            </w:r>
            <w:r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Pr="002A01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1391A">
              <w:rPr>
                <w:rFonts w:ascii="Arial" w:hAnsi="Arial" w:cs="Arial"/>
                <w:b/>
                <w:sz w:val="20"/>
                <w:szCs w:val="20"/>
              </w:rPr>
              <w:t>Fighting</w:t>
            </w:r>
          </w:p>
          <w:p w14:paraId="09E449D2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F0B4F7" w14:textId="77777777" w:rsidR="003C1131" w:rsidRPr="000A601B" w:rsidRDefault="003C1131" w:rsidP="003C113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Cuts/abrasion other physical injury</w:t>
            </w:r>
          </w:p>
          <w:p w14:paraId="4E5B19A2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F334A5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Stress, physical injury</w:t>
            </w:r>
          </w:p>
        </w:tc>
        <w:tc>
          <w:tcPr>
            <w:tcW w:w="567" w:type="dxa"/>
            <w:vAlign w:val="center"/>
          </w:tcPr>
          <w:p w14:paraId="68375AC8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2EA29761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2E962D38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14:paraId="52519409" w14:textId="77777777" w:rsidR="003C1131" w:rsidRPr="0092230D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Strict </w:t>
            </w:r>
            <w:r w:rsidRPr="0092230D">
              <w:rPr>
                <w:rFonts w:ascii="Arial" w:hAnsi="Arial" w:cs="Arial"/>
                <w:sz w:val="20"/>
                <w:szCs w:val="20"/>
              </w:rPr>
              <w:t>anti-bullying policy</w:t>
            </w:r>
          </w:p>
          <w:p w14:paraId="1EA8FD2E" w14:textId="77777777" w:rsidR="003C1131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Adult supervisor’s familiar with the policy</w:t>
            </w:r>
            <w:r>
              <w:rPr>
                <w:rFonts w:ascii="Arial" w:hAnsi="Arial" w:cs="Arial"/>
                <w:sz w:val="20"/>
                <w:szCs w:val="20"/>
              </w:rPr>
              <w:t xml:space="preserve"> – new Supervisors will receive training or information on Policy</w:t>
            </w:r>
          </w:p>
          <w:p w14:paraId="5405945E" w14:textId="77777777" w:rsidR="003C1131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42733C">
              <w:rPr>
                <w:rFonts w:ascii="Arial" w:hAnsi="Arial" w:cs="Arial"/>
                <w:sz w:val="20"/>
                <w:szCs w:val="20"/>
              </w:rPr>
              <w:t>Training for supervisors in identification and prevention of bullying</w:t>
            </w:r>
            <w:r>
              <w:rPr>
                <w:rFonts w:ascii="Arial" w:hAnsi="Arial" w:cs="Arial"/>
                <w:sz w:val="20"/>
                <w:szCs w:val="20"/>
              </w:rPr>
              <w:t xml:space="preserve"> is in place.</w:t>
            </w:r>
            <w:r w:rsidRPr="0042733C">
              <w:rPr>
                <w:rFonts w:ascii="Arial" w:hAnsi="Arial" w:cs="Arial"/>
                <w:sz w:val="20"/>
                <w:szCs w:val="20"/>
              </w:rPr>
              <w:t xml:space="preserve"> Supervisors trained in how to deal with this type of situation</w:t>
            </w:r>
          </w:p>
          <w:p w14:paraId="7519BF00" w14:textId="77777777" w:rsidR="003C1131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7C14F91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4E167585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EA7554B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4800042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6E6E" w14:paraId="1DF51655" w14:textId="77777777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52DBAA3B" w14:textId="77777777" w:rsidR="007D6E6E" w:rsidRPr="002201B2" w:rsidRDefault="007D6E6E" w:rsidP="007D6E6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501E6A21" w14:textId="77777777" w:rsidR="007D6E6E" w:rsidRPr="002A01A5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DA65E1" w14:textId="77777777" w:rsidR="007D6E6E" w:rsidRPr="002A01A5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  <w:r w:rsidRPr="00727134">
              <w:rPr>
                <w:rFonts w:ascii="Arial" w:hAnsi="Arial" w:cs="Arial"/>
                <w:b/>
                <w:sz w:val="20"/>
                <w:szCs w:val="20"/>
              </w:rPr>
              <w:t>Steps and steep slopes</w:t>
            </w:r>
            <w:r w:rsidRPr="002A01A5">
              <w:rPr>
                <w:rFonts w:ascii="Arial" w:hAnsi="Arial" w:cs="Arial"/>
                <w:sz w:val="20"/>
                <w:szCs w:val="20"/>
              </w:rPr>
              <w:t xml:space="preserve"> / slips, trips, falls</w:t>
            </w:r>
          </w:p>
          <w:p w14:paraId="0A83462D" w14:textId="77777777" w:rsidR="007D6E6E" w:rsidRPr="002A01A5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</w:p>
          <w:p w14:paraId="6927F33A" w14:textId="77777777" w:rsidR="007D6E6E" w:rsidRDefault="007D6E6E" w:rsidP="007D6E6E">
            <w:pPr>
              <w:pStyle w:val="Header"/>
              <w:rPr>
                <w:rFonts w:ascii="Arial" w:hAnsi="Arial" w:cs="Arial"/>
                <w:i/>
                <w:sz w:val="16"/>
                <w:szCs w:val="16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Cuts / abrasions, broken limbs, muscular skeletal and other physical injuries</w:t>
            </w:r>
          </w:p>
          <w:p w14:paraId="3CAAF1D4" w14:textId="77777777" w:rsidR="007D6E6E" w:rsidRPr="002A01A5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50C323A" w14:textId="77777777" w:rsidR="007D6E6E" w:rsidRPr="0062075F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3FEF973D" w14:textId="77777777" w:rsidR="007D6E6E" w:rsidRPr="0062075F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14:paraId="6589D387" w14:textId="77777777" w:rsidR="007D6E6E" w:rsidRPr="002A01A5" w:rsidRDefault="007D6E6E" w:rsidP="007D6E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5952" w:type="dxa"/>
            <w:vAlign w:val="center"/>
          </w:tcPr>
          <w:p w14:paraId="7384D01C" w14:textId="77777777" w:rsidR="007D6E6E" w:rsidRPr="0092230D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 xml:space="preserve">Supervision </w:t>
            </w:r>
            <w:r>
              <w:rPr>
                <w:rFonts w:ascii="Arial" w:hAnsi="Arial" w:cs="Arial"/>
                <w:sz w:val="20"/>
                <w:szCs w:val="20"/>
              </w:rPr>
              <w:t xml:space="preserve"> to ensure g</w:t>
            </w:r>
            <w:r w:rsidRPr="0092230D">
              <w:rPr>
                <w:rFonts w:ascii="Arial" w:hAnsi="Arial" w:cs="Arial"/>
                <w:sz w:val="20"/>
                <w:szCs w:val="20"/>
              </w:rPr>
              <w:t xml:space="preserve">ames </w:t>
            </w:r>
            <w:r>
              <w:rPr>
                <w:rFonts w:ascii="Arial" w:hAnsi="Arial" w:cs="Arial"/>
                <w:sz w:val="20"/>
                <w:szCs w:val="20"/>
              </w:rPr>
              <w:t>are not</w:t>
            </w:r>
            <w:r w:rsidRPr="0092230D">
              <w:rPr>
                <w:rFonts w:ascii="Arial" w:hAnsi="Arial" w:cs="Arial"/>
                <w:sz w:val="20"/>
                <w:szCs w:val="20"/>
              </w:rPr>
              <w:t xml:space="preserve"> played on steps</w:t>
            </w:r>
          </w:p>
          <w:p w14:paraId="4930BBDB" w14:textId="77777777" w:rsidR="007D6E6E" w:rsidRPr="0092230D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Health &amp; safety management team ensures these</w:t>
            </w:r>
            <w:r w:rsidRPr="0092230D">
              <w:rPr>
                <w:rFonts w:ascii="Arial" w:hAnsi="Arial" w:cs="Arial"/>
                <w:sz w:val="20"/>
                <w:szCs w:val="20"/>
              </w:rPr>
              <w:t xml:space="preserve"> areas are gritted in the winter when ice and snow</w:t>
            </w:r>
          </w:p>
          <w:p w14:paraId="6DA399CC" w14:textId="77777777" w:rsidR="007D6E6E" w:rsidRPr="0092230D" w:rsidRDefault="007D6E6E" w:rsidP="007D6E6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8500DC3" w14:textId="77777777" w:rsidR="007D6E6E" w:rsidRPr="00EC582F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722CC5FB" w14:textId="77777777" w:rsidR="007D6E6E" w:rsidRPr="00EC582F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3AB42DB6" w14:textId="77777777" w:rsidR="007D6E6E" w:rsidRPr="002A01A5" w:rsidRDefault="007D6E6E" w:rsidP="007D6E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1020" w:type="dxa"/>
            <w:vAlign w:val="center"/>
          </w:tcPr>
          <w:p w14:paraId="2D4A7EF4" w14:textId="77777777" w:rsidR="007D6E6E" w:rsidRDefault="007D6E6E" w:rsidP="007D6E6E">
            <w:pPr>
              <w:numPr>
                <w:ilvl w:val="0"/>
                <w:numId w:val="2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440ADD6B" w14:textId="77777777" w:rsidTr="004919CE">
        <w:trPr>
          <w:trHeight w:val="772"/>
        </w:trPr>
        <w:tc>
          <w:tcPr>
            <w:tcW w:w="392" w:type="dxa"/>
            <w:shd w:val="clear" w:color="auto" w:fill="D9D9D9"/>
            <w:vAlign w:val="center"/>
          </w:tcPr>
          <w:p w14:paraId="5E667D7D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1CE9109C" w14:textId="77777777" w:rsidR="003C1131" w:rsidRP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3C1131">
              <w:rPr>
                <w:rFonts w:ascii="Arial" w:hAnsi="Arial" w:cs="Arial"/>
                <w:sz w:val="20"/>
                <w:szCs w:val="20"/>
              </w:rPr>
              <w:t>Falls from climbing apparatus</w:t>
            </w:r>
          </w:p>
          <w:p w14:paraId="342EEF3D" w14:textId="77777777" w:rsidR="003C1131" w:rsidRPr="003C1131" w:rsidRDefault="003C1131" w:rsidP="003C1131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079CC457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Cuts / abrasions, broken limbs, muscular skeletal and other physical injuries</w:t>
            </w:r>
          </w:p>
        </w:tc>
        <w:tc>
          <w:tcPr>
            <w:tcW w:w="567" w:type="dxa"/>
            <w:vAlign w:val="center"/>
          </w:tcPr>
          <w:p w14:paraId="2424F488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38C5BE5A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15245E56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2F43C257" w14:textId="77777777" w:rsidR="003C1131" w:rsidRPr="0092230D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Teachers are instructed to ensure to r</w:t>
            </w:r>
            <w:r w:rsidRPr="0092230D">
              <w:rPr>
                <w:rFonts w:ascii="Arial" w:hAnsi="Arial" w:cs="Arial"/>
                <w:sz w:val="20"/>
                <w:szCs w:val="20"/>
              </w:rPr>
              <w:t>estrict and control nu</w:t>
            </w:r>
            <w:r>
              <w:rPr>
                <w:rFonts w:ascii="Arial" w:hAnsi="Arial" w:cs="Arial"/>
                <w:sz w:val="20"/>
                <w:szCs w:val="20"/>
              </w:rPr>
              <w:t>mbers on apparatus at one time to an acceptable level</w:t>
            </w:r>
          </w:p>
          <w:p w14:paraId="558346D1" w14:textId="77777777" w:rsidR="003C1131" w:rsidRPr="0092230D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Ensure that the equipment is appropriate for the age of the pupils using it. (For some equipment it may be necessary to identify an age or height restriction).</w:t>
            </w:r>
          </w:p>
          <w:p w14:paraId="28409725" w14:textId="77777777" w:rsidR="003C1131" w:rsidRPr="0092230D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Segregation of age groups if and when required (To be decided by Supervisor)</w:t>
            </w:r>
          </w:p>
          <w:p w14:paraId="50F32A67" w14:textId="77777777" w:rsidR="003C1131" w:rsidRPr="0092230D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Supervision of use required at all times</w:t>
            </w:r>
          </w:p>
          <w:p w14:paraId="1BAE8198" w14:textId="77777777" w:rsidR="003C1131" w:rsidRPr="0092230D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Apparatus not to be used when wet and slippery.</w:t>
            </w:r>
          </w:p>
          <w:p w14:paraId="10AE6556" w14:textId="77777777" w:rsidR="003C1131" w:rsidRPr="0092230D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Clear rules about appropriate behaviour (for example not to hang upside down from monkey bars)</w:t>
            </w:r>
          </w:p>
          <w:p w14:paraId="0D7241CD" w14:textId="77777777" w:rsidR="003C1131" w:rsidRPr="0092230D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Children to wear appropriate footwear</w:t>
            </w:r>
          </w:p>
          <w:p w14:paraId="735319BB" w14:textId="77777777" w:rsidR="003C1131" w:rsidRPr="0092230D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Ensure that impact absorbing surfaces are present where there is a significant risk of a fall (</w:t>
            </w:r>
            <w:r w:rsidRPr="0092230D">
              <w:rPr>
                <w:rFonts w:ascii="Arial" w:hAnsi="Arial" w:cs="Arial"/>
                <w:i/>
                <w:sz w:val="20"/>
                <w:szCs w:val="20"/>
              </w:rPr>
              <w:t>not required for climbing equipment below 60cm)</w:t>
            </w:r>
          </w:p>
        </w:tc>
        <w:tc>
          <w:tcPr>
            <w:tcW w:w="567" w:type="dxa"/>
            <w:vAlign w:val="center"/>
          </w:tcPr>
          <w:p w14:paraId="560F06FB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198BA254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1CDF2D82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38E1A886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DD294F" w14:textId="77777777" w:rsidR="003C1131" w:rsidRDefault="003C1131"/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3C1131" w:rsidRPr="002201B2" w14:paraId="342AB6B0" w14:textId="77777777" w:rsidTr="00B25CA0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1286BAEE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BE006B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7522FF68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AD2042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EBB57F9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3C1131" w:rsidRPr="002201B2" w14:paraId="78788ECF" w14:textId="77777777" w:rsidTr="00B25CA0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65AF3F7F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0F23E8DF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6FA95E8B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4F9CE8CA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519B759B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3FBAE8C" w14:textId="77777777" w:rsidR="003C1131" w:rsidRPr="002201B2" w:rsidRDefault="003C1131" w:rsidP="00B25CA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796418A2" w14:textId="77777777" w:rsidR="003C1131" w:rsidRPr="002201B2" w:rsidRDefault="003C1131" w:rsidP="00B25CA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11EEA6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1AFD0A15" w14:textId="77777777" w:rsidR="003C1131" w:rsidRPr="002201B2" w:rsidRDefault="003C1131" w:rsidP="00B25C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68C84380" w14:textId="77777777" w:rsidTr="00B25CA0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440B8A78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09CBED65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5F0053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2A01A5">
              <w:rPr>
                <w:rFonts w:ascii="Arial" w:hAnsi="Arial" w:cs="Arial"/>
                <w:sz w:val="20"/>
                <w:szCs w:val="20"/>
              </w:rPr>
              <w:t xml:space="preserve">Security Unsupervised contact with adults </w:t>
            </w:r>
          </w:p>
          <w:p w14:paraId="2A9C58AE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02CDAC" w14:textId="77777777" w:rsidR="003C1131" w:rsidRPr="002A01A5" w:rsidRDefault="003C1131" w:rsidP="003C1131">
            <w:pPr>
              <w:pStyle w:val="Header"/>
              <w:rPr>
                <w:rFonts w:ascii="Arial" w:hAnsi="Arial" w:cs="Arial"/>
                <w:i/>
                <w:sz w:val="16"/>
                <w:szCs w:val="16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Absconding / children leaving the school grounds unobserved.</w:t>
            </w:r>
          </w:p>
          <w:p w14:paraId="45991DBF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E16EF32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70E31D97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3F30E2F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2E74034E" w14:textId="77777777" w:rsidR="007D6E6E" w:rsidRPr="00EC5967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  <w:r w:rsidRPr="00EC5967">
              <w:rPr>
                <w:rFonts w:ascii="Arial" w:hAnsi="Arial" w:cs="Arial"/>
                <w:sz w:val="20"/>
                <w:szCs w:val="20"/>
              </w:rPr>
              <w:t xml:space="preserve">Adequate numbers of supervision to account for emergency situations (Identify the number of staff and the number of pupils they will be expected to supervise) </w:t>
            </w:r>
          </w:p>
          <w:p w14:paraId="33AFA632" w14:textId="77777777" w:rsidR="007D6E6E" w:rsidRPr="00EC5967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  <w:r w:rsidRPr="00EC5967">
              <w:rPr>
                <w:rFonts w:ascii="Arial" w:hAnsi="Arial" w:cs="Arial"/>
                <w:sz w:val="20"/>
                <w:szCs w:val="20"/>
              </w:rPr>
              <w:t>Adequate first aid cover should a member of staff report sick</w:t>
            </w:r>
          </w:p>
          <w:p w14:paraId="7487A45A" w14:textId="77777777" w:rsidR="007D6E6E" w:rsidRPr="00EC5967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  <w:r w:rsidRPr="00EC5967">
              <w:rPr>
                <w:rFonts w:ascii="Arial" w:hAnsi="Arial" w:cs="Arial"/>
                <w:sz w:val="20"/>
                <w:szCs w:val="20"/>
              </w:rPr>
              <w:t>First aid kits located close by in school buildings</w:t>
            </w:r>
          </w:p>
          <w:p w14:paraId="12B908E2" w14:textId="77777777" w:rsidR="007D6E6E" w:rsidRPr="00EC5967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  <w:r w:rsidRPr="00EC5967">
              <w:rPr>
                <w:rFonts w:ascii="Arial" w:hAnsi="Arial" w:cs="Arial"/>
                <w:sz w:val="20"/>
                <w:szCs w:val="20"/>
              </w:rPr>
              <w:t>Trained first aiders present on the site and available during lunch and break times</w:t>
            </w:r>
          </w:p>
          <w:p w14:paraId="5F968710" w14:textId="77777777" w:rsidR="007D6E6E" w:rsidRDefault="007D6E6E" w:rsidP="007D6E6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EC5967">
              <w:rPr>
                <w:rFonts w:ascii="Arial" w:hAnsi="Arial" w:cs="Arial"/>
                <w:sz w:val="20"/>
                <w:szCs w:val="20"/>
              </w:rPr>
              <w:t>Supervisors who do not have first aid training are aware of the action they should take in the event of an injury and what not to 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CC85D29" w14:textId="77777777" w:rsidR="003C1131" w:rsidRDefault="003C1131" w:rsidP="007D6E6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Supervision levels appropriate for the layout of the site and the play areas</w:t>
            </w:r>
            <w:r w:rsidR="007D6E6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1DAABA66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39BD9FFD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3AAF8AF2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7B723E2D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459B1424" w14:textId="77777777" w:rsidTr="00B25CA0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65D268C7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540A8DFB" w14:textId="77777777" w:rsidR="003C1131" w:rsidRPr="002A01A5" w:rsidRDefault="003C1131" w:rsidP="003C1131">
            <w:pPr>
              <w:pStyle w:val="Heading3"/>
              <w:jc w:val="left"/>
              <w:rPr>
                <w:rFonts w:cs="Arial"/>
                <w:b w:val="0"/>
                <w:sz w:val="20"/>
              </w:rPr>
            </w:pPr>
            <w:r w:rsidRPr="002A01A5">
              <w:rPr>
                <w:rFonts w:cs="Arial"/>
                <w:b w:val="0"/>
                <w:sz w:val="20"/>
              </w:rPr>
              <w:t xml:space="preserve">Inadequate response to accidents </w:t>
            </w:r>
          </w:p>
          <w:p w14:paraId="33F5C168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0989D8" w14:textId="77777777" w:rsidR="003C1131" w:rsidRPr="002A01A5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Potentially more severe outcome from injury</w:t>
            </w:r>
          </w:p>
        </w:tc>
        <w:tc>
          <w:tcPr>
            <w:tcW w:w="567" w:type="dxa"/>
            <w:vAlign w:val="center"/>
          </w:tcPr>
          <w:p w14:paraId="66FA2637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25990AD6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7B417B12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1A1B5EBF" w14:textId="77777777" w:rsidR="003C1131" w:rsidRPr="00FE53C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FE53C1">
              <w:rPr>
                <w:rFonts w:ascii="Arial" w:hAnsi="Arial" w:cs="Arial"/>
                <w:sz w:val="20"/>
                <w:szCs w:val="20"/>
              </w:rPr>
              <w:t>Adequate numbers of supervision to account for emergency situations (During school hours)</w:t>
            </w:r>
          </w:p>
          <w:p w14:paraId="270E8CF2" w14:textId="77777777" w:rsidR="003C1131" w:rsidRPr="00FE53C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FE53C1">
              <w:rPr>
                <w:rFonts w:ascii="Arial" w:hAnsi="Arial" w:cs="Arial"/>
                <w:sz w:val="20"/>
                <w:szCs w:val="20"/>
              </w:rPr>
              <w:t>Adequate first aid cover should a member of staff report sick</w:t>
            </w:r>
          </w:p>
          <w:p w14:paraId="7441E54B" w14:textId="77777777" w:rsidR="003C1131" w:rsidRPr="00FE53C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FE53C1">
              <w:rPr>
                <w:rFonts w:ascii="Arial" w:hAnsi="Arial" w:cs="Arial"/>
                <w:sz w:val="20"/>
                <w:szCs w:val="20"/>
              </w:rPr>
              <w:t>First aid kits located close by in school buildings</w:t>
            </w:r>
          </w:p>
          <w:p w14:paraId="1F067618" w14:textId="77777777" w:rsidR="003C1131" w:rsidRPr="00FE53C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FE53C1">
              <w:rPr>
                <w:rFonts w:ascii="Arial" w:hAnsi="Arial" w:cs="Arial"/>
                <w:sz w:val="20"/>
                <w:szCs w:val="20"/>
              </w:rPr>
              <w:t>Trained first aiders present on the site and available during lunch and break times</w:t>
            </w:r>
          </w:p>
          <w:p w14:paraId="55ED3655" w14:textId="77777777" w:rsidR="003C1131" w:rsidRDefault="003C1131" w:rsidP="003C113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FE53C1">
              <w:rPr>
                <w:rFonts w:ascii="Arial" w:hAnsi="Arial" w:cs="Arial"/>
                <w:sz w:val="20"/>
                <w:szCs w:val="20"/>
              </w:rPr>
              <w:t>Supervisors who do not have first aid training are aware of the action they should take in the event of an injury and what not to do</w:t>
            </w:r>
            <w:r>
              <w:rPr>
                <w:rFonts w:ascii="Arial" w:hAnsi="Arial" w:cs="Arial"/>
                <w:sz w:val="20"/>
                <w:szCs w:val="20"/>
              </w:rPr>
              <w:t xml:space="preserve"> appropriate reporting procedures are in place.</w:t>
            </w:r>
          </w:p>
        </w:tc>
        <w:tc>
          <w:tcPr>
            <w:tcW w:w="567" w:type="dxa"/>
            <w:vAlign w:val="center"/>
          </w:tcPr>
          <w:p w14:paraId="084A3CE4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230E9A6C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0246DF6E" w14:textId="77777777" w:rsidR="003C1131" w:rsidRPr="002A01A5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73F6294B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264FBDD3" w14:textId="77777777" w:rsidTr="00B25CA0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6960773A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34CAD738" w14:textId="77777777" w:rsidR="003C1131" w:rsidRPr="002A01A5" w:rsidRDefault="003C1131" w:rsidP="003C1131">
            <w:pPr>
              <w:pStyle w:val="Heading3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Litter, </w:t>
            </w:r>
            <w:r w:rsidRPr="002A01A5">
              <w:rPr>
                <w:rFonts w:cs="Arial"/>
                <w:b w:val="0"/>
                <w:sz w:val="20"/>
              </w:rPr>
              <w:t>glass</w:t>
            </w:r>
            <w:r>
              <w:rPr>
                <w:rFonts w:cs="Arial"/>
                <w:b w:val="0"/>
                <w:sz w:val="20"/>
              </w:rPr>
              <w:t>,</w:t>
            </w:r>
            <w:r w:rsidRPr="002A01A5">
              <w:rPr>
                <w:rFonts w:cs="Arial"/>
                <w:b w:val="0"/>
                <w:sz w:val="20"/>
              </w:rPr>
              <w:t xml:space="preserve"> Dog faeces</w:t>
            </w:r>
          </w:p>
          <w:p w14:paraId="64AF4F71" w14:textId="77777777" w:rsidR="003C1131" w:rsidRPr="002A01A5" w:rsidRDefault="003C1131" w:rsidP="003C1131">
            <w:pPr>
              <w:rPr>
                <w:lang w:eastAsia="en-GB"/>
              </w:rPr>
            </w:pPr>
          </w:p>
          <w:p w14:paraId="3487828F" w14:textId="77777777" w:rsidR="003C1131" w:rsidRPr="002A01A5" w:rsidRDefault="003C1131" w:rsidP="003C1131">
            <w:pPr>
              <w:pStyle w:val="Header"/>
              <w:rPr>
                <w:rFonts w:ascii="Arial" w:hAnsi="Arial" w:cs="Arial"/>
                <w:i/>
                <w:sz w:val="16"/>
                <w:szCs w:val="16"/>
              </w:rPr>
            </w:pPr>
            <w:r w:rsidRPr="002A01A5">
              <w:rPr>
                <w:rFonts w:ascii="Arial" w:hAnsi="Arial" w:cs="Arial"/>
                <w:i/>
                <w:sz w:val="16"/>
                <w:szCs w:val="16"/>
              </w:rPr>
              <w:t>Minor injuries, cuts / abrasions.</w:t>
            </w:r>
          </w:p>
          <w:p w14:paraId="4DA87FFD" w14:textId="77777777" w:rsidR="003C1131" w:rsidRPr="002A01A5" w:rsidRDefault="003C1131" w:rsidP="003C1131">
            <w:pPr>
              <w:pStyle w:val="Heading3"/>
              <w:jc w:val="left"/>
              <w:rPr>
                <w:rFonts w:cs="Arial"/>
                <w:b w:val="0"/>
                <w:sz w:val="20"/>
              </w:rPr>
            </w:pPr>
            <w:r w:rsidRPr="002A01A5">
              <w:rPr>
                <w:rFonts w:cs="Arial"/>
                <w:i/>
                <w:sz w:val="16"/>
                <w:szCs w:val="16"/>
              </w:rPr>
              <w:t>Infections</w:t>
            </w:r>
          </w:p>
        </w:tc>
        <w:tc>
          <w:tcPr>
            <w:tcW w:w="567" w:type="dxa"/>
            <w:vAlign w:val="center"/>
          </w:tcPr>
          <w:p w14:paraId="5442F728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vAlign w:val="center"/>
          </w:tcPr>
          <w:p w14:paraId="2810A91A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92D050"/>
            <w:vAlign w:val="center"/>
          </w:tcPr>
          <w:p w14:paraId="22340FAE" w14:textId="77777777" w:rsidR="003C1131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952" w:type="dxa"/>
            <w:vAlign w:val="center"/>
          </w:tcPr>
          <w:p w14:paraId="424A59C2" w14:textId="77777777" w:rsidR="003C113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Inspection of the area and litter pick as required</w:t>
            </w:r>
            <w:r>
              <w:rPr>
                <w:rFonts w:ascii="Arial" w:hAnsi="Arial" w:cs="Arial"/>
                <w:sz w:val="20"/>
                <w:szCs w:val="20"/>
              </w:rPr>
              <w:t xml:space="preserve"> is in place</w:t>
            </w:r>
            <w:r w:rsidRPr="0092230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9622F42" w14:textId="77777777" w:rsidR="003C1131" w:rsidRPr="0092230D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Where possible dog walking within the school grounds</w:t>
            </w:r>
            <w:r>
              <w:rPr>
                <w:rFonts w:ascii="Arial" w:hAnsi="Arial" w:cs="Arial"/>
                <w:sz w:val="20"/>
                <w:szCs w:val="20"/>
              </w:rPr>
              <w:t xml:space="preserve"> is avoided</w:t>
            </w:r>
            <w:r w:rsidRPr="0092230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6BBD145" w14:textId="77777777" w:rsidR="003C1131" w:rsidRPr="00FE53C1" w:rsidRDefault="003C1131" w:rsidP="003C11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E57F2D2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7" w:type="dxa"/>
            <w:vAlign w:val="center"/>
          </w:tcPr>
          <w:p w14:paraId="3F0B4951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2F0878FA" w14:textId="77777777" w:rsidR="003C1131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14:paraId="7315CC69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1131" w14:paraId="3486C19D" w14:textId="77777777" w:rsidTr="00B25CA0">
        <w:trPr>
          <w:trHeight w:val="1228"/>
        </w:trPr>
        <w:tc>
          <w:tcPr>
            <w:tcW w:w="392" w:type="dxa"/>
            <w:shd w:val="clear" w:color="auto" w:fill="D9D9D9"/>
            <w:vAlign w:val="center"/>
          </w:tcPr>
          <w:p w14:paraId="5C320DDC" w14:textId="77777777" w:rsidR="003C1131" w:rsidRPr="002201B2" w:rsidRDefault="003C1131" w:rsidP="003C113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074A9255" w14:textId="77777777" w:rsidR="003C1131" w:rsidRPr="002A01A5" w:rsidRDefault="003C1131" w:rsidP="003C1131">
            <w:pPr>
              <w:pStyle w:val="Heading3"/>
              <w:jc w:val="left"/>
              <w:rPr>
                <w:rFonts w:cs="Arial"/>
                <w:b w:val="0"/>
                <w:sz w:val="20"/>
              </w:rPr>
            </w:pPr>
            <w:r w:rsidRPr="002A01A5">
              <w:rPr>
                <w:rFonts w:cs="Arial"/>
                <w:b w:val="0"/>
                <w:sz w:val="20"/>
              </w:rPr>
              <w:t>Trees</w:t>
            </w:r>
          </w:p>
          <w:p w14:paraId="52DC7F73" w14:textId="77777777" w:rsidR="003C1131" w:rsidRPr="002A01A5" w:rsidRDefault="003C1131" w:rsidP="003C1131">
            <w:pPr>
              <w:rPr>
                <w:lang w:eastAsia="en-GB"/>
              </w:rPr>
            </w:pPr>
          </w:p>
          <w:p w14:paraId="70123DEF" w14:textId="77777777" w:rsidR="003C1131" w:rsidRPr="002A01A5" w:rsidRDefault="003C1131" w:rsidP="003C1131">
            <w:pPr>
              <w:pStyle w:val="Heading3"/>
              <w:jc w:val="left"/>
              <w:rPr>
                <w:rFonts w:cs="Arial"/>
                <w:b w:val="0"/>
                <w:sz w:val="20"/>
              </w:rPr>
            </w:pPr>
            <w:r w:rsidRPr="002A01A5">
              <w:rPr>
                <w:rFonts w:cs="Arial"/>
                <w:i/>
                <w:sz w:val="16"/>
                <w:szCs w:val="16"/>
              </w:rPr>
              <w:t>Minor injury, abrasion</w:t>
            </w:r>
          </w:p>
        </w:tc>
        <w:tc>
          <w:tcPr>
            <w:tcW w:w="567" w:type="dxa"/>
            <w:vAlign w:val="center"/>
          </w:tcPr>
          <w:p w14:paraId="06DEEDE4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3159053E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4" w:type="dxa"/>
            <w:shd w:val="clear" w:color="auto" w:fill="92D050"/>
            <w:vAlign w:val="center"/>
          </w:tcPr>
          <w:p w14:paraId="3F2AE4F4" w14:textId="77777777" w:rsidR="003C1131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952" w:type="dxa"/>
            <w:vAlign w:val="center"/>
          </w:tcPr>
          <w:p w14:paraId="6B9E3EC7" w14:textId="77777777" w:rsidR="007D6E6E" w:rsidRDefault="007D6E6E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92230D">
              <w:rPr>
                <w:rFonts w:ascii="Arial" w:hAnsi="Arial" w:cs="Arial"/>
                <w:sz w:val="20"/>
                <w:szCs w:val="20"/>
              </w:rPr>
              <w:t>Grounds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building</w:t>
            </w:r>
            <w:r w:rsidRPr="0092230D">
              <w:rPr>
                <w:rFonts w:ascii="Arial" w:hAnsi="Arial" w:cs="Arial"/>
                <w:sz w:val="20"/>
                <w:szCs w:val="20"/>
              </w:rPr>
              <w:t xml:space="preserve"> maintenance contract in place which includes a tree survey to identify any foreseeable risks from falling branches </w:t>
            </w:r>
            <w:r>
              <w:rPr>
                <w:rFonts w:ascii="Arial" w:hAnsi="Arial" w:cs="Arial"/>
                <w:sz w:val="20"/>
                <w:szCs w:val="20"/>
              </w:rPr>
              <w:t>and possible tiles etc.</w:t>
            </w:r>
          </w:p>
          <w:p w14:paraId="30DB45D7" w14:textId="77777777" w:rsidR="003C1131" w:rsidRPr="00FE53C1" w:rsidRDefault="007D6E6E" w:rsidP="003C1131">
            <w:pPr>
              <w:rPr>
                <w:rFonts w:ascii="Arial" w:hAnsi="Arial" w:cs="Arial"/>
                <w:sz w:val="20"/>
                <w:szCs w:val="20"/>
              </w:rPr>
            </w:pPr>
            <w:r w:rsidRPr="007D6E6E">
              <w:rPr>
                <w:rFonts w:ascii="Arial" w:hAnsi="Arial" w:cs="Arial"/>
                <w:sz w:val="20"/>
                <w:szCs w:val="20"/>
              </w:rPr>
              <w:t>Trees are maintained by</w:t>
            </w:r>
            <w:r>
              <w:rPr>
                <w:rFonts w:ascii="Arial" w:hAnsi="Arial" w:cs="Arial"/>
                <w:sz w:val="20"/>
                <w:szCs w:val="20"/>
              </w:rPr>
              <w:t xml:space="preserve"> the </w:t>
            </w:r>
            <w:r>
              <w:rPr>
                <w:rFonts w:ascii="Arial" w:hAnsi="Arial" w:cs="Arial"/>
                <w:sz w:val="20"/>
              </w:rPr>
              <w:t>N</w:t>
            </w:r>
            <w:r w:rsidRPr="00BE2A50">
              <w:rPr>
                <w:rFonts w:ascii="Arial" w:hAnsi="Arial" w:cs="Arial"/>
                <w:sz w:val="20"/>
              </w:rPr>
              <w:t xml:space="preserve">ational </w:t>
            </w:r>
            <w:r>
              <w:rPr>
                <w:rFonts w:ascii="Arial" w:hAnsi="Arial" w:cs="Arial"/>
                <w:sz w:val="20"/>
              </w:rPr>
              <w:t>T</w:t>
            </w:r>
            <w:r w:rsidRPr="00BE2A50">
              <w:rPr>
                <w:rFonts w:ascii="Arial" w:hAnsi="Arial" w:cs="Arial"/>
                <w:sz w:val="20"/>
              </w:rPr>
              <w:t>rust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567" w:type="dxa"/>
            <w:vAlign w:val="center"/>
          </w:tcPr>
          <w:p w14:paraId="67131229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61AC8C8E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3398FF60" w14:textId="77777777" w:rsidR="003C1131" w:rsidRDefault="003C1131" w:rsidP="003C113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01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0" w:type="dxa"/>
            <w:vAlign w:val="center"/>
          </w:tcPr>
          <w:p w14:paraId="0F89CCE9" w14:textId="77777777" w:rsidR="003C1131" w:rsidRDefault="003C1131" w:rsidP="003C11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BE7C01" w14:textId="77777777" w:rsidR="00727134" w:rsidRDefault="00727134"/>
    <w:p w14:paraId="16A7EF48" w14:textId="77777777" w:rsidR="00727134" w:rsidRDefault="00727134"/>
    <w:p w14:paraId="43936A7B" w14:textId="77777777" w:rsidR="003C1131" w:rsidRDefault="003C1131" w:rsidP="003C1131">
      <w:pPr>
        <w:tabs>
          <w:tab w:val="left" w:pos="1515"/>
        </w:tabs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559"/>
        <w:gridCol w:w="1417"/>
        <w:gridCol w:w="1276"/>
      </w:tblGrid>
      <w:tr w:rsidR="00485232" w:rsidRPr="002201B2" w14:paraId="16C92A5A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0968DBE9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2201B2" w14:paraId="7A9973CA" w14:textId="77777777" w:rsidTr="00AE2E9F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6A74B8" w14:textId="77777777" w:rsidR="00485232" w:rsidRPr="002201B2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50C8F43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14:paraId="1DE0BDB5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1DA7D5A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607D32A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353CDA8F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7D6E6E" w:rsidRPr="002201B2" w14:paraId="705DFE0A" w14:textId="77777777" w:rsidTr="00C0570C">
        <w:trPr>
          <w:trHeight w:val="2491"/>
        </w:trPr>
        <w:tc>
          <w:tcPr>
            <w:tcW w:w="557" w:type="dxa"/>
            <w:shd w:val="clear" w:color="auto" w:fill="D9D9D9"/>
            <w:vAlign w:val="center"/>
          </w:tcPr>
          <w:p w14:paraId="6BFC1666" w14:textId="77777777" w:rsidR="007D6E6E" w:rsidRDefault="007D6E6E" w:rsidP="007D6E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All 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40F4375F" w14:textId="77777777" w:rsidR="007D6E6E" w:rsidRDefault="007D6E6E" w:rsidP="007D6E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9225" w:type="dxa"/>
            <w:vAlign w:val="center"/>
          </w:tcPr>
          <w:p w14:paraId="73FD1C23" w14:textId="77777777" w:rsidR="007D6E6E" w:rsidRPr="002609C0" w:rsidRDefault="007D6E6E" w:rsidP="007D6E6E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2609C0">
              <w:rPr>
                <w:rFonts w:ascii="Arial" w:hAnsi="Arial" w:cs="Arial"/>
                <w:sz w:val="20"/>
                <w:szCs w:val="20"/>
                <w:lang w:eastAsia="en-GB"/>
              </w:rPr>
              <w:t xml:space="preserve">Outdoor Play </w:t>
            </w:r>
            <w:r w:rsidR="00CB1901" w:rsidRPr="002609C0">
              <w:rPr>
                <w:rFonts w:ascii="Arial" w:hAnsi="Arial" w:cs="Arial"/>
                <w:sz w:val="20"/>
                <w:szCs w:val="20"/>
                <w:lang w:eastAsia="en-GB"/>
              </w:rPr>
              <w:t>Inspections:</w:t>
            </w:r>
            <w:r w:rsidRPr="002609C0">
              <w:rPr>
                <w:rFonts w:ascii="Arial" w:hAnsi="Arial" w:cs="Arial"/>
                <w:sz w:val="20"/>
                <w:szCs w:val="20"/>
                <w:lang w:eastAsia="en-GB"/>
              </w:rPr>
              <w:t xml:space="preserve"> ‘All staff who have been delegated to carry out this task will need instructions and information on how to undertake these checks and how to report faults/defects or be in possession of an Outdoor Play Inspector qualification’</w:t>
            </w:r>
          </w:p>
          <w:p w14:paraId="502D68BE" w14:textId="77777777" w:rsidR="007D6E6E" w:rsidRPr="002609C0" w:rsidRDefault="007D6E6E" w:rsidP="007D6E6E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2609C0">
              <w:rPr>
                <w:rFonts w:ascii="Arial" w:hAnsi="Arial" w:cs="Arial"/>
                <w:sz w:val="20"/>
                <w:szCs w:val="20"/>
                <w:lang w:eastAsia="en-GB"/>
              </w:rPr>
              <w:t xml:space="preserve">Are your site supervisors/caretakers competent to carry out inspections? </w:t>
            </w:r>
          </w:p>
          <w:p w14:paraId="79182EF1" w14:textId="77777777" w:rsidR="007D6E6E" w:rsidRPr="002609C0" w:rsidRDefault="007D6E6E" w:rsidP="007D6E6E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2609C0">
              <w:rPr>
                <w:rFonts w:ascii="Arial" w:hAnsi="Arial" w:cs="Arial"/>
                <w:sz w:val="20"/>
                <w:szCs w:val="20"/>
                <w:lang w:eastAsia="en-GB"/>
              </w:rPr>
              <w:t xml:space="preserve">RP11 qualified. </w:t>
            </w:r>
          </w:p>
          <w:p w14:paraId="2FCDBF4D" w14:textId="77777777" w:rsidR="007D6E6E" w:rsidRPr="00680833" w:rsidRDefault="007D6E6E" w:rsidP="007D6E6E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hyperlink r:id="rId8" w:history="1">
              <w:r w:rsidRPr="002609C0">
                <w:rPr>
                  <w:rFonts w:ascii="Arial" w:hAnsi="Arial" w:cs="Arial"/>
                  <w:color w:val="0563C1"/>
                  <w:sz w:val="20"/>
                  <w:szCs w:val="20"/>
                  <w:u w:val="single"/>
                  <w:lang w:eastAsia="en-GB"/>
                </w:rPr>
                <w:t>http://www.skillstrainingcentre.co.uk/course/67-STC/Playground-Inspection-Routine-Visual-Inspections</w:t>
              </w:r>
            </w:hyperlink>
            <w:r w:rsidRPr="00680833">
              <w:rPr>
                <w:rFonts w:ascii="Arial" w:hAnsi="Arial" w:cs="Arial"/>
                <w:sz w:val="20"/>
                <w:szCs w:val="20"/>
                <w:lang w:eastAsia="en-GB"/>
              </w:rPr>
              <w:t xml:space="preserve"> </w:t>
            </w:r>
          </w:p>
          <w:p w14:paraId="0330A83F" w14:textId="77777777" w:rsidR="007D6E6E" w:rsidRPr="00680833" w:rsidRDefault="007D6E6E" w:rsidP="007D6E6E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  <w:p w14:paraId="7CB31FFF" w14:textId="77777777" w:rsidR="00C0570C" w:rsidRPr="00C0570C" w:rsidRDefault="00C0570C" w:rsidP="007D6E6E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Wooden playground area not in use – did not pass Sportsafe inspection, work needed to either remove or repair – budget allowing</w:t>
            </w:r>
          </w:p>
        </w:tc>
        <w:tc>
          <w:tcPr>
            <w:tcW w:w="1559" w:type="dxa"/>
            <w:vAlign w:val="center"/>
          </w:tcPr>
          <w:p w14:paraId="7EDF72CB" w14:textId="77777777" w:rsidR="007D6E6E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4B87">
              <w:rPr>
                <w:rStyle w:val="Emphasis"/>
                <w:rFonts w:ascii="Arial" w:hAnsi="Arial" w:cs="Arial"/>
                <w:b w:val="0"/>
                <w:sz w:val="20"/>
                <w:szCs w:val="20"/>
              </w:rPr>
              <w:t xml:space="preserve">School's </w:t>
            </w:r>
            <w:r w:rsidRPr="00820454">
              <w:rPr>
                <w:rFonts w:ascii="Arial" w:hAnsi="Arial" w:cs="Arial"/>
                <w:sz w:val="20"/>
                <w:szCs w:val="20"/>
              </w:rPr>
              <w:t>H&amp;S Management team</w:t>
            </w:r>
          </w:p>
        </w:tc>
        <w:tc>
          <w:tcPr>
            <w:tcW w:w="1417" w:type="dxa"/>
            <w:vAlign w:val="center"/>
          </w:tcPr>
          <w:p w14:paraId="5D43E1EF" w14:textId="77777777" w:rsidR="007D6E6E" w:rsidRDefault="007D6E6E" w:rsidP="007D6E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ASAP</w:t>
            </w:r>
          </w:p>
        </w:tc>
        <w:tc>
          <w:tcPr>
            <w:tcW w:w="1276" w:type="dxa"/>
            <w:vAlign w:val="center"/>
          </w:tcPr>
          <w:p w14:paraId="103F8856" w14:textId="77777777" w:rsidR="007D6E6E" w:rsidRPr="00F42039" w:rsidRDefault="007D6E6E" w:rsidP="007D6E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3E6" w:rsidRPr="002201B2" w14:paraId="5E1F4888" w14:textId="77777777" w:rsidTr="00C0570C">
        <w:trPr>
          <w:trHeight w:val="1408"/>
        </w:trPr>
        <w:tc>
          <w:tcPr>
            <w:tcW w:w="557" w:type="dxa"/>
            <w:shd w:val="clear" w:color="auto" w:fill="D9D9D9"/>
            <w:vAlign w:val="center"/>
          </w:tcPr>
          <w:p w14:paraId="60E7CBAE" w14:textId="77777777" w:rsidR="002F13E6" w:rsidRPr="00F42039" w:rsidRDefault="002F13E6" w:rsidP="002F13E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All 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377DAA67" w14:textId="77777777" w:rsidR="002F13E6" w:rsidRPr="00F42039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Med</w:t>
            </w:r>
            <w:r w:rsidR="007D6E6E">
              <w:rPr>
                <w:rFonts w:ascii="Arial" w:hAnsi="Arial" w:cs="Arial"/>
                <w:b/>
                <w:sz w:val="20"/>
                <w:szCs w:val="20"/>
              </w:rPr>
              <w:t>ium</w:t>
            </w:r>
          </w:p>
        </w:tc>
        <w:tc>
          <w:tcPr>
            <w:tcW w:w="9225" w:type="dxa"/>
            <w:vAlign w:val="center"/>
          </w:tcPr>
          <w:p w14:paraId="6AFF033D" w14:textId="77777777" w:rsidR="002F13E6" w:rsidRPr="00493A32" w:rsidRDefault="002F13E6" w:rsidP="002F13E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93A32">
              <w:rPr>
                <w:rFonts w:ascii="Arial" w:hAnsi="Arial" w:cs="Arial"/>
                <w:sz w:val="20"/>
                <w:szCs w:val="20"/>
              </w:rPr>
              <w:t xml:space="preserve">Always show the risk assessment to the employee and show them the </w:t>
            </w:r>
            <w:r w:rsidRPr="00493A32">
              <w:rPr>
                <w:rFonts w:ascii="Arial" w:hAnsi="Arial" w:cs="Arial"/>
                <w:bCs/>
                <w:sz w:val="20"/>
                <w:szCs w:val="20"/>
              </w:rPr>
              <w:t>Hazards Identified</w:t>
            </w:r>
            <w:r w:rsidRPr="00493A3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493A32">
              <w:rPr>
                <w:rFonts w:ascii="Arial" w:hAnsi="Arial" w:cs="Arial"/>
                <w:sz w:val="20"/>
                <w:szCs w:val="20"/>
              </w:rPr>
              <w:t xml:space="preserve">and the </w:t>
            </w:r>
            <w:r w:rsidRPr="00493A32">
              <w:rPr>
                <w:rFonts w:ascii="Arial" w:hAnsi="Arial" w:cs="Arial"/>
                <w:bCs/>
                <w:sz w:val="20"/>
                <w:szCs w:val="20"/>
              </w:rPr>
              <w:t>Existing Control Measures in the Risk Assessment</w:t>
            </w:r>
          </w:p>
          <w:p w14:paraId="542C227C" w14:textId="77777777" w:rsidR="002F13E6" w:rsidRPr="00493A32" w:rsidRDefault="002F13E6" w:rsidP="002F13E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33DB78" w14:textId="77777777" w:rsidR="002F13E6" w:rsidRPr="00F42039" w:rsidRDefault="002F13E6" w:rsidP="002F13E6">
            <w:pPr>
              <w:rPr>
                <w:rFonts w:ascii="Arial" w:hAnsi="Arial" w:cs="Arial"/>
                <w:sz w:val="20"/>
                <w:szCs w:val="20"/>
              </w:rPr>
            </w:pPr>
            <w:r w:rsidRPr="00493A32">
              <w:rPr>
                <w:rFonts w:ascii="Arial" w:hAnsi="Arial" w:cs="Arial"/>
                <w:sz w:val="20"/>
                <w:szCs w:val="20"/>
              </w:rPr>
              <w:t xml:space="preserve">After showing and explaining the </w:t>
            </w:r>
            <w:r w:rsidRPr="00493A32">
              <w:rPr>
                <w:rFonts w:ascii="Arial" w:hAnsi="Arial" w:cs="Arial"/>
                <w:bCs/>
                <w:sz w:val="20"/>
                <w:szCs w:val="20"/>
              </w:rPr>
              <w:t>Hazard</w:t>
            </w:r>
            <w:r w:rsidRPr="00493A32">
              <w:rPr>
                <w:rFonts w:ascii="Arial" w:hAnsi="Arial" w:cs="Arial"/>
                <w:sz w:val="20"/>
                <w:szCs w:val="20"/>
              </w:rPr>
              <w:t xml:space="preserve"> explain the </w:t>
            </w:r>
            <w:r w:rsidRPr="00493A32">
              <w:rPr>
                <w:rFonts w:ascii="Arial" w:hAnsi="Arial" w:cs="Arial"/>
                <w:bCs/>
                <w:sz w:val="20"/>
                <w:szCs w:val="20"/>
              </w:rPr>
              <w:t>Control Methods</w:t>
            </w:r>
            <w:r w:rsidRPr="00493A32">
              <w:rPr>
                <w:rFonts w:ascii="Arial" w:hAnsi="Arial" w:cs="Arial"/>
                <w:sz w:val="20"/>
                <w:szCs w:val="20"/>
              </w:rPr>
              <w:t xml:space="preserve"> to reduce the risk and ask the </w:t>
            </w:r>
            <w:r w:rsidRPr="00493A32">
              <w:rPr>
                <w:rFonts w:ascii="Arial" w:hAnsi="Arial" w:cs="Arial"/>
                <w:bCs/>
                <w:sz w:val="20"/>
                <w:szCs w:val="20"/>
              </w:rPr>
              <w:t>Employee to Sign and Date</w:t>
            </w:r>
            <w:r w:rsidRPr="00493A32">
              <w:rPr>
                <w:rFonts w:ascii="Arial" w:hAnsi="Arial" w:cs="Arial"/>
                <w:sz w:val="20"/>
                <w:szCs w:val="20"/>
              </w:rPr>
              <w:t xml:space="preserve"> stating </w:t>
            </w:r>
            <w:r>
              <w:rPr>
                <w:rFonts w:ascii="Arial" w:hAnsi="Arial" w:cs="Arial"/>
                <w:sz w:val="20"/>
                <w:szCs w:val="20"/>
              </w:rPr>
              <w:t xml:space="preserve">they </w:t>
            </w:r>
            <w:r w:rsidRPr="00493A32">
              <w:rPr>
                <w:rFonts w:ascii="Arial" w:hAnsi="Arial" w:cs="Arial"/>
                <w:sz w:val="20"/>
                <w:szCs w:val="20"/>
              </w:rPr>
              <w:t xml:space="preserve">have </w:t>
            </w:r>
            <w:r>
              <w:rPr>
                <w:rFonts w:ascii="Arial" w:hAnsi="Arial" w:cs="Arial"/>
                <w:sz w:val="20"/>
                <w:szCs w:val="20"/>
              </w:rPr>
              <w:t xml:space="preserve">read and </w:t>
            </w:r>
            <w:r w:rsidRPr="00493A32">
              <w:rPr>
                <w:rFonts w:ascii="Arial" w:hAnsi="Arial" w:cs="Arial"/>
                <w:sz w:val="20"/>
                <w:szCs w:val="20"/>
              </w:rPr>
              <w:t>understood.</w:t>
            </w:r>
          </w:p>
        </w:tc>
        <w:tc>
          <w:tcPr>
            <w:tcW w:w="1559" w:type="dxa"/>
            <w:vAlign w:val="center"/>
          </w:tcPr>
          <w:p w14:paraId="2C775E11" w14:textId="77777777" w:rsidR="002F13E6" w:rsidRPr="00F42039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Head of School</w:t>
            </w:r>
          </w:p>
        </w:tc>
        <w:tc>
          <w:tcPr>
            <w:tcW w:w="1417" w:type="dxa"/>
            <w:vAlign w:val="center"/>
          </w:tcPr>
          <w:p w14:paraId="7A6072FC" w14:textId="77777777" w:rsidR="002F13E6" w:rsidRPr="00F42039" w:rsidRDefault="002F13E6" w:rsidP="002F13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Months</w:t>
            </w:r>
          </w:p>
        </w:tc>
        <w:tc>
          <w:tcPr>
            <w:tcW w:w="1276" w:type="dxa"/>
            <w:vAlign w:val="center"/>
          </w:tcPr>
          <w:p w14:paraId="61283251" w14:textId="77777777" w:rsidR="002F13E6" w:rsidRPr="00F42039" w:rsidRDefault="002F13E6" w:rsidP="002F13E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2E73F4" w14:textId="77777777" w:rsidR="00225519" w:rsidRPr="009D335B" w:rsidRDefault="009D335B" w:rsidP="00106475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>
        <w:rPr>
          <w:rFonts w:ascii="Arial" w:hAnsi="Arial" w:cs="Arial"/>
          <w:sz w:val="32"/>
          <w:szCs w:val="22"/>
        </w:rPr>
        <w:br w:type="page"/>
      </w:r>
      <w:r w:rsidR="00225519" w:rsidRPr="009D335B">
        <w:rPr>
          <w:rFonts w:ascii="Arial" w:hAnsi="Arial" w:cs="Arial"/>
          <w:b/>
          <w:sz w:val="28"/>
          <w:szCs w:val="22"/>
        </w:rPr>
        <w:t>Acknowledgement</w:t>
      </w:r>
    </w:p>
    <w:p w14:paraId="1E233CB9" w14:textId="77777777" w:rsidR="009D335B" w:rsidRPr="009D335B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9D335B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9D335B">
        <w:rPr>
          <w:rFonts w:ascii="Arial" w:hAnsi="Arial" w:cs="Arial"/>
          <w:sz w:val="22"/>
          <w:szCs w:val="22"/>
        </w:rPr>
        <w:t>have read this risk assessment.</w:t>
      </w:r>
    </w:p>
    <w:p w14:paraId="48DD3A08" w14:textId="77777777" w:rsidR="0098313B" w:rsidRPr="009D335B" w:rsidRDefault="0098313B" w:rsidP="0098313B">
      <w:pPr>
        <w:jc w:val="center"/>
      </w:pPr>
      <w:r w:rsidRPr="009D335B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6A0820EA" w14:textId="77777777" w:rsidR="0098313B" w:rsidRPr="002201B2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055E3AD9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54E3B34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3E62B2A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6B6D233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54ECA75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15DC441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3E2DFD6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32113AB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B044AB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EB1E9B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A60495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AEAF82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33EF70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19812A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C51315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A07078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AB7A51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24583A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FD77F4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93A545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DC2FC2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EE6DC66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1E0006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97D134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1E58DDF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2490BE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75AF8D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80A518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9E58E0D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9A1F08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4960D3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B86C9F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CFE8BF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C4BE23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63211E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310E39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6877F5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72CCE5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CF415F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AFAF64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8C6C3F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C58506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1C55C8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9F915B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3C1F3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2A1AB8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F3EEA4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BADBBF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311ED3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E16A9A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B7C485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9F0178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0AC2B14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A174BD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AC5D55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29661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C8CE6E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678769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66B4F4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DCD6CB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CD0E0C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44D126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BC7016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07A0137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4828DF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F8C63F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7E2E50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678F42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93BD90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802DA3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393FF75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38D6C6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3857C7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1303FC0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AE77CF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DB2F2D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51A0DE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B7D4B29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FBBE93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6EFE32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1BE99A0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BC77A2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EA6020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1A9D5D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B2F9B18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0B9244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9B0D2F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F992EA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29FCB5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7484FB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C274FD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3C5D980C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E85C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 w:code="9"/>
      <w:pgMar w:top="1134" w:right="1134" w:bottom="709" w:left="1134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CF212" w14:textId="77777777" w:rsidR="002923C5" w:rsidRDefault="002923C5">
      <w:r>
        <w:separator/>
      </w:r>
    </w:p>
  </w:endnote>
  <w:endnote w:type="continuationSeparator" w:id="0">
    <w:p w14:paraId="5A938FFC" w14:textId="77777777" w:rsidR="002923C5" w:rsidRDefault="0029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5702" w14:textId="77777777" w:rsidR="007D6E6E" w:rsidRDefault="007D6E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14:paraId="1CE5AF97" w14:textId="77777777" w:rsidTr="00787066">
      <w:tc>
        <w:tcPr>
          <w:tcW w:w="4928" w:type="dxa"/>
        </w:tcPr>
        <w:p w14:paraId="60F97CB0" w14:textId="77777777" w:rsidR="007B2D70" w:rsidRDefault="007B2D70" w:rsidP="007B2D70">
          <w:pPr>
            <w:pStyle w:val="Footer"/>
            <w:rPr>
              <w:rFonts w:ascii="Arial" w:hAnsi="Arial" w:cs="Arial"/>
              <w:color w:val="BFBFBF"/>
              <w:sz w:val="18"/>
              <w:szCs w:val="18"/>
            </w:rPr>
          </w:pPr>
          <w:r>
            <w:rPr>
              <w:rFonts w:ascii="Arial" w:hAnsi="Arial" w:cs="Arial"/>
              <w:color w:val="BFBFBF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14:paraId="5E315E20" w14:textId="77777777" w:rsidR="007B2D70" w:rsidRDefault="007D6E6E" w:rsidP="00485232">
          <w:pPr>
            <w:pStyle w:val="Footer"/>
            <w:jc w:val="center"/>
            <w:rPr>
              <w:rFonts w:ascii="Arial" w:hAnsi="Arial" w:cs="Arial"/>
              <w:color w:val="BFBFBF"/>
              <w:sz w:val="18"/>
              <w:szCs w:val="18"/>
            </w:rPr>
          </w:pPr>
          <w:r>
            <w:rPr>
              <w:rFonts w:ascii="Arial" w:hAnsi="Arial" w:cs="Arial"/>
              <w:color w:val="BFBFBF"/>
              <w:sz w:val="18"/>
              <w:szCs w:val="18"/>
            </w:rPr>
            <w:t>V</w:t>
          </w:r>
          <w:r w:rsidR="007B2D70">
            <w:rPr>
              <w:rFonts w:ascii="Arial" w:hAnsi="Arial" w:cs="Arial"/>
              <w:color w:val="BFBFBF"/>
              <w:sz w:val="18"/>
              <w:szCs w:val="18"/>
            </w:rPr>
            <w:t xml:space="preserve">: </w:t>
          </w:r>
          <w:r>
            <w:rPr>
              <w:rFonts w:ascii="Arial" w:hAnsi="Arial" w:cs="Arial"/>
              <w:color w:val="BFBFBF"/>
              <w:sz w:val="18"/>
              <w:szCs w:val="18"/>
            </w:rPr>
            <w:t>3</w:t>
          </w:r>
        </w:p>
      </w:tc>
      <w:tc>
        <w:tcPr>
          <w:tcW w:w="5135" w:type="dxa"/>
        </w:tcPr>
        <w:p w14:paraId="26F4EAF0" w14:textId="77777777" w:rsidR="007B2D70" w:rsidRPr="00EE06A0" w:rsidRDefault="007B2D70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Page </w: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1666AB">
            <w:rPr>
              <w:rFonts w:ascii="Arial" w:hAnsi="Arial" w:cs="Arial"/>
              <w:b/>
              <w:noProof/>
              <w:sz w:val="18"/>
              <w:szCs w:val="18"/>
            </w:rPr>
            <w:t>5</w: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EE06A0">
            <w:rPr>
              <w:rFonts w:ascii="Arial" w:hAnsi="Arial" w:cs="Arial"/>
              <w:sz w:val="18"/>
              <w:szCs w:val="18"/>
            </w:rPr>
            <w:t xml:space="preserve"> of </w: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separate"/>
          </w:r>
          <w:r w:rsidR="001666AB">
            <w:rPr>
              <w:rFonts w:ascii="Arial" w:hAnsi="Arial" w:cs="Arial"/>
              <w:noProof/>
              <w:sz w:val="18"/>
              <w:szCs w:val="18"/>
            </w:rPr>
            <w:t>6</w: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328DE263" w14:textId="77777777" w:rsidR="007B2D70" w:rsidRPr="00EC582F" w:rsidRDefault="007B2D70" w:rsidP="00EC58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9D7BD" w14:textId="77777777" w:rsidR="007D6E6E" w:rsidRDefault="007D6E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C0886" w14:textId="77777777" w:rsidR="002923C5" w:rsidRDefault="002923C5">
      <w:r>
        <w:separator/>
      </w:r>
    </w:p>
  </w:footnote>
  <w:footnote w:type="continuationSeparator" w:id="0">
    <w:p w14:paraId="2791B417" w14:textId="77777777" w:rsidR="002923C5" w:rsidRDefault="00292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8683" w14:textId="77777777" w:rsidR="007D6E6E" w:rsidRDefault="007D6E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14:paraId="19B1B973" w14:textId="77777777" w:rsidTr="009D335B">
      <w:trPr>
        <w:trHeight w:val="1007"/>
      </w:trPr>
      <w:tc>
        <w:tcPr>
          <w:tcW w:w="5211" w:type="dxa"/>
          <w:vAlign w:val="center"/>
        </w:tcPr>
        <w:p w14:paraId="2AB0CF27" w14:textId="77777777" w:rsidR="007D6E6E" w:rsidRPr="00820454" w:rsidRDefault="007D6E6E" w:rsidP="007D6E6E">
          <w:pPr>
            <w:rPr>
              <w:rFonts w:ascii="Arial" w:eastAsia="Calibri" w:hAnsi="Arial" w:cs="Arial"/>
              <w:b/>
              <w:sz w:val="20"/>
              <w:szCs w:val="20"/>
            </w:rPr>
          </w:pPr>
          <w:r w:rsidRPr="00820454">
            <w:rPr>
              <w:rFonts w:ascii="Arial" w:eastAsia="Calibri" w:hAnsi="Arial" w:cs="Arial"/>
              <w:b/>
              <w:sz w:val="20"/>
              <w:szCs w:val="20"/>
            </w:rPr>
            <w:t>Brockhampton Primary School</w:t>
          </w:r>
        </w:p>
        <w:p w14:paraId="5C07CFBA" w14:textId="77777777" w:rsidR="007D6E6E" w:rsidRPr="00820454" w:rsidRDefault="007D6E6E" w:rsidP="007D6E6E">
          <w:pPr>
            <w:rPr>
              <w:rFonts w:ascii="Arial" w:eastAsia="Calibri" w:hAnsi="Arial" w:cs="Arial"/>
              <w:sz w:val="20"/>
              <w:szCs w:val="20"/>
            </w:rPr>
          </w:pPr>
          <w:r w:rsidRPr="00820454">
            <w:rPr>
              <w:rFonts w:ascii="Arial" w:eastAsia="Calibri" w:hAnsi="Arial" w:cs="Arial"/>
              <w:sz w:val="20"/>
              <w:szCs w:val="20"/>
            </w:rPr>
            <w:t>Brockhampton</w:t>
          </w:r>
        </w:p>
        <w:p w14:paraId="32B8F421" w14:textId="77777777" w:rsidR="007D6E6E" w:rsidRPr="00820454" w:rsidRDefault="007D6E6E" w:rsidP="007D6E6E">
          <w:pPr>
            <w:rPr>
              <w:rFonts w:ascii="Arial" w:eastAsia="Calibri" w:hAnsi="Arial" w:cs="Arial"/>
              <w:sz w:val="20"/>
              <w:szCs w:val="20"/>
            </w:rPr>
          </w:pPr>
          <w:r w:rsidRPr="00820454">
            <w:rPr>
              <w:rFonts w:ascii="Arial" w:eastAsia="Calibri" w:hAnsi="Arial" w:cs="Arial"/>
              <w:sz w:val="20"/>
              <w:szCs w:val="20"/>
            </w:rPr>
            <w:t>Worcestershire</w:t>
          </w:r>
        </w:p>
        <w:p w14:paraId="7C7A5C7E" w14:textId="77777777" w:rsidR="007D6E6E" w:rsidRPr="00820454" w:rsidRDefault="007D6E6E" w:rsidP="007D6E6E">
          <w:pPr>
            <w:rPr>
              <w:rFonts w:ascii="Arial" w:eastAsia="Calibri" w:hAnsi="Arial" w:cs="Arial"/>
              <w:sz w:val="20"/>
              <w:szCs w:val="20"/>
            </w:rPr>
          </w:pPr>
          <w:r w:rsidRPr="00820454">
            <w:rPr>
              <w:rFonts w:ascii="Arial" w:eastAsia="Calibri" w:hAnsi="Arial" w:cs="Arial"/>
              <w:sz w:val="20"/>
              <w:szCs w:val="20"/>
            </w:rPr>
            <w:t>WR6 5TD</w:t>
          </w:r>
        </w:p>
        <w:p w14:paraId="7D3B4B0D" w14:textId="77777777" w:rsidR="00FB0839" w:rsidRPr="006D4966" w:rsidRDefault="00FB0839" w:rsidP="003E6544">
          <w:pPr>
            <w:rPr>
              <w:rFonts w:ascii="Arial" w:hAnsi="Arial" w:cs="Arial"/>
              <w:szCs w:val="18"/>
            </w:rPr>
          </w:pPr>
        </w:p>
      </w:tc>
      <w:tc>
        <w:tcPr>
          <w:tcW w:w="6379" w:type="dxa"/>
          <w:vAlign w:val="center"/>
        </w:tcPr>
        <w:p w14:paraId="66BB2689" w14:textId="77777777"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34C23681" w14:textId="77777777" w:rsidR="00485232" w:rsidRPr="000914EE" w:rsidRDefault="00C72142" w:rsidP="00FB4B0B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4F022C">
            <w:rPr>
              <w:rFonts w:ascii="Arial" w:hAnsi="Arial" w:cs="Arial"/>
              <w:b/>
              <w:sz w:val="20"/>
              <w:szCs w:val="20"/>
            </w:rPr>
            <w:t xml:space="preserve"> 2.</w:t>
          </w:r>
          <w:r w:rsidR="00FB4B0B">
            <w:rPr>
              <w:rFonts w:ascii="Arial" w:hAnsi="Arial" w:cs="Arial"/>
              <w:b/>
              <w:sz w:val="20"/>
              <w:szCs w:val="20"/>
            </w:rPr>
            <w:t>2</w:t>
          </w:r>
          <w:r w:rsidR="004F022C">
            <w:rPr>
              <w:rFonts w:ascii="Arial" w:hAnsi="Arial" w:cs="Arial"/>
              <w:b/>
              <w:sz w:val="20"/>
              <w:szCs w:val="20"/>
            </w:rPr>
            <w:t>.</w:t>
          </w:r>
          <w:r w:rsidR="00EC77F6">
            <w:rPr>
              <w:rFonts w:ascii="Arial" w:hAnsi="Arial" w:cs="Arial"/>
              <w:b/>
              <w:sz w:val="20"/>
              <w:szCs w:val="20"/>
            </w:rPr>
            <w:t>5</w:t>
          </w:r>
        </w:p>
      </w:tc>
    </w:tr>
  </w:tbl>
  <w:p w14:paraId="5224284C" w14:textId="77777777" w:rsidR="007B2D70" w:rsidRPr="002A01A5" w:rsidRDefault="007B2D70" w:rsidP="006E2988">
    <w:pPr>
      <w:pStyle w:val="Header"/>
      <w:jc w:val="center"/>
      <w:rPr>
        <w:sz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A2D5" w14:textId="77777777" w:rsidR="007D6E6E" w:rsidRDefault="007D6E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CC51CA"/>
    <w:multiLevelType w:val="hybridMultilevel"/>
    <w:tmpl w:val="06AC73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150BC8"/>
    <w:multiLevelType w:val="hybridMultilevel"/>
    <w:tmpl w:val="4950E3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43E78"/>
    <w:multiLevelType w:val="hybridMultilevel"/>
    <w:tmpl w:val="A48E45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92D65"/>
    <w:multiLevelType w:val="hybridMultilevel"/>
    <w:tmpl w:val="7938EC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AE5300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2F611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7710B37"/>
    <w:multiLevelType w:val="hybridMultilevel"/>
    <w:tmpl w:val="D5E44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2A411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0C3215D"/>
    <w:multiLevelType w:val="hybridMultilevel"/>
    <w:tmpl w:val="5B703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14B9E"/>
    <w:multiLevelType w:val="hybridMultilevel"/>
    <w:tmpl w:val="6136D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C2D0030"/>
    <w:multiLevelType w:val="hybridMultilevel"/>
    <w:tmpl w:val="DB7E1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A3D45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AB26BAC"/>
    <w:multiLevelType w:val="hybridMultilevel"/>
    <w:tmpl w:val="CD72060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2F54D5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644436">
    <w:abstractNumId w:val="9"/>
  </w:num>
  <w:num w:numId="2" w16cid:durableId="1640500491">
    <w:abstractNumId w:val="0"/>
  </w:num>
  <w:num w:numId="3" w16cid:durableId="179272709">
    <w:abstractNumId w:val="16"/>
  </w:num>
  <w:num w:numId="4" w16cid:durableId="209659966">
    <w:abstractNumId w:val="20"/>
  </w:num>
  <w:num w:numId="5" w16cid:durableId="94910587">
    <w:abstractNumId w:val="2"/>
  </w:num>
  <w:num w:numId="6" w16cid:durableId="2002657169">
    <w:abstractNumId w:val="7"/>
  </w:num>
  <w:num w:numId="7" w16cid:durableId="810440389">
    <w:abstractNumId w:val="15"/>
  </w:num>
  <w:num w:numId="8" w16cid:durableId="2084907839">
    <w:abstractNumId w:val="4"/>
  </w:num>
  <w:num w:numId="9" w16cid:durableId="1236471081">
    <w:abstractNumId w:val="10"/>
  </w:num>
  <w:num w:numId="10" w16cid:durableId="27263135">
    <w:abstractNumId w:val="8"/>
  </w:num>
  <w:num w:numId="11" w16cid:durableId="66460452">
    <w:abstractNumId w:val="21"/>
  </w:num>
  <w:num w:numId="12" w16cid:durableId="2030060645">
    <w:abstractNumId w:val="12"/>
  </w:num>
  <w:num w:numId="13" w16cid:durableId="636567245">
    <w:abstractNumId w:val="18"/>
  </w:num>
  <w:num w:numId="14" w16cid:durableId="1941837758">
    <w:abstractNumId w:val="6"/>
  </w:num>
  <w:num w:numId="15" w16cid:durableId="2026131541">
    <w:abstractNumId w:val="3"/>
  </w:num>
  <w:num w:numId="16" w16cid:durableId="642199544">
    <w:abstractNumId w:val="11"/>
  </w:num>
  <w:num w:numId="17" w16cid:durableId="2071682821">
    <w:abstractNumId w:val="13"/>
  </w:num>
  <w:num w:numId="18" w16cid:durableId="2081056251">
    <w:abstractNumId w:val="5"/>
  </w:num>
  <w:num w:numId="19" w16cid:durableId="375659580">
    <w:abstractNumId w:val="17"/>
  </w:num>
  <w:num w:numId="20" w16cid:durableId="1347172579">
    <w:abstractNumId w:val="1"/>
  </w:num>
  <w:num w:numId="21" w16cid:durableId="546721211">
    <w:abstractNumId w:val="14"/>
  </w:num>
  <w:num w:numId="22" w16cid:durableId="13431689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2tDC1NDGyNDMwMbBU0lEKTi0uzszPAykwrgUANULOPiwAAAA="/>
  </w:docVars>
  <w:rsids>
    <w:rsidRoot w:val="00262C94"/>
    <w:rsid w:val="00010779"/>
    <w:rsid w:val="000362FD"/>
    <w:rsid w:val="000523DC"/>
    <w:rsid w:val="0005270D"/>
    <w:rsid w:val="000914EE"/>
    <w:rsid w:val="000961C1"/>
    <w:rsid w:val="000A0804"/>
    <w:rsid w:val="000A4D42"/>
    <w:rsid w:val="000A601B"/>
    <w:rsid w:val="000B1138"/>
    <w:rsid w:val="000B17AC"/>
    <w:rsid w:val="000B623B"/>
    <w:rsid w:val="000C2538"/>
    <w:rsid w:val="000D13A6"/>
    <w:rsid w:val="000D240E"/>
    <w:rsid w:val="000E713E"/>
    <w:rsid w:val="000F3624"/>
    <w:rsid w:val="000F6FD0"/>
    <w:rsid w:val="00102368"/>
    <w:rsid w:val="00105194"/>
    <w:rsid w:val="00105C05"/>
    <w:rsid w:val="00106475"/>
    <w:rsid w:val="001161D5"/>
    <w:rsid w:val="001173C5"/>
    <w:rsid w:val="001227EE"/>
    <w:rsid w:val="00125FDD"/>
    <w:rsid w:val="001310E5"/>
    <w:rsid w:val="00133E75"/>
    <w:rsid w:val="001352D6"/>
    <w:rsid w:val="0013672E"/>
    <w:rsid w:val="001666AB"/>
    <w:rsid w:val="001A0904"/>
    <w:rsid w:val="001B2C6B"/>
    <w:rsid w:val="001C207E"/>
    <w:rsid w:val="001C37C1"/>
    <w:rsid w:val="001D0547"/>
    <w:rsid w:val="001D1F87"/>
    <w:rsid w:val="001D3D21"/>
    <w:rsid w:val="001E7F06"/>
    <w:rsid w:val="002201B2"/>
    <w:rsid w:val="00225519"/>
    <w:rsid w:val="00235B61"/>
    <w:rsid w:val="00256624"/>
    <w:rsid w:val="00262C94"/>
    <w:rsid w:val="00265761"/>
    <w:rsid w:val="002923C5"/>
    <w:rsid w:val="0029566B"/>
    <w:rsid w:val="002A01A5"/>
    <w:rsid w:val="002A4383"/>
    <w:rsid w:val="002C03F1"/>
    <w:rsid w:val="002D2DE5"/>
    <w:rsid w:val="002D5AAC"/>
    <w:rsid w:val="002D5F05"/>
    <w:rsid w:val="002E53B0"/>
    <w:rsid w:val="002F08F2"/>
    <w:rsid w:val="002F13E6"/>
    <w:rsid w:val="00310564"/>
    <w:rsid w:val="0031391A"/>
    <w:rsid w:val="00316403"/>
    <w:rsid w:val="00321B85"/>
    <w:rsid w:val="0032476D"/>
    <w:rsid w:val="00342159"/>
    <w:rsid w:val="00346073"/>
    <w:rsid w:val="003503D0"/>
    <w:rsid w:val="003A34FC"/>
    <w:rsid w:val="003C1131"/>
    <w:rsid w:val="003C4185"/>
    <w:rsid w:val="003E3F77"/>
    <w:rsid w:val="003E6544"/>
    <w:rsid w:val="003E694D"/>
    <w:rsid w:val="00413E5C"/>
    <w:rsid w:val="004145F5"/>
    <w:rsid w:val="0042733C"/>
    <w:rsid w:val="00465DDC"/>
    <w:rsid w:val="0047197D"/>
    <w:rsid w:val="00481347"/>
    <w:rsid w:val="004822A3"/>
    <w:rsid w:val="00485232"/>
    <w:rsid w:val="004871D6"/>
    <w:rsid w:val="004919CE"/>
    <w:rsid w:val="004A2FB8"/>
    <w:rsid w:val="004B4FD5"/>
    <w:rsid w:val="004C29CA"/>
    <w:rsid w:val="004C5BD5"/>
    <w:rsid w:val="004C670E"/>
    <w:rsid w:val="004D6BC6"/>
    <w:rsid w:val="004E6393"/>
    <w:rsid w:val="004F022C"/>
    <w:rsid w:val="004F67D3"/>
    <w:rsid w:val="005004BF"/>
    <w:rsid w:val="0051110D"/>
    <w:rsid w:val="00517653"/>
    <w:rsid w:val="00522A01"/>
    <w:rsid w:val="0053731A"/>
    <w:rsid w:val="00552BCD"/>
    <w:rsid w:val="00552CF1"/>
    <w:rsid w:val="00567CC5"/>
    <w:rsid w:val="005A5A6B"/>
    <w:rsid w:val="005B4BF7"/>
    <w:rsid w:val="005D2AF6"/>
    <w:rsid w:val="005D7A3E"/>
    <w:rsid w:val="005E3A73"/>
    <w:rsid w:val="005F2697"/>
    <w:rsid w:val="0060708A"/>
    <w:rsid w:val="00616428"/>
    <w:rsid w:val="00617B3D"/>
    <w:rsid w:val="0062449E"/>
    <w:rsid w:val="00626F4A"/>
    <w:rsid w:val="00632E2C"/>
    <w:rsid w:val="006446F2"/>
    <w:rsid w:val="00652378"/>
    <w:rsid w:val="00656EF0"/>
    <w:rsid w:val="0066475E"/>
    <w:rsid w:val="0067487B"/>
    <w:rsid w:val="00677EAB"/>
    <w:rsid w:val="006806C5"/>
    <w:rsid w:val="00692004"/>
    <w:rsid w:val="00695106"/>
    <w:rsid w:val="006A1218"/>
    <w:rsid w:val="006A1D75"/>
    <w:rsid w:val="006A5D8F"/>
    <w:rsid w:val="006C278E"/>
    <w:rsid w:val="006D09D5"/>
    <w:rsid w:val="006D2CFF"/>
    <w:rsid w:val="006D381B"/>
    <w:rsid w:val="006D4966"/>
    <w:rsid w:val="006E1685"/>
    <w:rsid w:val="006E2988"/>
    <w:rsid w:val="006E6F1B"/>
    <w:rsid w:val="007035BD"/>
    <w:rsid w:val="00711F45"/>
    <w:rsid w:val="007217FB"/>
    <w:rsid w:val="00721E2A"/>
    <w:rsid w:val="00726A47"/>
    <w:rsid w:val="00727134"/>
    <w:rsid w:val="00727F06"/>
    <w:rsid w:val="00736129"/>
    <w:rsid w:val="00740A44"/>
    <w:rsid w:val="00744E48"/>
    <w:rsid w:val="00750BCD"/>
    <w:rsid w:val="00766278"/>
    <w:rsid w:val="00770697"/>
    <w:rsid w:val="00787066"/>
    <w:rsid w:val="007908A1"/>
    <w:rsid w:val="007A4428"/>
    <w:rsid w:val="007A4A41"/>
    <w:rsid w:val="007A5132"/>
    <w:rsid w:val="007B2D70"/>
    <w:rsid w:val="007B6039"/>
    <w:rsid w:val="007B71AF"/>
    <w:rsid w:val="007D6E6E"/>
    <w:rsid w:val="007E3458"/>
    <w:rsid w:val="0080417A"/>
    <w:rsid w:val="00805C0A"/>
    <w:rsid w:val="008202CC"/>
    <w:rsid w:val="00832459"/>
    <w:rsid w:val="008359AA"/>
    <w:rsid w:val="00835F68"/>
    <w:rsid w:val="0085326B"/>
    <w:rsid w:val="008553EC"/>
    <w:rsid w:val="008648CF"/>
    <w:rsid w:val="008739DA"/>
    <w:rsid w:val="0087401B"/>
    <w:rsid w:val="008812CC"/>
    <w:rsid w:val="00890184"/>
    <w:rsid w:val="008A3827"/>
    <w:rsid w:val="008B1F27"/>
    <w:rsid w:val="008B478D"/>
    <w:rsid w:val="008D20FD"/>
    <w:rsid w:val="008E23C0"/>
    <w:rsid w:val="008F4678"/>
    <w:rsid w:val="00900CAF"/>
    <w:rsid w:val="00912037"/>
    <w:rsid w:val="00942BB9"/>
    <w:rsid w:val="009444F3"/>
    <w:rsid w:val="00947D6A"/>
    <w:rsid w:val="00951E0E"/>
    <w:rsid w:val="00967D10"/>
    <w:rsid w:val="00972301"/>
    <w:rsid w:val="0098313B"/>
    <w:rsid w:val="009913B1"/>
    <w:rsid w:val="009934E5"/>
    <w:rsid w:val="009B5462"/>
    <w:rsid w:val="009B7B7F"/>
    <w:rsid w:val="009C1BE1"/>
    <w:rsid w:val="009C38F3"/>
    <w:rsid w:val="009D335B"/>
    <w:rsid w:val="009F308A"/>
    <w:rsid w:val="00A069D8"/>
    <w:rsid w:val="00A30A6D"/>
    <w:rsid w:val="00A44955"/>
    <w:rsid w:val="00A5456C"/>
    <w:rsid w:val="00A739F4"/>
    <w:rsid w:val="00A94252"/>
    <w:rsid w:val="00AB0218"/>
    <w:rsid w:val="00AE2E9F"/>
    <w:rsid w:val="00AF3318"/>
    <w:rsid w:val="00AF48AE"/>
    <w:rsid w:val="00B03A8B"/>
    <w:rsid w:val="00B04D8C"/>
    <w:rsid w:val="00B052FB"/>
    <w:rsid w:val="00B07EE2"/>
    <w:rsid w:val="00B23D1E"/>
    <w:rsid w:val="00B25CA0"/>
    <w:rsid w:val="00B2640E"/>
    <w:rsid w:val="00B4036F"/>
    <w:rsid w:val="00B4365C"/>
    <w:rsid w:val="00B4389B"/>
    <w:rsid w:val="00B51779"/>
    <w:rsid w:val="00B66158"/>
    <w:rsid w:val="00B74D87"/>
    <w:rsid w:val="00B80B5B"/>
    <w:rsid w:val="00BA2C78"/>
    <w:rsid w:val="00BC07CB"/>
    <w:rsid w:val="00BC74D2"/>
    <w:rsid w:val="00BD507A"/>
    <w:rsid w:val="00BD72E6"/>
    <w:rsid w:val="00BE2B5E"/>
    <w:rsid w:val="00BE7844"/>
    <w:rsid w:val="00BF5011"/>
    <w:rsid w:val="00C0570C"/>
    <w:rsid w:val="00C31CC3"/>
    <w:rsid w:val="00C34BE7"/>
    <w:rsid w:val="00C34E6F"/>
    <w:rsid w:val="00C418E5"/>
    <w:rsid w:val="00C4626F"/>
    <w:rsid w:val="00C65647"/>
    <w:rsid w:val="00C70267"/>
    <w:rsid w:val="00C72142"/>
    <w:rsid w:val="00C75748"/>
    <w:rsid w:val="00C80A01"/>
    <w:rsid w:val="00C869AC"/>
    <w:rsid w:val="00C92949"/>
    <w:rsid w:val="00C9450C"/>
    <w:rsid w:val="00CA7F2B"/>
    <w:rsid w:val="00CB1901"/>
    <w:rsid w:val="00CB2BE2"/>
    <w:rsid w:val="00CC6165"/>
    <w:rsid w:val="00CD436D"/>
    <w:rsid w:val="00CE0B87"/>
    <w:rsid w:val="00CE0CBA"/>
    <w:rsid w:val="00CE4236"/>
    <w:rsid w:val="00CF161F"/>
    <w:rsid w:val="00D037CC"/>
    <w:rsid w:val="00D4103E"/>
    <w:rsid w:val="00D45D0B"/>
    <w:rsid w:val="00D80DF6"/>
    <w:rsid w:val="00D96109"/>
    <w:rsid w:val="00D963F0"/>
    <w:rsid w:val="00DA0302"/>
    <w:rsid w:val="00DC0EC6"/>
    <w:rsid w:val="00DC3E90"/>
    <w:rsid w:val="00DD40F8"/>
    <w:rsid w:val="00DE410D"/>
    <w:rsid w:val="00DF1BFD"/>
    <w:rsid w:val="00E07678"/>
    <w:rsid w:val="00E157EC"/>
    <w:rsid w:val="00E4136A"/>
    <w:rsid w:val="00E43A9F"/>
    <w:rsid w:val="00E510FE"/>
    <w:rsid w:val="00E70B61"/>
    <w:rsid w:val="00E839E2"/>
    <w:rsid w:val="00E85CAA"/>
    <w:rsid w:val="00E914B4"/>
    <w:rsid w:val="00E93EE5"/>
    <w:rsid w:val="00EA1C3A"/>
    <w:rsid w:val="00EA2772"/>
    <w:rsid w:val="00EC0C66"/>
    <w:rsid w:val="00EC4D64"/>
    <w:rsid w:val="00EC582F"/>
    <w:rsid w:val="00EC76D9"/>
    <w:rsid w:val="00EC77F6"/>
    <w:rsid w:val="00EE01FF"/>
    <w:rsid w:val="00EE06A0"/>
    <w:rsid w:val="00EE710D"/>
    <w:rsid w:val="00F177A5"/>
    <w:rsid w:val="00F317BC"/>
    <w:rsid w:val="00F402F1"/>
    <w:rsid w:val="00F42039"/>
    <w:rsid w:val="00F5474E"/>
    <w:rsid w:val="00F54896"/>
    <w:rsid w:val="00F63458"/>
    <w:rsid w:val="00F64EB6"/>
    <w:rsid w:val="00F76F9F"/>
    <w:rsid w:val="00F85837"/>
    <w:rsid w:val="00FA0394"/>
    <w:rsid w:val="00FB0839"/>
    <w:rsid w:val="00FB4B0B"/>
    <w:rsid w:val="00FD41C2"/>
    <w:rsid w:val="00FD56E1"/>
    <w:rsid w:val="00FE53C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F0A6D"/>
  <w15:chartTrackingRefBased/>
  <w15:docId w15:val="{BBAABE25-C99E-4CA8-A7EE-27489560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rsid w:val="0042733C"/>
    <w:pPr>
      <w:keepNext/>
      <w:jc w:val="center"/>
      <w:outlineLvl w:val="2"/>
    </w:pPr>
    <w:rPr>
      <w:rFonts w:ascii="Arial" w:hAnsi="Arial"/>
      <w:b/>
      <w:sz w:val="18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character" w:customStyle="1" w:styleId="Heading3Char">
    <w:name w:val="Heading 3 Char"/>
    <w:link w:val="Heading3"/>
    <w:rsid w:val="0042733C"/>
    <w:rPr>
      <w:rFonts w:ascii="Arial" w:hAnsi="Arial"/>
      <w:b/>
      <w:sz w:val="18"/>
    </w:rPr>
  </w:style>
  <w:style w:type="character" w:styleId="Hyperlink">
    <w:name w:val="Hyperlink"/>
    <w:rsid w:val="0042733C"/>
    <w:rPr>
      <w:color w:val="0000FF"/>
      <w:u w:val="single"/>
    </w:rPr>
  </w:style>
  <w:style w:type="character" w:styleId="FollowedHyperlink">
    <w:name w:val="FollowedHyperlink"/>
    <w:rsid w:val="0042733C"/>
    <w:rPr>
      <w:color w:val="800080"/>
      <w:u w:val="single"/>
    </w:rPr>
  </w:style>
  <w:style w:type="paragraph" w:styleId="Caption">
    <w:name w:val="caption"/>
    <w:basedOn w:val="Normal"/>
    <w:next w:val="Normal"/>
    <w:qFormat/>
    <w:rsid w:val="0042733C"/>
    <w:rPr>
      <w:rFonts w:ascii="Arial" w:hAnsi="Arial"/>
      <w:b/>
      <w:szCs w:val="20"/>
      <w:lang w:eastAsia="en-GB"/>
    </w:rPr>
  </w:style>
  <w:style w:type="paragraph" w:styleId="NormalWeb">
    <w:name w:val="Normal (Web)"/>
    <w:basedOn w:val="Normal"/>
    <w:uiPriority w:val="99"/>
    <w:unhideWhenUsed/>
    <w:rsid w:val="002F13E6"/>
    <w:rPr>
      <w:rFonts w:eastAsia="Calibri"/>
      <w:lang w:eastAsia="en-GB"/>
    </w:rPr>
  </w:style>
  <w:style w:type="paragraph" w:styleId="ListParagraph">
    <w:name w:val="List Paragraph"/>
    <w:basedOn w:val="Normal"/>
    <w:uiPriority w:val="34"/>
    <w:qFormat/>
    <w:rsid w:val="000A601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Emphasis">
    <w:name w:val="Emphasis"/>
    <w:uiPriority w:val="20"/>
    <w:qFormat/>
    <w:rsid w:val="007D6E6E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killstrainingcentre.co.uk/course/67-STC/Playground-Inspection-Routine-Visual-Inspection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C4822-0F64-43BE-A8B1-0FB5F06A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Assessment.dotx</Template>
  <TotalTime>0</TotalTime>
  <Pages>3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12699</CharactersWithSpaces>
  <SharedDoc>false</SharedDoc>
  <HLinks>
    <vt:vector size="6" baseType="variant">
      <vt:variant>
        <vt:i4>1310742</vt:i4>
      </vt:variant>
      <vt:variant>
        <vt:i4>36</vt:i4>
      </vt:variant>
      <vt:variant>
        <vt:i4>0</vt:i4>
      </vt:variant>
      <vt:variant>
        <vt:i4>5</vt:i4>
      </vt:variant>
      <vt:variant>
        <vt:lpwstr>http://www.skillstrainingcentre.co.uk/course/67-STC/Playground-Inspection-Routine-Visual-Inspections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Paul Johnson</cp:lastModifiedBy>
  <cp:revision>3</cp:revision>
  <cp:lastPrinted>2026-01-08T11:34:00Z</cp:lastPrinted>
  <dcterms:created xsi:type="dcterms:W3CDTF">2026-03-20T13:42:00Z</dcterms:created>
  <dcterms:modified xsi:type="dcterms:W3CDTF">2026-03-20T13:42:00Z</dcterms:modified>
</cp:coreProperties>
</file>