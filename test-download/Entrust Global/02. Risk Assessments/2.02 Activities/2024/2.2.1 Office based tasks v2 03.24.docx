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325"/>
      </w:tblGrid>
      <w:tr w:rsidR="0032641F" w:rsidRPr="00A44955" w14:paraId="2E7F2826" w14:textId="77777777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0459A56C" w14:textId="77777777" w:rsidR="0032641F" w:rsidRPr="004B5D5F" w:rsidRDefault="0032641F" w:rsidP="0032641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7E2BD175" w14:textId="77777777" w:rsidR="0032641F" w:rsidRPr="004B5D5F" w:rsidRDefault="0032641F" w:rsidP="0032641F">
            <w:pPr>
              <w:rPr>
                <w:rFonts w:ascii="Arial" w:hAnsi="Arial" w:cs="Arial"/>
                <w:sz w:val="18"/>
                <w:szCs w:val="22"/>
              </w:rPr>
            </w:pPr>
            <w:r w:rsidRPr="004B5D5F">
              <w:rPr>
                <w:rFonts w:ascii="Arial" w:hAnsi="Arial" w:cs="Arial"/>
                <w:sz w:val="18"/>
                <w:szCs w:val="22"/>
              </w:rPr>
              <w:t>General office tasks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720F82AB" w14:textId="77777777" w:rsidR="0032641F" w:rsidRPr="004B5D5F" w:rsidRDefault="0032641F" w:rsidP="0032641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Date</w:t>
            </w:r>
          </w:p>
        </w:tc>
        <w:tc>
          <w:tcPr>
            <w:tcW w:w="4325" w:type="dxa"/>
            <w:vAlign w:val="center"/>
          </w:tcPr>
          <w:p w14:paraId="5814BC0D" w14:textId="67C3902D" w:rsidR="0032641F" w:rsidRPr="00FD67C1" w:rsidRDefault="00CF0D7E" w:rsidP="0032641F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26</w:t>
            </w:r>
            <w:r w:rsidRPr="00CF0D7E">
              <w:rPr>
                <w:rFonts w:ascii="Arial" w:hAnsi="Arial" w:cs="Arial"/>
                <w:sz w:val="18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22"/>
              </w:rPr>
              <w:t xml:space="preserve"> March 2024</w:t>
            </w:r>
          </w:p>
        </w:tc>
      </w:tr>
      <w:tr w:rsidR="0032641F" w:rsidRPr="00A44955" w14:paraId="5405CEDB" w14:textId="77777777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5F340315" w14:textId="77777777" w:rsidR="0032641F" w:rsidRPr="004B5D5F" w:rsidRDefault="0032641F" w:rsidP="0032641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 xml:space="preserve">Assessment </w:t>
            </w:r>
            <w:r w:rsidRPr="004B5D5F">
              <w:rPr>
                <w:rFonts w:ascii="Arial" w:hAnsi="Arial" w:cs="Arial"/>
                <w:b/>
                <w:sz w:val="18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14:paraId="69672F31" w14:textId="77777777" w:rsidR="0032641F" w:rsidRPr="004B5D5F" w:rsidRDefault="0032641F" w:rsidP="0032641F">
            <w:pPr>
              <w:rPr>
                <w:rFonts w:ascii="Arial" w:hAnsi="Arial" w:cs="Arial"/>
                <w:sz w:val="18"/>
                <w:szCs w:val="22"/>
              </w:rPr>
            </w:pPr>
            <w:r w:rsidRPr="004B5D5F">
              <w:rPr>
                <w:rFonts w:ascii="Arial" w:hAnsi="Arial" w:cs="Arial"/>
                <w:sz w:val="18"/>
                <w:szCs w:val="22"/>
              </w:rPr>
              <w:t xml:space="preserve">Tony Smith-Allen 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368A6097" w14:textId="77777777" w:rsidR="0032641F" w:rsidRPr="004B5D5F" w:rsidRDefault="0032641F" w:rsidP="0032641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Person(s) Consulted</w:t>
            </w:r>
          </w:p>
        </w:tc>
        <w:tc>
          <w:tcPr>
            <w:tcW w:w="4325" w:type="dxa"/>
            <w:vAlign w:val="center"/>
          </w:tcPr>
          <w:p w14:paraId="75A84902" w14:textId="54D367CB" w:rsidR="0032641F" w:rsidRPr="004B5D5F" w:rsidRDefault="00CF0D7E" w:rsidP="0032641F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J. Shepherd</w:t>
            </w:r>
          </w:p>
        </w:tc>
      </w:tr>
    </w:tbl>
    <w:p w14:paraId="7DDD8E95" w14:textId="77777777" w:rsidR="006806C5" w:rsidRPr="001A55D8" w:rsidRDefault="006806C5">
      <w:pPr>
        <w:rPr>
          <w:rFonts w:ascii="Arial" w:hAnsi="Arial" w:cs="Arial"/>
          <w:sz w:val="14"/>
        </w:rPr>
      </w:pP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676"/>
      </w:tblGrid>
      <w:tr w:rsidR="007B2D70" w:rsidRPr="00A44955" w14:paraId="3A63CD91" w14:textId="77777777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37B3E0F7" w14:textId="77777777" w:rsidR="007B2D70" w:rsidRPr="004B5D5F" w:rsidRDefault="007B2D70" w:rsidP="00C43AB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0ACA40DF" w14:textId="77777777" w:rsidR="007B2D70" w:rsidRPr="004B5D5F" w:rsidRDefault="007B2D70" w:rsidP="002145FD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0C275606" w14:textId="77777777" w:rsidR="007B2D70" w:rsidRPr="00C70267" w:rsidRDefault="00380EE0" w:rsidP="002145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5C1BE1B2" w14:textId="77777777" w:rsidR="007B2D70" w:rsidRPr="004B5D5F" w:rsidRDefault="007B2D70" w:rsidP="002145FD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Contractor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34AE4860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1D1B5522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C9DAD0D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0804B24E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37390100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20E82C5A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05FA39E3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170D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6B8B6DFD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Trespassers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5F076969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A44955" w14:paraId="59095DBE" w14:textId="77777777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21D20726" w14:textId="77777777" w:rsidR="007B2D70" w:rsidRPr="004B5D5F" w:rsidRDefault="007B2D70" w:rsidP="00C43AB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1168FD9F" w14:textId="77777777" w:rsidR="007B2D70" w:rsidRPr="004B5D5F" w:rsidRDefault="007B2D70" w:rsidP="002145FD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03D674D0" w14:textId="77777777" w:rsidR="007B2D70" w:rsidRPr="00C70267" w:rsidRDefault="00CC7B2E" w:rsidP="002145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170D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554BFDF1" w14:textId="77777777" w:rsidR="007B2D70" w:rsidRPr="004B5D5F" w:rsidRDefault="007B2D70" w:rsidP="002145FD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5F59F119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1883312A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C01CD01" w14:textId="77777777" w:rsidR="007B2D70" w:rsidRDefault="00380EE0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6C229AC5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69857B4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1D6949AB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6B3BDE37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2C8CD8D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Yearly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1C8297E1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A44955" w14:paraId="690F6D25" w14:textId="77777777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575E150B" w14:textId="77777777" w:rsidR="007B2D70" w:rsidRPr="004B5D5F" w:rsidRDefault="007B2D70" w:rsidP="00C43AB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4F5A2ABA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5125F258" w14:textId="77777777" w:rsidR="007B2D70" w:rsidRPr="00C70267" w:rsidRDefault="00CC7B2E" w:rsidP="002145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37CEEC77" w14:textId="77777777" w:rsidR="007B2D70" w:rsidRPr="004B5D5F" w:rsidRDefault="007B2D70" w:rsidP="002145FD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18526A8C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2CCE441E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001802C7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342F3189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18C12D1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45BA85F6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1FB20463" w14:textId="77777777" w:rsidR="007B2D70" w:rsidRDefault="00380EE0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0B5F1186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More than</w:t>
            </w:r>
          </w:p>
          <w:p w14:paraId="59300710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8 hrs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228BD24C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170D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9262A9">
              <w:rPr>
                <w:rFonts w:ascii="Arial" w:hAnsi="Arial" w:cs="Arial"/>
                <w:sz w:val="28"/>
                <w:szCs w:val="28"/>
              </w:rPr>
            </w:r>
            <w:r w:rsidR="009262A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0FDB25D9" w14:textId="77777777"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14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7"/>
        <w:gridCol w:w="5593"/>
        <w:gridCol w:w="858"/>
        <w:gridCol w:w="778"/>
        <w:gridCol w:w="5928"/>
      </w:tblGrid>
      <w:tr w:rsidR="002145FD" w:rsidRPr="00EA2772" w14:paraId="40282E68" w14:textId="77777777" w:rsidTr="00F04517">
        <w:trPr>
          <w:trHeight w:val="140"/>
        </w:trPr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479D8B" w14:textId="77777777" w:rsidR="002145FD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Probability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(Prob) </w:t>
            </w:r>
          </w:p>
          <w:p w14:paraId="0773C1AE" w14:textId="77777777" w:rsidR="002145FD" w:rsidRPr="006C218B" w:rsidRDefault="002145FD" w:rsidP="00F04517">
            <w:pPr>
              <w:pStyle w:val="Footer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7ED9DE10" w14:textId="77777777" w:rsidR="002145FD" w:rsidRPr="001C0B62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Severity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 (Sev)</w:t>
            </w:r>
          </w:p>
        </w:tc>
        <w:tc>
          <w:tcPr>
            <w:tcW w:w="5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291250" w14:textId="77777777" w:rsidR="002145FD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Very </w:t>
            </w:r>
            <w:r>
              <w:rPr>
                <w:rFonts w:ascii="Arial" w:hAnsi="Arial" w:cs="Arial"/>
                <w:b/>
                <w:sz w:val="16"/>
                <w:szCs w:val="18"/>
              </w:rPr>
              <w:t>l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 = Likely, 3 = Quite possible,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2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 Possible, 1= Unlikely</w:t>
            </w:r>
          </w:p>
          <w:p w14:paraId="4DB03C56" w14:textId="77777777" w:rsidR="002145FD" w:rsidRPr="006C218B" w:rsidRDefault="002145FD" w:rsidP="00F04517">
            <w:pPr>
              <w:pStyle w:val="Footer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7D078EB3" w14:textId="77777777" w:rsidR="002145FD" w:rsidRPr="001C0B62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Catastrophic, 4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Major, 3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Moderate, 2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Minor, 1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5FA529A" w14:textId="77777777" w:rsidR="002145FD" w:rsidRPr="004D374F" w:rsidRDefault="002145FD" w:rsidP="00F04517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F3FB53D" w14:textId="77777777" w:rsidR="002145FD" w:rsidRDefault="002145FD" w:rsidP="00F04517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0-8 -</w:t>
            </w:r>
          </w:p>
        </w:tc>
        <w:tc>
          <w:tcPr>
            <w:tcW w:w="59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18B017" w14:textId="77777777" w:rsidR="002145FD" w:rsidRPr="001C1508" w:rsidRDefault="002145FD" w:rsidP="00F04517">
            <w:pPr>
              <w:pStyle w:val="Footer"/>
              <w:ind w:left="-108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Low risk – No Action Required</w:t>
            </w:r>
          </w:p>
        </w:tc>
      </w:tr>
      <w:tr w:rsidR="002145FD" w:rsidRPr="004D374F" w14:paraId="47B96CB5" w14:textId="77777777" w:rsidTr="00F04517">
        <w:trPr>
          <w:trHeight w:val="140"/>
        </w:trPr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933A1" w14:textId="77777777" w:rsidR="002145FD" w:rsidRPr="00AB2DCD" w:rsidRDefault="002145FD" w:rsidP="00F04517">
            <w:pPr>
              <w:pStyle w:val="Foo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5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E9E41" w14:textId="77777777" w:rsidR="002145FD" w:rsidRDefault="002145FD" w:rsidP="00F04517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F37"/>
            <w:vAlign w:val="center"/>
          </w:tcPr>
          <w:p w14:paraId="1C59D345" w14:textId="77777777" w:rsidR="002145FD" w:rsidRPr="004D374F" w:rsidRDefault="002145FD" w:rsidP="00F04517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0AC5A0" w14:textId="77777777" w:rsidR="002145FD" w:rsidRPr="001C1508" w:rsidRDefault="002145FD" w:rsidP="00F04517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9-15 -</w:t>
            </w:r>
          </w:p>
        </w:tc>
        <w:tc>
          <w:tcPr>
            <w:tcW w:w="59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4C5082" w14:textId="77777777" w:rsidR="002145FD" w:rsidRPr="00AB2DCD" w:rsidRDefault="002145FD" w:rsidP="00F04517">
            <w:pPr>
              <w:pStyle w:val="Footer"/>
              <w:ind w:left="-108"/>
              <w:rPr>
                <w:rFonts w:ascii="Arial" w:hAnsi="Arial" w:cs="Arial"/>
                <w:b/>
                <w:sz w:val="16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Medium risk Ensure adequate controls are in use.</w:t>
            </w:r>
          </w:p>
        </w:tc>
      </w:tr>
      <w:tr w:rsidR="002145FD" w:rsidRPr="004D374F" w14:paraId="67282687" w14:textId="77777777" w:rsidTr="00F04517">
        <w:trPr>
          <w:trHeight w:val="77"/>
        </w:trPr>
        <w:tc>
          <w:tcPr>
            <w:tcW w:w="17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C41A8" w14:textId="77777777" w:rsidR="002145FD" w:rsidRDefault="002145FD" w:rsidP="00F04517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5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512" w14:textId="77777777" w:rsidR="002145FD" w:rsidRDefault="002145FD" w:rsidP="00F04517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7D2C719C" w14:textId="77777777" w:rsidR="002145FD" w:rsidRPr="004D374F" w:rsidRDefault="002145FD" w:rsidP="00F04517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D0F7837" w14:textId="77777777" w:rsidR="002145FD" w:rsidRPr="001C1508" w:rsidRDefault="002145FD" w:rsidP="00F04517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16-25 - </w:t>
            </w:r>
          </w:p>
        </w:tc>
        <w:tc>
          <w:tcPr>
            <w:tcW w:w="5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83AA46" w14:textId="77777777" w:rsidR="002145FD" w:rsidRPr="004D374F" w:rsidRDefault="002145FD" w:rsidP="00F04517">
            <w:pPr>
              <w:pStyle w:val="Footer"/>
              <w:ind w:left="-108"/>
              <w:rPr>
                <w:rFonts w:ascii="Arial" w:hAnsi="Arial" w:cs="Arial"/>
                <w:b/>
                <w:sz w:val="12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High Risk Stop operation and implement adequate control measures</w:t>
            </w:r>
          </w:p>
        </w:tc>
      </w:tr>
    </w:tbl>
    <w:p w14:paraId="0A5B06DA" w14:textId="77777777" w:rsidR="00A639EB" w:rsidRPr="001A55D8" w:rsidRDefault="00A639EB" w:rsidP="00110285">
      <w:pPr>
        <w:jc w:val="center"/>
        <w:rPr>
          <w:rFonts w:ascii="Arial" w:hAnsi="Arial" w:cs="Arial"/>
          <w:sz w:val="12"/>
          <w:szCs w:val="16"/>
        </w:rPr>
      </w:pPr>
    </w:p>
    <w:p w14:paraId="61228BB2" w14:textId="77777777" w:rsidR="00110285" w:rsidRPr="004B5D5F" w:rsidRDefault="00110285" w:rsidP="00110285">
      <w:pPr>
        <w:jc w:val="center"/>
        <w:rPr>
          <w:rFonts w:ascii="Arial" w:hAnsi="Arial" w:cs="Arial"/>
          <w:b/>
          <w:sz w:val="16"/>
          <w:szCs w:val="16"/>
        </w:rPr>
      </w:pPr>
      <w:r w:rsidRPr="004B5D5F">
        <w:rPr>
          <w:rFonts w:ascii="Arial" w:hAnsi="Arial" w:cs="Arial"/>
          <w:b/>
          <w:sz w:val="16"/>
          <w:szCs w:val="16"/>
        </w:rPr>
        <w:t>This Risk Assessment &amp; Control Measures has been established following consultation with Management, Supervisory and Operational staff</w:t>
      </w:r>
    </w:p>
    <w:p w14:paraId="055615D7" w14:textId="77777777" w:rsidR="00110285" w:rsidRPr="004B5D5F" w:rsidRDefault="00110285" w:rsidP="00110285">
      <w:pPr>
        <w:jc w:val="center"/>
        <w:rPr>
          <w:rFonts w:ascii="Arial" w:hAnsi="Arial" w:cs="Arial"/>
          <w:b/>
          <w:sz w:val="16"/>
          <w:szCs w:val="16"/>
        </w:rPr>
      </w:pPr>
      <w:r w:rsidRPr="004B5D5F">
        <w:rPr>
          <w:rFonts w:ascii="Arial" w:hAnsi="Arial" w:cs="Arial"/>
          <w:b/>
          <w:sz w:val="16"/>
          <w:szCs w:val="16"/>
        </w:rPr>
        <w:t>Staff acknowledgment as to their understanding of the content and the control measures to be applied is included as the last page to this document</w:t>
      </w:r>
    </w:p>
    <w:p w14:paraId="52909B57" w14:textId="77777777" w:rsidR="00C70267" w:rsidRDefault="00C70267" w:rsidP="00110285">
      <w:pPr>
        <w:jc w:val="center"/>
        <w:rPr>
          <w:rFonts w:ascii="Arial" w:hAnsi="Arial" w:cs="Arial"/>
          <w:sz w:val="16"/>
          <w:szCs w:val="16"/>
        </w:rPr>
      </w:pP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591"/>
        <w:gridCol w:w="709"/>
        <w:gridCol w:w="709"/>
        <w:gridCol w:w="5811"/>
        <w:gridCol w:w="567"/>
        <w:gridCol w:w="709"/>
        <w:gridCol w:w="680"/>
        <w:gridCol w:w="1018"/>
      </w:tblGrid>
      <w:tr w:rsidR="002145FD" w:rsidRPr="005625AD" w14:paraId="25BDC27B" w14:textId="77777777" w:rsidTr="001A55D8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14:paraId="10A44854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14:paraId="09776B54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009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5D1A75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811" w:type="dxa"/>
            <w:vMerge w:val="restart"/>
            <w:shd w:val="clear" w:color="auto" w:fill="D9D9D9"/>
            <w:vAlign w:val="center"/>
          </w:tcPr>
          <w:p w14:paraId="1FCCC309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630385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18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A8AB13A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4270ED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145FD" w:rsidRPr="005625AD" w14:paraId="6DDC0A2D" w14:textId="77777777" w:rsidTr="001A55D8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D9D9D9"/>
          </w:tcPr>
          <w:p w14:paraId="7BDABC4D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  <w:shd w:val="clear" w:color="auto" w:fill="D9D9D9"/>
          </w:tcPr>
          <w:p w14:paraId="1176CB17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shd w:val="clear" w:color="auto" w:fill="D9D9D9"/>
            <w:vAlign w:val="center"/>
          </w:tcPr>
          <w:p w14:paraId="1559E13D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4229742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E119E5D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811" w:type="dxa"/>
            <w:vMerge/>
            <w:shd w:val="clear" w:color="auto" w:fill="D9D9D9"/>
          </w:tcPr>
          <w:p w14:paraId="74F51206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78C171E1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03AAEC3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80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4F4994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3AC68B55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6A1E2EA7" w14:textId="77777777" w:rsidTr="0032641F">
        <w:trPr>
          <w:trHeight w:val="2608"/>
        </w:trPr>
        <w:tc>
          <w:tcPr>
            <w:tcW w:w="500" w:type="dxa"/>
            <w:shd w:val="clear" w:color="auto" w:fill="D9D9D9"/>
            <w:vAlign w:val="center"/>
          </w:tcPr>
          <w:p w14:paraId="2D7F596F" w14:textId="77777777" w:rsidR="002145FD" w:rsidRPr="001A55D8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</w:t>
            </w:r>
          </w:p>
        </w:tc>
        <w:tc>
          <w:tcPr>
            <w:tcW w:w="3582" w:type="dxa"/>
            <w:vAlign w:val="center"/>
          </w:tcPr>
          <w:p w14:paraId="0996BF2F" w14:textId="77777777"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General slips and trips </w:t>
            </w:r>
          </w:p>
          <w:p w14:paraId="773128F7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33FD8318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Staff, Visitors, Cleaners - could suffer injury e.g. sprains or fractures if they fall</w:t>
            </w:r>
          </w:p>
        </w:tc>
        <w:tc>
          <w:tcPr>
            <w:tcW w:w="591" w:type="dxa"/>
            <w:vAlign w:val="center"/>
          </w:tcPr>
          <w:p w14:paraId="1F9AF0D5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1615EF4D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628A213B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811" w:type="dxa"/>
            <w:vAlign w:val="center"/>
          </w:tcPr>
          <w:p w14:paraId="6829C07A" w14:textId="77777777" w:rsidR="002145FD" w:rsidRPr="001A55D8" w:rsidRDefault="0032641F" w:rsidP="00476C53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High 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>standards of housekeeping maintained.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Trailing cables positioned 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 xml:space="preserve">under desks where possible and 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>neatly away from walkways.</w:t>
            </w:r>
          </w:p>
          <w:p w14:paraId="24CA05AD" w14:textId="77777777" w:rsidR="002145FD" w:rsidRPr="001A55D8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Damage to floor coverings and other repairs and maintenance reported immediately 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to </w:t>
            </w:r>
            <w:r w:rsidR="0032641F">
              <w:rPr>
                <w:rFonts w:ascii="Arial" w:hAnsi="Arial" w:cs="Arial"/>
                <w:sz w:val="18"/>
                <w:szCs w:val="20"/>
              </w:rPr>
              <w:t>the UK VP OM/HR who arranges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C43AB0" w:rsidRPr="001A55D8">
              <w:rPr>
                <w:rFonts w:ascii="Arial" w:hAnsi="Arial" w:cs="Arial"/>
                <w:sz w:val="18"/>
                <w:szCs w:val="20"/>
              </w:rPr>
              <w:t xml:space="preserve">for </w:t>
            </w:r>
            <w:r w:rsidRPr="001A55D8">
              <w:rPr>
                <w:rFonts w:ascii="Arial" w:hAnsi="Arial" w:cs="Arial"/>
                <w:sz w:val="18"/>
                <w:szCs w:val="20"/>
              </w:rPr>
              <w:t>repair/replacement as necessary.</w:t>
            </w:r>
          </w:p>
          <w:p w14:paraId="75489343" w14:textId="77777777" w:rsidR="002145FD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Cabinet drawers and doors kept closed when not in use.</w:t>
            </w:r>
          </w:p>
          <w:p w14:paraId="7C46743C" w14:textId="77777777" w:rsidR="002145FD" w:rsidRPr="001A55D8" w:rsidRDefault="001A55D8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Floor cleaned regularly by external cleaning contractor appointed by </w:t>
            </w:r>
            <w:r w:rsidR="0032641F">
              <w:rPr>
                <w:rFonts w:ascii="Arial" w:hAnsi="Arial" w:cs="Arial"/>
                <w:sz w:val="18"/>
                <w:szCs w:val="20"/>
              </w:rPr>
              <w:t>the Landlord</w:t>
            </w:r>
          </w:p>
          <w:p w14:paraId="35E62E97" w14:textId="77777777" w:rsidR="002145FD" w:rsidRPr="001A55D8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Adequate lighting provided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that illuminates all walkways and access routes.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This includes PIR sensors that automatically switch on lights when movement is detected.</w:t>
            </w:r>
          </w:p>
        </w:tc>
        <w:tc>
          <w:tcPr>
            <w:tcW w:w="567" w:type="dxa"/>
            <w:vAlign w:val="center"/>
          </w:tcPr>
          <w:p w14:paraId="5A961605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4AD79C60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14:paraId="4C96F18E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18" w:type="dxa"/>
            <w:vAlign w:val="center"/>
          </w:tcPr>
          <w:p w14:paraId="55BDB6E4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5BC333A4" w14:textId="77777777" w:rsidTr="0032641F">
        <w:trPr>
          <w:trHeight w:val="1984"/>
        </w:trPr>
        <w:tc>
          <w:tcPr>
            <w:tcW w:w="500" w:type="dxa"/>
            <w:shd w:val="clear" w:color="auto" w:fill="D9D9D9"/>
            <w:vAlign w:val="center"/>
          </w:tcPr>
          <w:p w14:paraId="22F0B71A" w14:textId="77777777" w:rsidR="002145FD" w:rsidRPr="001A55D8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2</w:t>
            </w:r>
          </w:p>
        </w:tc>
        <w:tc>
          <w:tcPr>
            <w:tcW w:w="3582" w:type="dxa"/>
            <w:vAlign w:val="center"/>
          </w:tcPr>
          <w:p w14:paraId="07AD32A5" w14:textId="77777777"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Manual Handling – carrying, lifting, pulling, pushing heavy loads e.g. furniture, PCs, stationary </w:t>
            </w:r>
          </w:p>
          <w:p w14:paraId="1A7CA163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3A480458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could suffer from back pain if heavy/bulky objects carried incorrectly</w:t>
            </w:r>
          </w:p>
        </w:tc>
        <w:tc>
          <w:tcPr>
            <w:tcW w:w="591" w:type="dxa"/>
            <w:vAlign w:val="center"/>
          </w:tcPr>
          <w:p w14:paraId="77DB7257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38BE73A9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7D67DE34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811" w:type="dxa"/>
            <w:vAlign w:val="center"/>
          </w:tcPr>
          <w:p w14:paraId="14C4597E" w14:textId="77777777" w:rsidR="0032641F" w:rsidRDefault="00A639EB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Stationary delivered directly to the office </w:t>
            </w:r>
            <w:r w:rsidR="001A55D8">
              <w:rPr>
                <w:rFonts w:ascii="Arial" w:hAnsi="Arial" w:cs="Arial"/>
                <w:sz w:val="18"/>
                <w:szCs w:val="20"/>
              </w:rPr>
              <w:t>by supplier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using the passenger lift(s) from the ground floor.</w:t>
            </w:r>
          </w:p>
          <w:p w14:paraId="4BAA0021" w14:textId="77777777" w:rsidR="00A639EB" w:rsidRDefault="001A55D8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Staff use appropriate manual handling techniques to move supplies to the </w:t>
            </w:r>
            <w:r w:rsidR="0032641F">
              <w:rPr>
                <w:rFonts w:ascii="Arial" w:hAnsi="Arial" w:cs="Arial"/>
                <w:sz w:val="18"/>
                <w:szCs w:val="20"/>
              </w:rPr>
              <w:t>required location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</w:p>
          <w:p w14:paraId="53D3C528" w14:textId="77777777" w:rsidR="001A55D8" w:rsidRPr="001A55D8" w:rsidRDefault="001A55D8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No individual is required to move/lift/shift any item that is beyond their own capability</w:t>
            </w:r>
          </w:p>
          <w:p w14:paraId="7E3F8132" w14:textId="77777777" w:rsidR="002145FD" w:rsidRPr="001A55D8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Top shelves </w:t>
            </w:r>
            <w:r w:rsidR="0032641F">
              <w:rPr>
                <w:rFonts w:ascii="Arial" w:hAnsi="Arial" w:cs="Arial"/>
                <w:sz w:val="18"/>
                <w:szCs w:val="20"/>
              </w:rPr>
              <w:t>of storage cabinets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1A55D8">
              <w:rPr>
                <w:rFonts w:ascii="Arial" w:hAnsi="Arial" w:cs="Arial"/>
                <w:sz w:val="18"/>
                <w:szCs w:val="20"/>
              </w:rPr>
              <w:t>used for light objects only.</w:t>
            </w:r>
          </w:p>
          <w:p w14:paraId="654C4A0E" w14:textId="77777777" w:rsidR="001A55D8" w:rsidRPr="0032641F" w:rsidRDefault="00A639EB" w:rsidP="0032641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Use of electronic communications where possible to remove the need for paper, printing etc</w:t>
            </w:r>
            <w:r w:rsidR="0032641F">
              <w:rPr>
                <w:rFonts w:ascii="Arial" w:hAnsi="Arial" w:cs="Arial"/>
                <w:sz w:val="18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14:paraId="3AC1F4B2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3DD522F0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14:paraId="34AA1599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18" w:type="dxa"/>
            <w:vAlign w:val="center"/>
          </w:tcPr>
          <w:p w14:paraId="7C0B6233" w14:textId="77777777"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A0F0D1" w14:textId="77777777" w:rsidR="002145FD" w:rsidRPr="0051298E" w:rsidRDefault="002145FD">
      <w:pPr>
        <w:rPr>
          <w:sz w:val="16"/>
        </w:rPr>
      </w:pPr>
    </w:p>
    <w:p w14:paraId="3B4384C0" w14:textId="77777777" w:rsidR="0032641F" w:rsidRDefault="0032641F">
      <w:r>
        <w:br w:type="page"/>
      </w: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591"/>
        <w:gridCol w:w="709"/>
        <w:gridCol w:w="709"/>
        <w:gridCol w:w="5788"/>
        <w:gridCol w:w="590"/>
        <w:gridCol w:w="709"/>
        <w:gridCol w:w="680"/>
        <w:gridCol w:w="1018"/>
      </w:tblGrid>
      <w:tr w:rsidR="002145FD" w:rsidRPr="005625AD" w14:paraId="04D38CB5" w14:textId="77777777" w:rsidTr="001A55D8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14:paraId="28489923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14:paraId="04278FF6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009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CA8557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788" w:type="dxa"/>
            <w:vMerge w:val="restart"/>
            <w:shd w:val="clear" w:color="auto" w:fill="D9D9D9"/>
            <w:vAlign w:val="center"/>
          </w:tcPr>
          <w:p w14:paraId="006A448F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79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D4CF6F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18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A26929F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4270ED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145FD" w:rsidRPr="005625AD" w14:paraId="458251C5" w14:textId="77777777" w:rsidTr="001A55D8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D9D9D9"/>
          </w:tcPr>
          <w:p w14:paraId="42C9BAA8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  <w:shd w:val="clear" w:color="auto" w:fill="D9D9D9"/>
          </w:tcPr>
          <w:p w14:paraId="500A9862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shd w:val="clear" w:color="auto" w:fill="D9D9D9"/>
            <w:vAlign w:val="center"/>
          </w:tcPr>
          <w:p w14:paraId="4184C590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D9BF69D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3509B96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788" w:type="dxa"/>
            <w:vMerge/>
            <w:shd w:val="clear" w:color="auto" w:fill="D9D9D9"/>
          </w:tcPr>
          <w:p w14:paraId="466D85F6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dxa"/>
            <w:shd w:val="clear" w:color="auto" w:fill="D9D9D9"/>
            <w:vAlign w:val="center"/>
          </w:tcPr>
          <w:p w14:paraId="72B8F83F" w14:textId="77777777"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D187D7A" w14:textId="77777777"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80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927D12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61D50DE1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1BEEC462" w14:textId="77777777" w:rsidTr="0032641F">
        <w:trPr>
          <w:trHeight w:val="1984"/>
        </w:trPr>
        <w:tc>
          <w:tcPr>
            <w:tcW w:w="500" w:type="dxa"/>
            <w:shd w:val="clear" w:color="auto" w:fill="D9D9D9"/>
            <w:vAlign w:val="center"/>
          </w:tcPr>
          <w:p w14:paraId="3387D506" w14:textId="77777777" w:rsidR="002145FD" w:rsidRPr="001A55D8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3</w:t>
            </w:r>
          </w:p>
        </w:tc>
        <w:tc>
          <w:tcPr>
            <w:tcW w:w="3582" w:type="dxa"/>
            <w:vAlign w:val="center"/>
          </w:tcPr>
          <w:p w14:paraId="7D041494" w14:textId="77777777" w:rsidR="002145FD" w:rsidRPr="001A55D8" w:rsidRDefault="00C43AB0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Use of Display Screen Equipment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  </w:t>
            </w:r>
          </w:p>
          <w:p w14:paraId="209663F5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448580F3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may suffer from upper limb disorders (associated with repetitive actions) from regular PC use or suffer from eyestrain/headache if lighting/screen image is poor</w:t>
            </w:r>
          </w:p>
        </w:tc>
        <w:tc>
          <w:tcPr>
            <w:tcW w:w="591" w:type="dxa"/>
            <w:vAlign w:val="center"/>
          </w:tcPr>
          <w:p w14:paraId="50B0C70A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28D09F87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6684D02A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788" w:type="dxa"/>
            <w:vAlign w:val="center"/>
          </w:tcPr>
          <w:p w14:paraId="1032B819" w14:textId="77777777" w:rsidR="002145FD" w:rsidRPr="001A55D8" w:rsidRDefault="002145FD" w:rsidP="001A55D8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color w:val="FF0000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DSE 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>Self-Assessment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of computer workstation undertaken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>by staff during the probationary period and then subject to review to ensure that circumstances, any noted issues etc have been addressed.</w:t>
            </w:r>
          </w:p>
          <w:p w14:paraId="04CD4C96" w14:textId="77777777" w:rsidR="002145FD" w:rsidRDefault="002145FD" w:rsidP="001A55D8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All problems identified in the 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>self-assessment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prompt a </w:t>
            </w:r>
            <w:r w:rsidR="001A55D8">
              <w:rPr>
                <w:rFonts w:ascii="Arial" w:hAnsi="Arial" w:cs="Arial"/>
                <w:sz w:val="18"/>
                <w:szCs w:val="20"/>
              </w:rPr>
              <w:t>review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by the 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UK VP OM/HR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who will 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arrange for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any </w:t>
            </w:r>
            <w:r w:rsidRPr="001A55D8">
              <w:rPr>
                <w:rFonts w:ascii="Arial" w:hAnsi="Arial" w:cs="Arial"/>
                <w:sz w:val="18"/>
                <w:szCs w:val="20"/>
              </w:rPr>
              <w:t>remedial action to be taken.</w:t>
            </w:r>
          </w:p>
          <w:p w14:paraId="52FFBE21" w14:textId="77777777" w:rsidR="002145FD" w:rsidRPr="0032641F" w:rsidRDefault="002145FD" w:rsidP="0032641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Work </w:t>
            </w:r>
            <w:r w:rsidR="0032641F">
              <w:rPr>
                <w:rFonts w:ascii="Arial" w:hAnsi="Arial" w:cs="Arial"/>
                <w:sz w:val="18"/>
                <w:szCs w:val="20"/>
              </w:rPr>
              <w:t>station set-up includes options of adjustable desks (stand/sit) for those that require them. These allow for a change of posture whilst continuing to work.</w:t>
            </w:r>
          </w:p>
        </w:tc>
        <w:tc>
          <w:tcPr>
            <w:tcW w:w="590" w:type="dxa"/>
            <w:vAlign w:val="center"/>
          </w:tcPr>
          <w:p w14:paraId="382DD533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5158DDDE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14:paraId="59446D68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14:paraId="31260DDE" w14:textId="77777777" w:rsidR="002145FD" w:rsidRPr="001A55D8" w:rsidRDefault="00A639EB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  <w:tr w:rsidR="002145FD" w:rsidRPr="005625AD" w14:paraId="51C4756C" w14:textId="77777777" w:rsidTr="0032641F">
        <w:trPr>
          <w:trHeight w:val="2381"/>
        </w:trPr>
        <w:tc>
          <w:tcPr>
            <w:tcW w:w="500" w:type="dxa"/>
            <w:shd w:val="clear" w:color="auto" w:fill="D9D9D9"/>
            <w:vAlign w:val="center"/>
          </w:tcPr>
          <w:p w14:paraId="31F0A910" w14:textId="77777777" w:rsidR="002145FD" w:rsidRPr="001A55D8" w:rsidRDefault="0032641F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4</w:t>
            </w:r>
          </w:p>
        </w:tc>
        <w:tc>
          <w:tcPr>
            <w:tcW w:w="3582" w:type="dxa"/>
            <w:vAlign w:val="center"/>
          </w:tcPr>
          <w:p w14:paraId="78928CE5" w14:textId="77777777"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Electrocution </w:t>
            </w:r>
          </w:p>
          <w:p w14:paraId="29343556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52EEFFBB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35D57A75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and others - could suffer electrical shock or burns if equipment is faulty</w:t>
            </w:r>
          </w:p>
        </w:tc>
        <w:tc>
          <w:tcPr>
            <w:tcW w:w="591" w:type="dxa"/>
            <w:vAlign w:val="center"/>
          </w:tcPr>
          <w:p w14:paraId="59C7A5F5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5B367E78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549EB2F6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12</w:t>
            </w:r>
          </w:p>
        </w:tc>
        <w:tc>
          <w:tcPr>
            <w:tcW w:w="5788" w:type="dxa"/>
            <w:vAlign w:val="center"/>
          </w:tcPr>
          <w:p w14:paraId="67445A63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P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ortable Appliance </w:t>
            </w:r>
            <w:r w:rsidRPr="001A55D8">
              <w:rPr>
                <w:rFonts w:ascii="Arial" w:hAnsi="Arial" w:cs="Arial"/>
                <w:sz w:val="18"/>
                <w:szCs w:val="20"/>
              </w:rPr>
              <w:t>T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>esting completed in line with HSE guidance and as per Company Insurer requirements.</w:t>
            </w:r>
          </w:p>
          <w:p w14:paraId="444C6BB2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All office equipment used in accordance with the manufacturer’s instructions.</w:t>
            </w:r>
          </w:p>
          <w:p w14:paraId="42CC5C70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Sufficient power sockets provided to reduce need for extension cables.</w:t>
            </w:r>
          </w:p>
          <w:p w14:paraId="3503072F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Staff discouraged from bringing in own electrical equipment as maintenance cannot be assured.</w:t>
            </w:r>
          </w:p>
          <w:p w14:paraId="50376F63" w14:textId="77777777" w:rsidR="002145FD" w:rsidRPr="001A55D8" w:rsidRDefault="001A55D8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Equipment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in the kitchen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 positioned so water spills cannot contact electricity supply or equipment.</w:t>
            </w:r>
          </w:p>
          <w:p w14:paraId="79B91695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Liquid spills </w:t>
            </w:r>
            <w:r w:rsidR="007C696D" w:rsidRPr="001A55D8">
              <w:rPr>
                <w:rFonts w:ascii="Arial" w:hAnsi="Arial" w:cs="Arial"/>
                <w:sz w:val="18"/>
                <w:szCs w:val="20"/>
              </w:rPr>
              <w:t>cleaned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up immediately.</w:t>
            </w:r>
          </w:p>
        </w:tc>
        <w:tc>
          <w:tcPr>
            <w:tcW w:w="590" w:type="dxa"/>
            <w:vAlign w:val="center"/>
          </w:tcPr>
          <w:p w14:paraId="4CA4485E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557909E6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14:paraId="1F7DAEE6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8</w:t>
            </w:r>
          </w:p>
        </w:tc>
        <w:tc>
          <w:tcPr>
            <w:tcW w:w="1018" w:type="dxa"/>
            <w:vAlign w:val="center"/>
          </w:tcPr>
          <w:p w14:paraId="33AB6813" w14:textId="77777777"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4D7C2E9D" w14:textId="77777777" w:rsidTr="0032641F">
        <w:trPr>
          <w:trHeight w:val="3855"/>
        </w:trPr>
        <w:tc>
          <w:tcPr>
            <w:tcW w:w="500" w:type="dxa"/>
            <w:shd w:val="clear" w:color="auto" w:fill="D9D9D9"/>
            <w:vAlign w:val="center"/>
          </w:tcPr>
          <w:p w14:paraId="78D985E0" w14:textId="77777777" w:rsidR="002145FD" w:rsidRPr="001A55D8" w:rsidRDefault="0032641F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5</w:t>
            </w:r>
          </w:p>
        </w:tc>
        <w:tc>
          <w:tcPr>
            <w:tcW w:w="3582" w:type="dxa"/>
            <w:vAlign w:val="center"/>
          </w:tcPr>
          <w:p w14:paraId="4BF1D3D1" w14:textId="77777777"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Fire  </w:t>
            </w:r>
          </w:p>
          <w:p w14:paraId="1757D311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1F48FA5C" w14:textId="77777777" w:rsidR="002145FD" w:rsidRPr="00C43AB0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and other building users - could suffer from smoke inhalation or burns if trapped in office</w:t>
            </w:r>
          </w:p>
        </w:tc>
        <w:tc>
          <w:tcPr>
            <w:tcW w:w="591" w:type="dxa"/>
            <w:vAlign w:val="center"/>
          </w:tcPr>
          <w:p w14:paraId="4DB96454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5C4ABA3D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39D79A31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12</w:t>
            </w:r>
          </w:p>
        </w:tc>
        <w:tc>
          <w:tcPr>
            <w:tcW w:w="5788" w:type="dxa"/>
            <w:vAlign w:val="center"/>
          </w:tcPr>
          <w:p w14:paraId="1F431016" w14:textId="77777777" w:rsidR="002145FD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Staff induction includes fire evacuation procedures and means of raising the alarm.</w:t>
            </w:r>
          </w:p>
          <w:p w14:paraId="6ACCDE00" w14:textId="77777777" w:rsidR="001A55D8" w:rsidRPr="001A55D8" w:rsidRDefault="001A55D8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Activities completed by the Company in the office area are low fire risk as they are consistent with office/administration type environment. No high fire risk equipment or tasks undertaken.</w:t>
            </w:r>
          </w:p>
          <w:p w14:paraId="506DA72D" w14:textId="77777777" w:rsidR="001A55D8" w:rsidRDefault="00A639EB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Fire risk assessment 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for the relevant premises areas completed by </w:t>
            </w:r>
            <w:r w:rsidR="0032641F">
              <w:rPr>
                <w:rFonts w:ascii="Arial" w:hAnsi="Arial" w:cs="Arial"/>
                <w:sz w:val="18"/>
                <w:szCs w:val="20"/>
              </w:rPr>
              <w:t>the Landlord</w:t>
            </w:r>
            <w:r w:rsidR="001A55D8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19B348E2" w14:textId="77777777" w:rsidR="00A639EB" w:rsidRPr="001A55D8" w:rsidRDefault="001A55D8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Company office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has a fire risk assessment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completed 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by the UK VP OM/HR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and subject to annual review by </w:t>
            </w:r>
            <w:r>
              <w:rPr>
                <w:rFonts w:ascii="Arial" w:hAnsi="Arial" w:cs="Arial"/>
                <w:sz w:val="18"/>
                <w:szCs w:val="20"/>
              </w:rPr>
              <w:t>suitably competent person.</w:t>
            </w:r>
          </w:p>
          <w:p w14:paraId="0DFFD049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Annual fire evacuation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>drill completed so as to ensure that all are familiar with requirements should an emergency occur.</w:t>
            </w:r>
          </w:p>
          <w:p w14:paraId="29E62D41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Access to </w:t>
            </w:r>
            <w:r w:rsidR="0032641F">
              <w:rPr>
                <w:rFonts w:ascii="Arial" w:hAnsi="Arial" w:cs="Arial"/>
                <w:sz w:val="18"/>
                <w:szCs w:val="20"/>
              </w:rPr>
              <w:t>the numerous fire exits is well signed using illuminated signage. All access/egress routes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are </w:t>
            </w:r>
            <w:r w:rsidRPr="001A55D8">
              <w:rPr>
                <w:rFonts w:ascii="Arial" w:hAnsi="Arial" w:cs="Arial"/>
                <w:sz w:val="18"/>
                <w:szCs w:val="20"/>
              </w:rPr>
              <w:t>kept clear.</w:t>
            </w:r>
          </w:p>
          <w:p w14:paraId="7E62DAF2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Regular removal of combustible waste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from within the office area</w:t>
            </w:r>
            <w:r w:rsidRPr="001A55D8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317668EE" w14:textId="77777777" w:rsidR="002145FD" w:rsidRPr="001A55D8" w:rsidRDefault="0032641F" w:rsidP="0032641F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Use of p</w:t>
            </w:r>
            <w:r w:rsidR="001A55D8">
              <w:rPr>
                <w:rFonts w:ascii="Arial" w:hAnsi="Arial" w:cs="Arial"/>
                <w:sz w:val="18"/>
                <w:szCs w:val="20"/>
              </w:rPr>
              <w:t>ortable h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eaters </w:t>
            </w:r>
            <w:r>
              <w:rPr>
                <w:rFonts w:ascii="Arial" w:hAnsi="Arial" w:cs="Arial"/>
                <w:sz w:val="18"/>
                <w:szCs w:val="20"/>
              </w:rPr>
              <w:t>avoided as much as possible. Only those that are authorised by the UK VP OM/HR are permitted in the office area(s).</w:t>
            </w:r>
          </w:p>
        </w:tc>
        <w:tc>
          <w:tcPr>
            <w:tcW w:w="590" w:type="dxa"/>
            <w:vAlign w:val="center"/>
          </w:tcPr>
          <w:p w14:paraId="26A44569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0707838C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14:paraId="464E4064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8</w:t>
            </w:r>
          </w:p>
        </w:tc>
        <w:tc>
          <w:tcPr>
            <w:tcW w:w="1018" w:type="dxa"/>
            <w:vAlign w:val="center"/>
          </w:tcPr>
          <w:p w14:paraId="43090E73" w14:textId="77777777" w:rsidR="002145FD" w:rsidRPr="009D5052" w:rsidRDefault="004561BC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</w:tbl>
    <w:p w14:paraId="301518E6" w14:textId="77777777" w:rsidR="002145FD" w:rsidRPr="00A639EB" w:rsidRDefault="002145FD">
      <w:pPr>
        <w:rPr>
          <w:sz w:val="10"/>
          <w:szCs w:val="20"/>
        </w:rPr>
      </w:pPr>
      <w:r>
        <w:rPr>
          <w:sz w:val="20"/>
          <w:szCs w:val="20"/>
        </w:rPr>
        <w:br w:type="page"/>
      </w: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591"/>
        <w:gridCol w:w="709"/>
        <w:gridCol w:w="702"/>
        <w:gridCol w:w="5823"/>
        <w:gridCol w:w="532"/>
        <w:gridCol w:w="700"/>
        <w:gridCol w:w="719"/>
        <w:gridCol w:w="1018"/>
      </w:tblGrid>
      <w:tr w:rsidR="002145FD" w:rsidRPr="005625AD" w14:paraId="64EE3EA2" w14:textId="77777777" w:rsidTr="001A55D8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14:paraId="3468FD8E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14:paraId="3AD40DCC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00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222372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823" w:type="dxa"/>
            <w:vMerge w:val="restart"/>
            <w:shd w:val="clear" w:color="auto" w:fill="D9D9D9"/>
            <w:vAlign w:val="center"/>
          </w:tcPr>
          <w:p w14:paraId="5CB6D289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B7B100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18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E0E4808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4270ED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145FD" w:rsidRPr="005625AD" w14:paraId="09995D95" w14:textId="77777777" w:rsidTr="001A55D8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D9D9D9"/>
          </w:tcPr>
          <w:p w14:paraId="22E5C3FD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  <w:shd w:val="clear" w:color="auto" w:fill="D9D9D9"/>
          </w:tcPr>
          <w:p w14:paraId="639C9368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shd w:val="clear" w:color="auto" w:fill="D9D9D9"/>
            <w:vAlign w:val="center"/>
          </w:tcPr>
          <w:p w14:paraId="08CFD619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8554457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2" w:type="dxa"/>
            <w:shd w:val="clear" w:color="auto" w:fill="D9D9D9"/>
            <w:vAlign w:val="center"/>
          </w:tcPr>
          <w:p w14:paraId="6A2B8D7A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823" w:type="dxa"/>
            <w:vMerge/>
            <w:shd w:val="clear" w:color="auto" w:fill="D9D9D9"/>
          </w:tcPr>
          <w:p w14:paraId="23DF734A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" w:type="dxa"/>
            <w:shd w:val="clear" w:color="auto" w:fill="D9D9D9"/>
            <w:vAlign w:val="center"/>
          </w:tcPr>
          <w:p w14:paraId="4E569BEC" w14:textId="77777777"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0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6BA895DB" w14:textId="77777777"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19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D89ECB1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6F4A1F22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39EB" w:rsidRPr="005625AD" w14:paraId="4496CE48" w14:textId="77777777" w:rsidTr="0032641F">
        <w:trPr>
          <w:trHeight w:val="1984"/>
        </w:trPr>
        <w:tc>
          <w:tcPr>
            <w:tcW w:w="500" w:type="dxa"/>
            <w:shd w:val="clear" w:color="auto" w:fill="D9D9D9"/>
            <w:vAlign w:val="center"/>
          </w:tcPr>
          <w:p w14:paraId="5BA7C4EA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3582" w:type="dxa"/>
            <w:vAlign w:val="center"/>
          </w:tcPr>
          <w:p w14:paraId="4E3A3028" w14:textId="77777777" w:rsidR="00A639EB" w:rsidRPr="001A55D8" w:rsidRDefault="00A639EB" w:rsidP="00A639EB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Lone working </w:t>
            </w:r>
          </w:p>
          <w:p w14:paraId="29563EA2" w14:textId="77777777" w:rsidR="00A639EB" w:rsidRDefault="00A639EB" w:rsidP="00A639EB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6CAD86FE" w14:textId="77777777" w:rsidR="00A639EB" w:rsidRPr="00C73AF8" w:rsidRDefault="00A639EB" w:rsidP="00A639EB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if presence not known in the event of an emergency or if there is a threat to personal security</w:t>
            </w:r>
          </w:p>
        </w:tc>
        <w:tc>
          <w:tcPr>
            <w:tcW w:w="591" w:type="dxa"/>
            <w:vAlign w:val="center"/>
          </w:tcPr>
          <w:p w14:paraId="5820BCAD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7AF3232B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2" w:type="dxa"/>
            <w:shd w:val="clear" w:color="auto" w:fill="FFC000"/>
            <w:vAlign w:val="center"/>
          </w:tcPr>
          <w:p w14:paraId="5C991F28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823" w:type="dxa"/>
            <w:vAlign w:val="center"/>
          </w:tcPr>
          <w:p w14:paraId="794D2927" w14:textId="77777777" w:rsidR="00A639EB" w:rsidRDefault="004561BC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Lone working is avoided where possible and if it occurs it is infrequent and by </w:t>
            </w:r>
            <w:r w:rsidR="0032641F">
              <w:rPr>
                <w:rFonts w:ascii="Arial" w:hAnsi="Arial" w:cs="Arial"/>
                <w:sz w:val="18"/>
                <w:szCs w:val="20"/>
              </w:rPr>
              <w:t>authorised personnel o</w:t>
            </w:r>
            <w:r>
              <w:rPr>
                <w:rFonts w:ascii="Arial" w:hAnsi="Arial" w:cs="Arial"/>
                <w:sz w:val="18"/>
                <w:szCs w:val="20"/>
              </w:rPr>
              <w:t>nly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2030C564" w14:textId="77777777" w:rsidR="004561BC" w:rsidRPr="001A55D8" w:rsidRDefault="004561BC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Premises reception staff are present for extended hours (or at least past those that the Company usually operate) and they control access to the building.</w:t>
            </w:r>
          </w:p>
          <w:p w14:paraId="0A114980" w14:textId="77777777" w:rsidR="00A639EB" w:rsidRPr="001A55D8" w:rsidRDefault="00A639EB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Out of hours working arrangements in place to indicate the presence of people in the office.</w:t>
            </w:r>
          </w:p>
          <w:p w14:paraId="543D6181" w14:textId="77777777" w:rsidR="00A639EB" w:rsidRPr="001A55D8" w:rsidRDefault="004561BC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Access to the Company office is controlled via the premises security system.</w:t>
            </w:r>
          </w:p>
        </w:tc>
        <w:tc>
          <w:tcPr>
            <w:tcW w:w="532" w:type="dxa"/>
            <w:vAlign w:val="center"/>
          </w:tcPr>
          <w:p w14:paraId="51D27FEF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14:paraId="1382C726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19" w:type="dxa"/>
            <w:shd w:val="clear" w:color="auto" w:fill="92D050"/>
            <w:vAlign w:val="center"/>
          </w:tcPr>
          <w:p w14:paraId="1B1EAFAF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14:paraId="03468CDE" w14:textId="77777777" w:rsidR="00A639EB" w:rsidRPr="009D5052" w:rsidRDefault="00A639EB" w:rsidP="00A639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096DA92F" w14:textId="77777777" w:rsidTr="0032641F">
        <w:trPr>
          <w:trHeight w:val="1361"/>
        </w:trPr>
        <w:tc>
          <w:tcPr>
            <w:tcW w:w="500" w:type="dxa"/>
            <w:shd w:val="clear" w:color="auto" w:fill="D9D9D9"/>
            <w:vAlign w:val="center"/>
          </w:tcPr>
          <w:p w14:paraId="68746B62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7</w:t>
            </w:r>
          </w:p>
        </w:tc>
        <w:tc>
          <w:tcPr>
            <w:tcW w:w="3582" w:type="dxa"/>
            <w:vAlign w:val="center"/>
          </w:tcPr>
          <w:p w14:paraId="55488D87" w14:textId="77777777" w:rsidR="002145FD" w:rsidRDefault="002145FD" w:rsidP="00F04517">
            <w:p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 xml:space="preserve">Stress </w:t>
            </w:r>
          </w:p>
          <w:p w14:paraId="5B6A68B4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1C3FBA7A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from pressure of work demands, lack of job control, insufficient support from colleagues, not knowing their role, poor relationships, or badly managed change</w:t>
            </w:r>
          </w:p>
        </w:tc>
        <w:tc>
          <w:tcPr>
            <w:tcW w:w="591" w:type="dxa"/>
            <w:vAlign w:val="center"/>
          </w:tcPr>
          <w:p w14:paraId="53E1A22D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1217799C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2" w:type="dxa"/>
            <w:shd w:val="clear" w:color="auto" w:fill="FFC000"/>
            <w:vAlign w:val="center"/>
          </w:tcPr>
          <w:p w14:paraId="29A1004F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12</w:t>
            </w:r>
          </w:p>
        </w:tc>
        <w:tc>
          <w:tcPr>
            <w:tcW w:w="5823" w:type="dxa"/>
            <w:vAlign w:val="center"/>
          </w:tcPr>
          <w:p w14:paraId="209597BD" w14:textId="77777777" w:rsidR="002145FD" w:rsidRPr="001A55D8" w:rsidRDefault="004561BC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Company operate with a relative s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>mall team who</w:t>
            </w:r>
            <w:r>
              <w:rPr>
                <w:rFonts w:ascii="Arial" w:hAnsi="Arial" w:cs="Arial"/>
                <w:sz w:val="18"/>
                <w:szCs w:val="18"/>
              </w:rPr>
              <w:t xml:space="preserve"> all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 xml:space="preserve"> have access to senior management to discuss all/any issues that they may have</w:t>
            </w:r>
            <w:r w:rsidR="002145FD" w:rsidRPr="001A55D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5EAFA9D" w14:textId="77777777" w:rsidR="002145FD" w:rsidRPr="001A55D8" w:rsidRDefault="002145FD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Work plans &amp; objectives discussed and agreed.</w:t>
            </w:r>
          </w:p>
          <w:p w14:paraId="429D216B" w14:textId="77777777" w:rsidR="002145FD" w:rsidRPr="001A55D8" w:rsidRDefault="004561BC" w:rsidP="0032641F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HR staff are part of the </w:t>
            </w:r>
            <w:r w:rsidR="0032641F">
              <w:rPr>
                <w:rFonts w:ascii="Arial" w:hAnsi="Arial" w:cs="Arial"/>
                <w:sz w:val="18"/>
                <w:szCs w:val="18"/>
              </w:rPr>
              <w:t>management team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 xml:space="preserve"> who can provide further advice and guidance on stress management.</w:t>
            </w:r>
          </w:p>
        </w:tc>
        <w:tc>
          <w:tcPr>
            <w:tcW w:w="532" w:type="dxa"/>
            <w:vAlign w:val="center"/>
          </w:tcPr>
          <w:p w14:paraId="2117CB2F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14:paraId="28DA7E3A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19" w:type="dxa"/>
            <w:shd w:val="clear" w:color="auto" w:fill="92D050"/>
            <w:vAlign w:val="center"/>
          </w:tcPr>
          <w:p w14:paraId="61293ABB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14:paraId="05BEF29A" w14:textId="77777777"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5833684D" w14:textId="77777777" w:rsidTr="0032641F">
        <w:trPr>
          <w:trHeight w:val="3005"/>
        </w:trPr>
        <w:tc>
          <w:tcPr>
            <w:tcW w:w="500" w:type="dxa"/>
            <w:shd w:val="clear" w:color="auto" w:fill="D9D9D9"/>
            <w:vAlign w:val="center"/>
          </w:tcPr>
          <w:p w14:paraId="4F001C22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8</w:t>
            </w:r>
          </w:p>
        </w:tc>
        <w:tc>
          <w:tcPr>
            <w:tcW w:w="3582" w:type="dxa"/>
            <w:vAlign w:val="center"/>
          </w:tcPr>
          <w:p w14:paraId="524416B2" w14:textId="77777777"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Environmental hazards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 xml:space="preserve"> - </w:t>
            </w:r>
          </w:p>
          <w:p w14:paraId="19279C68" w14:textId="77777777" w:rsidR="001A55D8" w:rsidRPr="001A55D8" w:rsidRDefault="002145FD" w:rsidP="001A55D8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thermal comfort</w:t>
            </w:r>
          </w:p>
          <w:p w14:paraId="1FA81148" w14:textId="77777777" w:rsidR="001A55D8" w:rsidRPr="001A55D8" w:rsidRDefault="001A55D8" w:rsidP="001A55D8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space</w:t>
            </w:r>
          </w:p>
          <w:p w14:paraId="0DABC649" w14:textId="77777777" w:rsidR="002145FD" w:rsidRPr="001A55D8" w:rsidRDefault="001A55D8" w:rsidP="001A55D8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lighting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</w:p>
          <w:p w14:paraId="11E28ACE" w14:textId="77777777" w:rsidR="002145FD" w:rsidRPr="005859D3" w:rsidRDefault="002145FD" w:rsidP="00F04517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F3C1B9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 xml:space="preserve">Staff – may feel too hot/cold or suffer other general discomfort </w:t>
            </w:r>
          </w:p>
        </w:tc>
        <w:tc>
          <w:tcPr>
            <w:tcW w:w="591" w:type="dxa"/>
            <w:vAlign w:val="center"/>
          </w:tcPr>
          <w:p w14:paraId="345BBB96" w14:textId="77777777" w:rsidR="002145FD" w:rsidRPr="005859D3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3E383A1E" w14:textId="77777777" w:rsidR="002145FD" w:rsidRPr="005859D3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02" w:type="dxa"/>
            <w:shd w:val="clear" w:color="auto" w:fill="92D050"/>
            <w:vAlign w:val="center"/>
          </w:tcPr>
          <w:p w14:paraId="0E1A5576" w14:textId="77777777" w:rsidR="002145FD" w:rsidRPr="00C43AB0" w:rsidRDefault="00C43AB0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823" w:type="dxa"/>
            <w:vAlign w:val="center"/>
          </w:tcPr>
          <w:p w14:paraId="234D4B10" w14:textId="77777777" w:rsidR="002145FD" w:rsidRPr="001A55D8" w:rsidRDefault="002145FD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Building temperatures kept as reasonable as possible with supplementary heating/cooling available when necessary.</w:t>
            </w:r>
          </w:p>
          <w:p w14:paraId="67456B51" w14:textId="77777777" w:rsidR="002145FD" w:rsidRPr="001A55D8" w:rsidRDefault="002145FD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Office</w:t>
            </w:r>
            <w:r w:rsidR="0032641F">
              <w:rPr>
                <w:rFonts w:ascii="Arial" w:hAnsi="Arial" w:cs="Arial"/>
                <w:sz w:val="18"/>
                <w:szCs w:val="18"/>
              </w:rPr>
              <w:t>(s)</w:t>
            </w:r>
            <w:r w:rsidRPr="001A55D8">
              <w:rPr>
                <w:rFonts w:ascii="Arial" w:hAnsi="Arial" w:cs="Arial"/>
                <w:sz w:val="18"/>
                <w:szCs w:val="18"/>
              </w:rPr>
              <w:t xml:space="preserve"> is adequately ventilated</w:t>
            </w:r>
            <w:r w:rsidR="004561BC">
              <w:rPr>
                <w:rFonts w:ascii="Arial" w:hAnsi="Arial" w:cs="Arial"/>
                <w:sz w:val="18"/>
                <w:szCs w:val="18"/>
              </w:rPr>
              <w:t xml:space="preserve"> with a system that covers the whole building. Each room has controllable temperatures. </w:t>
            </w:r>
          </w:p>
          <w:p w14:paraId="6D32FFB4" w14:textId="77777777"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Space provided is sufficient to enable free movement around the office, and for carrying out tasks.</w:t>
            </w:r>
          </w:p>
          <w:p w14:paraId="58889134" w14:textId="77777777"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Individual space requirements are re-considered when additional equipment furniture is acquired.</w:t>
            </w:r>
          </w:p>
          <w:p w14:paraId="0A3758A0" w14:textId="77777777"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Lighting levels sufficient for the room, tasks undertaken and glare is minimised.</w:t>
            </w:r>
          </w:p>
          <w:p w14:paraId="084FB8B6" w14:textId="77777777"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Window blinds fitted where necessary to adjust lighting levels.</w:t>
            </w:r>
          </w:p>
          <w:p w14:paraId="756DD5A3" w14:textId="77777777"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Local lighting (e.g. lamps) is provided for close work where necessary.</w:t>
            </w:r>
          </w:p>
          <w:p w14:paraId="11A9BEE9" w14:textId="77777777" w:rsidR="001A55D8" w:rsidRPr="004561BC" w:rsidRDefault="001A55D8" w:rsidP="004561BC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Light switches are easily accessible.</w:t>
            </w:r>
          </w:p>
        </w:tc>
        <w:tc>
          <w:tcPr>
            <w:tcW w:w="532" w:type="dxa"/>
            <w:vAlign w:val="center"/>
          </w:tcPr>
          <w:p w14:paraId="380DAB50" w14:textId="77777777" w:rsidR="002145FD" w:rsidRPr="009D5052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14:paraId="7F71FE84" w14:textId="77777777" w:rsidR="002145FD" w:rsidRPr="009D5052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19" w:type="dxa"/>
            <w:shd w:val="clear" w:color="auto" w:fill="92D050"/>
            <w:vAlign w:val="center"/>
          </w:tcPr>
          <w:p w14:paraId="533E01B7" w14:textId="77777777" w:rsidR="002145FD" w:rsidRPr="00C43AB0" w:rsidRDefault="00C43AB0" w:rsidP="00F04517">
            <w:pPr>
              <w:jc w:val="center"/>
              <w:rPr>
                <w:rFonts w:ascii="Arial" w:hAnsi="Arial" w:cs="Arial"/>
                <w:b/>
                <w:sz w:val="20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3</w:t>
            </w:r>
          </w:p>
        </w:tc>
        <w:tc>
          <w:tcPr>
            <w:tcW w:w="1018" w:type="dxa"/>
            <w:vAlign w:val="center"/>
          </w:tcPr>
          <w:p w14:paraId="0CD4BBC0" w14:textId="77777777"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3AB0" w:rsidRPr="005625AD" w14:paraId="766026F5" w14:textId="77777777" w:rsidTr="0032641F">
        <w:trPr>
          <w:trHeight w:val="1757"/>
        </w:trPr>
        <w:tc>
          <w:tcPr>
            <w:tcW w:w="500" w:type="dxa"/>
            <w:shd w:val="clear" w:color="auto" w:fill="D9D9D9"/>
            <w:vAlign w:val="center"/>
          </w:tcPr>
          <w:p w14:paraId="47352A9D" w14:textId="77777777" w:rsidR="00C43AB0" w:rsidRPr="001A55D8" w:rsidRDefault="001A55D8" w:rsidP="00C43AB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3582" w:type="dxa"/>
            <w:vAlign w:val="center"/>
          </w:tcPr>
          <w:p w14:paraId="5DB09E4D" w14:textId="77777777" w:rsidR="00C43AB0" w:rsidRPr="001A55D8" w:rsidRDefault="00C43AB0" w:rsidP="00C43AB0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Chemical e.g. photocopier toner/ ozone production, cleaning materials</w:t>
            </w:r>
          </w:p>
          <w:p w14:paraId="5BB5E4EF" w14:textId="77777777" w:rsidR="00C43AB0" w:rsidRDefault="00C43AB0" w:rsidP="00C43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1C936A" w14:textId="77777777" w:rsidR="00C43AB0" w:rsidRPr="005859D3" w:rsidRDefault="00C43AB0" w:rsidP="00C43AB0">
            <w:pPr>
              <w:rPr>
                <w:rFonts w:ascii="Arial" w:hAnsi="Arial" w:cs="Arial"/>
                <w:sz w:val="20"/>
                <w:szCs w:val="20"/>
              </w:rPr>
            </w:pPr>
            <w:r w:rsidRPr="000F327E">
              <w:rPr>
                <w:rFonts w:ascii="Arial" w:hAnsi="Arial" w:cs="Arial"/>
                <w:i/>
                <w:sz w:val="16"/>
                <w:szCs w:val="20"/>
              </w:rPr>
              <w:t xml:space="preserve">Staff could suffer </w:t>
            </w:r>
            <w:r>
              <w:rPr>
                <w:rFonts w:ascii="Arial" w:hAnsi="Arial" w:cs="Arial"/>
                <w:i/>
                <w:sz w:val="16"/>
                <w:szCs w:val="20"/>
              </w:rPr>
              <w:t>occupational dermatitis, Asthma and other ill health effects caused by exposure to substances</w:t>
            </w:r>
          </w:p>
        </w:tc>
        <w:tc>
          <w:tcPr>
            <w:tcW w:w="591" w:type="dxa"/>
            <w:vAlign w:val="center"/>
          </w:tcPr>
          <w:p w14:paraId="1F504D9C" w14:textId="77777777" w:rsidR="00C43AB0" w:rsidRPr="005859D3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66BE1623" w14:textId="77777777" w:rsidR="00C43AB0" w:rsidRPr="005859D3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2" w:type="dxa"/>
            <w:shd w:val="clear" w:color="auto" w:fill="FFC000"/>
            <w:vAlign w:val="center"/>
          </w:tcPr>
          <w:p w14:paraId="25642CF6" w14:textId="77777777" w:rsidR="00C43AB0" w:rsidRPr="00C43AB0" w:rsidRDefault="00C43AB0" w:rsidP="00C43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823" w:type="dxa"/>
            <w:vAlign w:val="center"/>
          </w:tcPr>
          <w:p w14:paraId="0F1D9098" w14:textId="77777777"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Toner changed in accordance wi</w:t>
            </w:r>
            <w:r w:rsidR="00AC38A7" w:rsidRPr="001A55D8">
              <w:rPr>
                <w:rFonts w:ascii="Arial" w:hAnsi="Arial" w:cs="Arial"/>
                <w:sz w:val="18"/>
                <w:szCs w:val="18"/>
              </w:rPr>
              <w:t>th manufacturer’s instructions and sent to approved recycling contractor.</w:t>
            </w:r>
          </w:p>
          <w:p w14:paraId="7C40C5AC" w14:textId="77777777"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Disposable vinyl gloves worn when skin contact with toner is likely e.g. when changing cartridges.</w:t>
            </w:r>
          </w:p>
          <w:p w14:paraId="5BEC4900" w14:textId="77777777"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 xml:space="preserve">Proprietary chemicals/substances used 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>a</w:t>
            </w:r>
            <w:r w:rsidR="004561BC">
              <w:rPr>
                <w:rFonts w:ascii="Arial" w:hAnsi="Arial" w:cs="Arial"/>
                <w:sz w:val="18"/>
                <w:szCs w:val="18"/>
              </w:rPr>
              <w:t>s directed by the manufacturer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2B96609" w14:textId="77777777"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All spills are cleared up immediately and waste appropriately disposed of.</w:t>
            </w:r>
          </w:p>
        </w:tc>
        <w:tc>
          <w:tcPr>
            <w:tcW w:w="532" w:type="dxa"/>
            <w:vAlign w:val="center"/>
          </w:tcPr>
          <w:p w14:paraId="6D8C235C" w14:textId="77777777" w:rsidR="00C43AB0" w:rsidRPr="009D5052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14:paraId="34357430" w14:textId="77777777" w:rsidR="00C43AB0" w:rsidRPr="009D5052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19" w:type="dxa"/>
            <w:shd w:val="clear" w:color="auto" w:fill="92D050"/>
            <w:vAlign w:val="center"/>
          </w:tcPr>
          <w:p w14:paraId="01B72158" w14:textId="77777777" w:rsidR="00C43AB0" w:rsidRPr="00C43AB0" w:rsidRDefault="00C43AB0" w:rsidP="00C43AB0">
            <w:pPr>
              <w:jc w:val="center"/>
              <w:rPr>
                <w:rFonts w:ascii="Arial" w:hAnsi="Arial" w:cs="Arial"/>
                <w:b/>
                <w:sz w:val="20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14:paraId="6986E084" w14:textId="77777777" w:rsidR="00C43AB0" w:rsidRPr="009D5052" w:rsidRDefault="004561BC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</w:tbl>
    <w:p w14:paraId="61C37146" w14:textId="77777777" w:rsidR="00C70DEE" w:rsidRDefault="00C70DEE">
      <w:pPr>
        <w:rPr>
          <w:sz w:val="16"/>
        </w:rPr>
      </w:pPr>
      <w:r>
        <w:rPr>
          <w:sz w:val="16"/>
        </w:rPr>
        <w:br w:type="page"/>
      </w:r>
    </w:p>
    <w:p w14:paraId="21DD7667" w14:textId="77777777" w:rsidR="002145FD" w:rsidRPr="00C70DEE" w:rsidRDefault="002145FD">
      <w:pPr>
        <w:rPr>
          <w:sz w:val="16"/>
        </w:rPr>
      </w:pP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917"/>
        <w:gridCol w:w="9568"/>
        <w:gridCol w:w="1739"/>
        <w:gridCol w:w="1060"/>
        <w:gridCol w:w="1092"/>
      </w:tblGrid>
      <w:tr w:rsidR="006E2988" w:rsidRPr="00A44955" w14:paraId="46BA5197" w14:textId="77777777" w:rsidTr="00110285">
        <w:trPr>
          <w:trHeight w:val="397"/>
        </w:trPr>
        <w:tc>
          <w:tcPr>
            <w:tcW w:w="14876" w:type="dxa"/>
            <w:gridSpan w:val="6"/>
            <w:shd w:val="clear" w:color="auto" w:fill="D9D9D9"/>
            <w:vAlign w:val="center"/>
          </w:tcPr>
          <w:p w14:paraId="48141D71" w14:textId="77777777" w:rsidR="006E2988" w:rsidRPr="00A44955" w:rsidRDefault="006E2988" w:rsidP="00A44955">
            <w:pPr>
              <w:jc w:val="center"/>
              <w:rPr>
                <w:rFonts w:ascii="Arial" w:hAnsi="Arial" w:cs="Arial"/>
                <w:b/>
              </w:rPr>
            </w:pPr>
            <w:r w:rsidRPr="00A44955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6E2988" w:rsidRPr="00A44955" w14:paraId="76E064C8" w14:textId="77777777" w:rsidTr="00A639EB">
        <w:trPr>
          <w:trHeight w:val="647"/>
        </w:trPr>
        <w:tc>
          <w:tcPr>
            <w:tcW w:w="50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D8EA04" w14:textId="77777777" w:rsidR="006E2988" w:rsidRPr="00A44955" w:rsidRDefault="006E2988" w:rsidP="006748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17" w:type="dxa"/>
            <w:shd w:val="clear" w:color="auto" w:fill="D9D9D9"/>
            <w:vAlign w:val="center"/>
          </w:tcPr>
          <w:p w14:paraId="40968554" w14:textId="77777777"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 xml:space="preserve">Risk </w:t>
            </w:r>
            <w:r w:rsidR="006806C5" w:rsidRPr="00A44955">
              <w:rPr>
                <w:rFonts w:ascii="Arial" w:hAnsi="Arial" w:cs="Arial"/>
                <w:b/>
                <w:sz w:val="18"/>
                <w:szCs w:val="18"/>
              </w:rPr>
              <w:t>Rating</w:t>
            </w:r>
          </w:p>
        </w:tc>
        <w:tc>
          <w:tcPr>
            <w:tcW w:w="9568" w:type="dxa"/>
            <w:shd w:val="clear" w:color="auto" w:fill="D9D9D9"/>
            <w:vAlign w:val="center"/>
          </w:tcPr>
          <w:p w14:paraId="6985B451" w14:textId="77777777"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 xml:space="preserve">Action </w:t>
            </w:r>
            <w:r w:rsidR="006806C5" w:rsidRPr="00A44955">
              <w:rPr>
                <w:rFonts w:ascii="Arial" w:hAnsi="Arial" w:cs="Arial"/>
                <w:b/>
                <w:sz w:val="18"/>
                <w:szCs w:val="18"/>
              </w:rPr>
              <w:t>R</w:t>
            </w:r>
            <w:r w:rsidRPr="00A44955">
              <w:rPr>
                <w:rFonts w:ascii="Arial" w:hAnsi="Arial" w:cs="Arial"/>
                <w:b/>
                <w:sz w:val="18"/>
                <w:szCs w:val="18"/>
              </w:rPr>
              <w:t>equired:</w:t>
            </w:r>
          </w:p>
        </w:tc>
        <w:tc>
          <w:tcPr>
            <w:tcW w:w="1739" w:type="dxa"/>
            <w:shd w:val="clear" w:color="auto" w:fill="D9D9D9"/>
            <w:vAlign w:val="center"/>
          </w:tcPr>
          <w:p w14:paraId="4963683C" w14:textId="77777777" w:rsidR="006E2988" w:rsidRPr="00A44955" w:rsidRDefault="006806C5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 xml:space="preserve">Person (s) </w:t>
            </w:r>
            <w:r w:rsidR="006E2988" w:rsidRPr="00A44955">
              <w:rPr>
                <w:rFonts w:ascii="Arial" w:hAnsi="Arial" w:cs="Arial"/>
                <w:b/>
                <w:sz w:val="16"/>
                <w:szCs w:val="16"/>
              </w:rPr>
              <w:t>Responsible</w:t>
            </w:r>
          </w:p>
        </w:tc>
        <w:tc>
          <w:tcPr>
            <w:tcW w:w="1060" w:type="dxa"/>
            <w:shd w:val="clear" w:color="auto" w:fill="D9D9D9"/>
            <w:vAlign w:val="center"/>
          </w:tcPr>
          <w:p w14:paraId="05A2935A" w14:textId="77777777"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092" w:type="dxa"/>
            <w:shd w:val="clear" w:color="auto" w:fill="D9D9D9"/>
            <w:vAlign w:val="center"/>
          </w:tcPr>
          <w:p w14:paraId="48FB9719" w14:textId="77777777"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Date Completed</w:t>
            </w:r>
          </w:p>
        </w:tc>
      </w:tr>
      <w:tr w:rsidR="004561BC" w:rsidRPr="00A44955" w14:paraId="4803276C" w14:textId="77777777" w:rsidTr="004561BC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14:paraId="19875088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7" w:type="dxa"/>
            <w:shd w:val="clear" w:color="auto" w:fill="92D050"/>
            <w:vAlign w:val="center"/>
          </w:tcPr>
          <w:p w14:paraId="77293F41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>All</w:t>
            </w:r>
          </w:p>
        </w:tc>
        <w:tc>
          <w:tcPr>
            <w:tcW w:w="9568" w:type="dxa"/>
            <w:vAlign w:val="center"/>
          </w:tcPr>
          <w:p w14:paraId="046C9641" w14:textId="0FF546B1" w:rsidR="004561BC" w:rsidRPr="004561BC" w:rsidRDefault="004561BC" w:rsidP="004561BC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 xml:space="preserve">Ensure that all office based staff </w:t>
            </w:r>
            <w:r w:rsidR="00CF0D7E">
              <w:rPr>
                <w:rFonts w:ascii="Arial" w:hAnsi="Arial" w:cs="Arial"/>
                <w:sz w:val="18"/>
                <w:szCs w:val="18"/>
              </w:rPr>
              <w:t>are aware of</w:t>
            </w:r>
            <w:r w:rsidRPr="004561BC">
              <w:rPr>
                <w:rFonts w:ascii="Arial" w:hAnsi="Arial" w:cs="Arial"/>
                <w:sz w:val="18"/>
                <w:szCs w:val="18"/>
              </w:rPr>
              <w:t xml:space="preserve"> this risk assessment</w:t>
            </w:r>
          </w:p>
        </w:tc>
        <w:tc>
          <w:tcPr>
            <w:tcW w:w="1739" w:type="dxa"/>
            <w:vAlign w:val="center"/>
          </w:tcPr>
          <w:p w14:paraId="54CCF5FB" w14:textId="77777777"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56058B21" w14:textId="77777777" w:rsidR="004561BC" w:rsidRDefault="004561BC" w:rsidP="004561BC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60" w:type="dxa"/>
            <w:vAlign w:val="center"/>
          </w:tcPr>
          <w:p w14:paraId="2DB74EE0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2"/>
              </w:rPr>
              <w:t>Ongoing</w:t>
            </w:r>
          </w:p>
        </w:tc>
        <w:tc>
          <w:tcPr>
            <w:tcW w:w="1092" w:type="dxa"/>
            <w:vAlign w:val="center"/>
          </w:tcPr>
          <w:p w14:paraId="6C59B1B4" w14:textId="77777777" w:rsidR="004561BC" w:rsidRPr="00A639EB" w:rsidRDefault="004561BC" w:rsidP="004561BC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561BC" w:rsidRPr="00A639EB" w14:paraId="229CAB1F" w14:textId="77777777" w:rsidTr="004561BC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14:paraId="3C0C3CC4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61BC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917" w:type="dxa"/>
            <w:shd w:val="clear" w:color="auto" w:fill="92D050"/>
            <w:vAlign w:val="center"/>
          </w:tcPr>
          <w:p w14:paraId="3C83FF93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61BC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568" w:type="dxa"/>
            <w:vAlign w:val="center"/>
          </w:tcPr>
          <w:p w14:paraId="2EF0721C" w14:textId="77777777" w:rsidR="004561BC" w:rsidRPr="004561BC" w:rsidRDefault="004561BC" w:rsidP="004561BC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>Annual review of completed DSE assessments to ensure that circumstances have not changed and that any identified actions have been addressed</w:t>
            </w:r>
          </w:p>
        </w:tc>
        <w:tc>
          <w:tcPr>
            <w:tcW w:w="1739" w:type="dxa"/>
            <w:vAlign w:val="center"/>
          </w:tcPr>
          <w:p w14:paraId="59566F7E" w14:textId="77777777"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64000E03" w14:textId="77777777" w:rsidR="004561BC" w:rsidRDefault="004561BC" w:rsidP="004561BC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60" w:type="dxa"/>
            <w:vAlign w:val="center"/>
          </w:tcPr>
          <w:p w14:paraId="71266FBD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092" w:type="dxa"/>
            <w:vAlign w:val="center"/>
          </w:tcPr>
          <w:p w14:paraId="6A99A004" w14:textId="77777777" w:rsidR="004561BC" w:rsidRPr="00A639EB" w:rsidRDefault="004561BC" w:rsidP="004561BC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561BC" w:rsidRPr="00A639EB" w14:paraId="2B4A3C94" w14:textId="77777777" w:rsidTr="004561BC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14:paraId="6F5D8CCA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917" w:type="dxa"/>
            <w:shd w:val="clear" w:color="auto" w:fill="92D050"/>
            <w:vAlign w:val="center"/>
          </w:tcPr>
          <w:p w14:paraId="72EF1AFD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568" w:type="dxa"/>
            <w:vAlign w:val="center"/>
          </w:tcPr>
          <w:p w14:paraId="59EB549E" w14:textId="77777777" w:rsidR="004561BC" w:rsidRPr="004561BC" w:rsidRDefault="004561BC" w:rsidP="003264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Ensure annual fire awareness training is issued to Company personnel including a walk through evacuation to remind all of the assembly point. Also, when arranged by </w:t>
            </w:r>
            <w:r w:rsidR="0032641F">
              <w:rPr>
                <w:rFonts w:ascii="Arial" w:hAnsi="Arial" w:cs="Arial"/>
                <w:sz w:val="18"/>
                <w:szCs w:val="18"/>
              </w:rPr>
              <w:t>the Landlord</w:t>
            </w:r>
            <w:r>
              <w:rPr>
                <w:rFonts w:ascii="Arial" w:hAnsi="Arial" w:cs="Arial"/>
                <w:sz w:val="18"/>
                <w:szCs w:val="18"/>
              </w:rPr>
              <w:t xml:space="preserve">, participate in the building evacuation so that co-ordination at the assembly point is tested. </w:t>
            </w:r>
          </w:p>
        </w:tc>
        <w:tc>
          <w:tcPr>
            <w:tcW w:w="1739" w:type="dxa"/>
            <w:vAlign w:val="center"/>
          </w:tcPr>
          <w:p w14:paraId="341A2337" w14:textId="77777777"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69C5CB72" w14:textId="77777777" w:rsidR="004561BC" w:rsidRDefault="004561BC" w:rsidP="004561BC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60" w:type="dxa"/>
            <w:vAlign w:val="center"/>
          </w:tcPr>
          <w:p w14:paraId="641AC5C7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092" w:type="dxa"/>
            <w:vAlign w:val="center"/>
          </w:tcPr>
          <w:p w14:paraId="72225CAD" w14:textId="77777777" w:rsidR="004561BC" w:rsidRPr="00A639EB" w:rsidRDefault="004561BC" w:rsidP="004561BC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F55418" w:rsidRPr="00A639EB" w14:paraId="7AE8991B" w14:textId="77777777" w:rsidTr="00F55418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14:paraId="5A02CA9D" w14:textId="77777777" w:rsidR="00F55418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917" w:type="dxa"/>
            <w:shd w:val="clear" w:color="auto" w:fill="92D050"/>
            <w:vAlign w:val="center"/>
          </w:tcPr>
          <w:p w14:paraId="3823C280" w14:textId="77777777" w:rsidR="00F55418" w:rsidRPr="004561BC" w:rsidRDefault="00F55418" w:rsidP="00F5541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61BC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568" w:type="dxa"/>
            <w:vAlign w:val="center"/>
          </w:tcPr>
          <w:p w14:paraId="4EE97DB1" w14:textId="77777777" w:rsidR="00F55418" w:rsidRPr="004561BC" w:rsidRDefault="00F55418" w:rsidP="00F55418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>Manufacturers/suppliers of products used by the Company to provide Safety Data Sheets (SDS). Latest SDS to be reviewed and CoSHH assessments to be reviewed annually (minimum) and updated as necessary.</w:t>
            </w:r>
          </w:p>
        </w:tc>
        <w:tc>
          <w:tcPr>
            <w:tcW w:w="1739" w:type="dxa"/>
            <w:vAlign w:val="center"/>
          </w:tcPr>
          <w:p w14:paraId="6E87DD4B" w14:textId="77777777"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6D4178F5" w14:textId="2061B7A2" w:rsidR="00F55418" w:rsidRDefault="004561BC" w:rsidP="004561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60" w:type="dxa"/>
            <w:vAlign w:val="center"/>
          </w:tcPr>
          <w:p w14:paraId="03CA52CF" w14:textId="77777777" w:rsidR="00F55418" w:rsidRPr="004561BC" w:rsidRDefault="00F55418" w:rsidP="00F5541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092" w:type="dxa"/>
            <w:vAlign w:val="center"/>
          </w:tcPr>
          <w:p w14:paraId="03D76FCC" w14:textId="77777777" w:rsidR="00F55418" w:rsidRPr="00A639EB" w:rsidRDefault="00F55418" w:rsidP="00F55418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4846A342" w14:textId="77777777" w:rsidR="002145FD" w:rsidRDefault="002145FD" w:rsidP="00402B3A"/>
    <w:p w14:paraId="58F1FDF5" w14:textId="77777777" w:rsidR="002145FD" w:rsidRDefault="002145FD">
      <w:r>
        <w:br w:type="page"/>
      </w:r>
    </w:p>
    <w:p w14:paraId="56A877D2" w14:textId="77777777" w:rsidR="002145FD" w:rsidRDefault="002145FD" w:rsidP="002145FD">
      <w:pPr>
        <w:jc w:val="center"/>
      </w:pPr>
      <w:r w:rsidRPr="00E074EB">
        <w:rPr>
          <w:rFonts w:ascii="Arial" w:hAnsi="Arial" w:cs="Arial"/>
          <w:b/>
          <w:sz w:val="22"/>
          <w:szCs w:val="22"/>
        </w:rPr>
        <w:lastRenderedPageBreak/>
        <w:t>The following members of staff have read this risk assessment</w:t>
      </w:r>
      <w:r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br/>
        <w:t>Their signatures are confirmation that they have read and understood</w:t>
      </w:r>
      <w:r w:rsidRPr="00E074EB">
        <w:rPr>
          <w:rFonts w:ascii="Arial" w:hAnsi="Arial" w:cs="Arial"/>
          <w:b/>
          <w:sz w:val="22"/>
          <w:szCs w:val="22"/>
        </w:rPr>
        <w:t xml:space="preserve"> all which is within its contents.</w:t>
      </w:r>
    </w:p>
    <w:p w14:paraId="180988A3" w14:textId="77777777" w:rsidR="002145FD" w:rsidRDefault="002145FD" w:rsidP="002145FD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2145FD" w:rsidRPr="00F23C83" w14:paraId="071968CE" w14:textId="77777777" w:rsidTr="00F04517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40CB846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5AA3E758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5CEEF91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56D6538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774E2A2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0CB4973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</w:tr>
      <w:tr w:rsidR="002145FD" w:rsidRPr="00F23C83" w14:paraId="4863556D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74D6622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F81532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F5FF44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F2B4453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9E8F9CB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9C3D23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784CD8F7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25D1163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14DC066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EDAFE6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25E2D6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200919F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ADF6C5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3D4BF32D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372C69E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DE690D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14E5E9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690B22F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810864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CFCE78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2B09B292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25BCCF01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75E220B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14CE12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D676BB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39D1D2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D7560A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6DC1725F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2E1464F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F71BD4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977486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0224C32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ED208C3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AA6D83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24B21412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314D8FF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797B38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1CFAEA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76CA16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D799B21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D41143B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25B0D5C0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5EB8BAF2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FE8CFE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17C794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F467B9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DFFB93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671C57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7F5C7AFF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0C04DBB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16E3228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B86FC39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48712C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CE8A16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385CED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601ABC10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19E77CA1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0A4E6DB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1394C81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E38CEBF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460661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138EE4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560C10FF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7CADA593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CB5EA98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9F59C2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E74D40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2F698B6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94D503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49F8D939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27F4E28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8A2167F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D4609B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2EF6376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4C75F5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FA14C4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79C57A11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6AB242D6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3BAF17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5CF623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FF8947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E64EFC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14E7403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7E8DC5B" w14:textId="77777777" w:rsidR="00CF161F" w:rsidRDefault="00CF161F" w:rsidP="00402B3A"/>
    <w:sectPr w:rsidR="00CF161F" w:rsidSect="004561BC">
      <w:headerReference w:type="default" r:id="rId7"/>
      <w:footerReference w:type="default" r:id="rId8"/>
      <w:type w:val="continuous"/>
      <w:pgSz w:w="16838" w:h="11906" w:orient="landscape" w:code="9"/>
      <w:pgMar w:top="624" w:right="1134" w:bottom="624" w:left="964" w:header="39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44B8D" w14:textId="77777777" w:rsidR="00781925" w:rsidRDefault="00781925">
      <w:r>
        <w:separator/>
      </w:r>
    </w:p>
  </w:endnote>
  <w:endnote w:type="continuationSeparator" w:id="0">
    <w:p w14:paraId="0012FAA2" w14:textId="77777777" w:rsidR="00781925" w:rsidRDefault="00781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4913"/>
      <w:gridCol w:w="4914"/>
      <w:gridCol w:w="4913"/>
    </w:tblGrid>
    <w:tr w:rsidR="00ED38A6" w:rsidRPr="00C70267" w14:paraId="154FF7BA" w14:textId="77777777" w:rsidTr="001C6F14">
      <w:tc>
        <w:tcPr>
          <w:tcW w:w="4928" w:type="dxa"/>
        </w:tcPr>
        <w:p w14:paraId="49C18BAC" w14:textId="77777777" w:rsidR="00ED38A6" w:rsidRPr="00A639EB" w:rsidRDefault="00ED38A6" w:rsidP="007B2D70">
          <w:pPr>
            <w:pStyle w:val="Footer"/>
            <w:rPr>
              <w:rFonts w:ascii="Arial" w:hAnsi="Arial" w:cs="Arial"/>
              <w:color w:val="D9D9D9" w:themeColor="background1" w:themeShade="D9"/>
              <w:sz w:val="18"/>
              <w:szCs w:val="18"/>
            </w:rPr>
          </w:pPr>
          <w:r w:rsidRPr="00A639EB">
            <w:rPr>
              <w:rFonts w:ascii="Arial" w:hAnsi="Arial" w:cs="Arial"/>
              <w:color w:val="D9D9D9" w:themeColor="background1" w:themeShade="D9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14:paraId="211811D7" w14:textId="09F65EDA" w:rsidR="00ED38A6" w:rsidRPr="00C70267" w:rsidRDefault="002145FD" w:rsidP="001C6F14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1A55D8">
            <w:rPr>
              <w:rFonts w:ascii="Arial" w:hAnsi="Arial" w:cs="Arial"/>
              <w:sz w:val="16"/>
              <w:szCs w:val="18"/>
            </w:rPr>
            <w:t>Issue No:</w:t>
          </w:r>
          <w:r w:rsidR="004B5D5F" w:rsidRPr="001A55D8">
            <w:rPr>
              <w:rFonts w:ascii="Arial" w:hAnsi="Arial" w:cs="Arial"/>
              <w:sz w:val="16"/>
              <w:szCs w:val="18"/>
            </w:rPr>
            <w:t xml:space="preserve"> </w:t>
          </w:r>
          <w:r w:rsidR="00CF0D7E">
            <w:rPr>
              <w:rFonts w:ascii="Arial" w:hAnsi="Arial" w:cs="Arial"/>
              <w:sz w:val="16"/>
              <w:szCs w:val="18"/>
            </w:rPr>
            <w:t>2</w:t>
          </w:r>
        </w:p>
      </w:tc>
      <w:tc>
        <w:tcPr>
          <w:tcW w:w="4929" w:type="dxa"/>
        </w:tcPr>
        <w:p w14:paraId="33711C1B" w14:textId="77777777" w:rsidR="00ED38A6" w:rsidRPr="00A639EB" w:rsidRDefault="00ED38A6" w:rsidP="00C70267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1A55D8">
            <w:rPr>
              <w:rFonts w:ascii="Arial" w:hAnsi="Arial" w:cs="Arial"/>
              <w:sz w:val="16"/>
              <w:szCs w:val="18"/>
            </w:rPr>
            <w:t xml:space="preserve">Page 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begin"/>
          </w:r>
          <w:r w:rsidRPr="001A55D8">
            <w:rPr>
              <w:rFonts w:ascii="Arial" w:hAnsi="Arial" w:cs="Arial"/>
              <w:sz w:val="16"/>
              <w:szCs w:val="18"/>
            </w:rPr>
            <w:instrText xml:space="preserve"> PAGE </w:instrTex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separate"/>
          </w:r>
          <w:r w:rsidR="005B56C0">
            <w:rPr>
              <w:rFonts w:ascii="Arial" w:hAnsi="Arial" w:cs="Arial"/>
              <w:noProof/>
              <w:sz w:val="16"/>
              <w:szCs w:val="18"/>
            </w:rPr>
            <w:t>1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end"/>
          </w:r>
          <w:r w:rsidRPr="001A55D8">
            <w:rPr>
              <w:rFonts w:ascii="Arial" w:hAnsi="Arial" w:cs="Arial"/>
              <w:sz w:val="16"/>
              <w:szCs w:val="18"/>
            </w:rPr>
            <w:t xml:space="preserve"> of 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begin"/>
          </w:r>
          <w:r w:rsidRPr="001A55D8">
            <w:rPr>
              <w:rFonts w:ascii="Arial" w:hAnsi="Arial" w:cs="Arial"/>
              <w:sz w:val="16"/>
              <w:szCs w:val="18"/>
            </w:rPr>
            <w:instrText xml:space="preserve"> NUMPAGES  </w:instrTex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separate"/>
          </w:r>
          <w:r w:rsidR="005B56C0">
            <w:rPr>
              <w:rFonts w:ascii="Arial" w:hAnsi="Arial" w:cs="Arial"/>
              <w:noProof/>
              <w:sz w:val="16"/>
              <w:szCs w:val="18"/>
            </w:rPr>
            <w:t>5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end"/>
          </w:r>
        </w:p>
      </w:tc>
    </w:tr>
  </w:tbl>
  <w:p w14:paraId="37DF4BB9" w14:textId="77777777" w:rsidR="00ED38A6" w:rsidRPr="001A55D8" w:rsidRDefault="00ED38A6" w:rsidP="00EC582F">
    <w:pPr>
      <w:pStyle w:val="Footer"/>
      <w:rPr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A98FC" w14:textId="77777777" w:rsidR="00781925" w:rsidRDefault="00781925">
      <w:r>
        <w:separator/>
      </w:r>
    </w:p>
  </w:footnote>
  <w:footnote w:type="continuationSeparator" w:id="0">
    <w:p w14:paraId="48942BED" w14:textId="77777777" w:rsidR="00781925" w:rsidRDefault="00781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881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61"/>
      <w:gridCol w:w="7229"/>
      <w:gridCol w:w="3291"/>
    </w:tblGrid>
    <w:tr w:rsidR="00ED38A6" w:rsidRPr="007908A1" w14:paraId="5DD57935" w14:textId="77777777" w:rsidTr="00E81785">
      <w:trPr>
        <w:trHeight w:val="227"/>
      </w:trPr>
      <w:tc>
        <w:tcPr>
          <w:tcW w:w="4361" w:type="dxa"/>
          <w:vAlign w:val="center"/>
        </w:tcPr>
        <w:p w14:paraId="0B02D0DE" w14:textId="77777777" w:rsidR="0032641F" w:rsidRDefault="0032641F" w:rsidP="0032641F">
          <w:pPr>
            <w:rPr>
              <w:noProof/>
              <w:lang w:eastAsia="en-GB"/>
            </w:rPr>
          </w:pPr>
          <w:r>
            <w:rPr>
              <w:noProof/>
              <w:lang w:eastAsia="en-GB"/>
            </w:rPr>
            <w:drawing>
              <wp:inline distT="0" distB="0" distL="0" distR="0" wp14:anchorId="60296B8C" wp14:editId="300FC60F">
                <wp:extent cx="1162050" cy="209550"/>
                <wp:effectExtent l="0" t="0" r="0" b="0"/>
                <wp:docPr id="1" name="Picture 1" descr="https://www.entrustglobal.com/wp-content/uploads/2020/10/EnTrust_Global_Logo-Copy@2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https://www.entrustglobal.com/wp-content/uploads/2020/10/EnTrust_Global_Logo-Copy@2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6138355" w14:textId="77777777" w:rsidR="0032641F" w:rsidRPr="005D30EB" w:rsidRDefault="0032641F" w:rsidP="0032641F">
          <w:pPr>
            <w:rPr>
              <w:rFonts w:ascii="Arial" w:hAnsi="Arial" w:cs="Arial"/>
              <w:sz w:val="16"/>
            </w:rPr>
          </w:pPr>
          <w:r w:rsidRPr="005D30EB">
            <w:rPr>
              <w:rFonts w:ascii="Arial" w:hAnsi="Arial" w:cs="Arial"/>
              <w:sz w:val="16"/>
            </w:rPr>
            <w:t>30 Panton Street, Fifth Floor</w:t>
          </w:r>
        </w:p>
        <w:p w14:paraId="35A20D93" w14:textId="77777777" w:rsidR="00ED38A6" w:rsidRPr="00C70267" w:rsidRDefault="0032641F" w:rsidP="0032641F">
          <w:pPr>
            <w:pStyle w:val="Header"/>
            <w:rPr>
              <w:rFonts w:ascii="Arial" w:hAnsi="Arial" w:cs="Arial"/>
              <w:sz w:val="22"/>
              <w:szCs w:val="22"/>
            </w:rPr>
          </w:pPr>
          <w:r w:rsidRPr="005D30EB">
            <w:rPr>
              <w:rFonts w:ascii="Arial" w:hAnsi="Arial" w:cs="Arial"/>
              <w:sz w:val="16"/>
            </w:rPr>
            <w:t>London, SW1Y 4AJ</w:t>
          </w:r>
        </w:p>
      </w:tc>
      <w:tc>
        <w:tcPr>
          <w:tcW w:w="7229" w:type="dxa"/>
          <w:vMerge w:val="restart"/>
          <w:vAlign w:val="center"/>
        </w:tcPr>
        <w:p w14:paraId="24EF9500" w14:textId="77777777" w:rsidR="00ED38A6" w:rsidRPr="007908A1" w:rsidRDefault="00ED38A6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291" w:type="dxa"/>
          <w:vMerge w:val="restart"/>
          <w:vAlign w:val="center"/>
        </w:tcPr>
        <w:p w14:paraId="1633D740" w14:textId="77777777" w:rsidR="00ED38A6" w:rsidRPr="000914EE" w:rsidRDefault="00ED38A6" w:rsidP="002145FD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Risk Assessment No: </w:t>
          </w:r>
          <w:r w:rsidR="004B5D5F">
            <w:rPr>
              <w:rFonts w:ascii="Arial" w:hAnsi="Arial" w:cs="Arial"/>
              <w:b/>
              <w:sz w:val="20"/>
              <w:szCs w:val="20"/>
            </w:rPr>
            <w:t>2.2.</w:t>
          </w:r>
          <w:r w:rsidR="00A639EB"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ED38A6" w:rsidRPr="007908A1" w14:paraId="5714ED7D" w14:textId="77777777" w:rsidTr="001A55D8">
      <w:trPr>
        <w:trHeight w:val="20"/>
      </w:trPr>
      <w:tc>
        <w:tcPr>
          <w:tcW w:w="4361" w:type="dxa"/>
          <w:vAlign w:val="center"/>
        </w:tcPr>
        <w:p w14:paraId="6197C09E" w14:textId="77777777" w:rsidR="00ED38A6" w:rsidRPr="00C70267" w:rsidRDefault="00ED38A6" w:rsidP="00ED38A6">
          <w:pPr>
            <w:pStyle w:val="Header"/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7229" w:type="dxa"/>
          <w:vMerge/>
          <w:vAlign w:val="center"/>
        </w:tcPr>
        <w:p w14:paraId="15C5497D" w14:textId="77777777" w:rsidR="00ED38A6" w:rsidRPr="007908A1" w:rsidRDefault="00ED38A6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</w:p>
      </w:tc>
      <w:tc>
        <w:tcPr>
          <w:tcW w:w="3291" w:type="dxa"/>
          <w:vMerge/>
          <w:vAlign w:val="center"/>
        </w:tcPr>
        <w:p w14:paraId="4CA0FCF4" w14:textId="77777777" w:rsidR="00ED38A6" w:rsidRPr="00C70267" w:rsidRDefault="00ED38A6" w:rsidP="001B2C6B">
          <w:pPr>
            <w:pStyle w:val="Header"/>
            <w:rPr>
              <w:rFonts w:ascii="Arial" w:hAnsi="Arial" w:cs="Arial"/>
              <w:b/>
              <w:smallCaps/>
              <w:sz w:val="20"/>
              <w:szCs w:val="20"/>
            </w:rPr>
          </w:pPr>
        </w:p>
      </w:tc>
    </w:tr>
  </w:tbl>
  <w:p w14:paraId="58E7ADE0" w14:textId="77777777" w:rsidR="00ED38A6" w:rsidRDefault="00ED38A6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9549C7"/>
    <w:multiLevelType w:val="hybridMultilevel"/>
    <w:tmpl w:val="2E3E6B60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B1A09"/>
    <w:multiLevelType w:val="hybridMultilevel"/>
    <w:tmpl w:val="FA72A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30F0A"/>
    <w:multiLevelType w:val="hybridMultilevel"/>
    <w:tmpl w:val="4EA0BDF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490BE1"/>
    <w:multiLevelType w:val="hybridMultilevel"/>
    <w:tmpl w:val="EB547238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C61F76"/>
    <w:multiLevelType w:val="hybridMultilevel"/>
    <w:tmpl w:val="57BA0B6E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669E0"/>
    <w:multiLevelType w:val="hybridMultilevel"/>
    <w:tmpl w:val="034855EC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F982DF4"/>
    <w:multiLevelType w:val="hybridMultilevel"/>
    <w:tmpl w:val="64381142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19774">
    <w:abstractNumId w:val="5"/>
  </w:num>
  <w:num w:numId="2" w16cid:durableId="1200240422">
    <w:abstractNumId w:val="0"/>
  </w:num>
  <w:num w:numId="3" w16cid:durableId="2009861323">
    <w:abstractNumId w:val="6"/>
  </w:num>
  <w:num w:numId="4" w16cid:durableId="515268549">
    <w:abstractNumId w:val="9"/>
  </w:num>
  <w:num w:numId="5" w16cid:durableId="60562225">
    <w:abstractNumId w:val="3"/>
  </w:num>
  <w:num w:numId="6" w16cid:durableId="1554273513">
    <w:abstractNumId w:val="2"/>
  </w:num>
  <w:num w:numId="7" w16cid:durableId="1107503924">
    <w:abstractNumId w:val="1"/>
  </w:num>
  <w:num w:numId="8" w16cid:durableId="1304309246">
    <w:abstractNumId w:val="10"/>
  </w:num>
  <w:num w:numId="9" w16cid:durableId="20057965">
    <w:abstractNumId w:val="4"/>
  </w:num>
  <w:num w:numId="10" w16cid:durableId="1970890413">
    <w:abstractNumId w:val="8"/>
  </w:num>
  <w:num w:numId="11" w16cid:durableId="917715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DEF"/>
    <w:rsid w:val="00054127"/>
    <w:rsid w:val="0009027F"/>
    <w:rsid w:val="000914EE"/>
    <w:rsid w:val="000961C1"/>
    <w:rsid w:val="000A263E"/>
    <w:rsid w:val="000D240E"/>
    <w:rsid w:val="000D3241"/>
    <w:rsid w:val="000F3624"/>
    <w:rsid w:val="000F6FD0"/>
    <w:rsid w:val="00110285"/>
    <w:rsid w:val="001125FA"/>
    <w:rsid w:val="001161D5"/>
    <w:rsid w:val="001227EE"/>
    <w:rsid w:val="00133E75"/>
    <w:rsid w:val="001413B3"/>
    <w:rsid w:val="00174D80"/>
    <w:rsid w:val="001A55D8"/>
    <w:rsid w:val="001B2C6B"/>
    <w:rsid w:val="001C37C1"/>
    <w:rsid w:val="001C6F14"/>
    <w:rsid w:val="001D3D21"/>
    <w:rsid w:val="002145FD"/>
    <w:rsid w:val="002173AC"/>
    <w:rsid w:val="002B43DC"/>
    <w:rsid w:val="002D117A"/>
    <w:rsid w:val="002D5F05"/>
    <w:rsid w:val="002E53B0"/>
    <w:rsid w:val="002F08F2"/>
    <w:rsid w:val="003248F1"/>
    <w:rsid w:val="0032641F"/>
    <w:rsid w:val="00336303"/>
    <w:rsid w:val="00356E71"/>
    <w:rsid w:val="00380EE0"/>
    <w:rsid w:val="00385B4B"/>
    <w:rsid w:val="003930D5"/>
    <w:rsid w:val="003A34FC"/>
    <w:rsid w:val="003B14DD"/>
    <w:rsid w:val="003C4185"/>
    <w:rsid w:val="003D47B8"/>
    <w:rsid w:val="00402B3A"/>
    <w:rsid w:val="004145F5"/>
    <w:rsid w:val="00453F86"/>
    <w:rsid w:val="004561BC"/>
    <w:rsid w:val="00485CF6"/>
    <w:rsid w:val="004871D6"/>
    <w:rsid w:val="004B5D5F"/>
    <w:rsid w:val="004C2A40"/>
    <w:rsid w:val="004C670E"/>
    <w:rsid w:val="004D0718"/>
    <w:rsid w:val="004D6BC6"/>
    <w:rsid w:val="0051298E"/>
    <w:rsid w:val="00522A01"/>
    <w:rsid w:val="00552BCD"/>
    <w:rsid w:val="00552CF1"/>
    <w:rsid w:val="00580750"/>
    <w:rsid w:val="005859D3"/>
    <w:rsid w:val="005B4BF7"/>
    <w:rsid w:val="005B56C0"/>
    <w:rsid w:val="005D2AF6"/>
    <w:rsid w:val="005E3A73"/>
    <w:rsid w:val="00625A53"/>
    <w:rsid w:val="00626F4A"/>
    <w:rsid w:val="00632E2C"/>
    <w:rsid w:val="0067487B"/>
    <w:rsid w:val="006806C5"/>
    <w:rsid w:val="006C278E"/>
    <w:rsid w:val="006D09D5"/>
    <w:rsid w:val="006E2988"/>
    <w:rsid w:val="006E6F1B"/>
    <w:rsid w:val="00721E2A"/>
    <w:rsid w:val="00725DEF"/>
    <w:rsid w:val="00727F06"/>
    <w:rsid w:val="00744E48"/>
    <w:rsid w:val="00750BCD"/>
    <w:rsid w:val="00760A36"/>
    <w:rsid w:val="00764DAB"/>
    <w:rsid w:val="00781925"/>
    <w:rsid w:val="00785202"/>
    <w:rsid w:val="007908A1"/>
    <w:rsid w:val="00795044"/>
    <w:rsid w:val="007B2D70"/>
    <w:rsid w:val="007B55E6"/>
    <w:rsid w:val="007C696D"/>
    <w:rsid w:val="007E3458"/>
    <w:rsid w:val="008E0718"/>
    <w:rsid w:val="00956363"/>
    <w:rsid w:val="00972301"/>
    <w:rsid w:val="009A4DD4"/>
    <w:rsid w:val="009B5462"/>
    <w:rsid w:val="009C1BE1"/>
    <w:rsid w:val="009F6A06"/>
    <w:rsid w:val="00A069D8"/>
    <w:rsid w:val="00A1295F"/>
    <w:rsid w:val="00A44955"/>
    <w:rsid w:val="00A639EB"/>
    <w:rsid w:val="00A85187"/>
    <w:rsid w:val="00A94252"/>
    <w:rsid w:val="00A97E82"/>
    <w:rsid w:val="00AB0218"/>
    <w:rsid w:val="00AC38A7"/>
    <w:rsid w:val="00AE5101"/>
    <w:rsid w:val="00AF2AEF"/>
    <w:rsid w:val="00B052FB"/>
    <w:rsid w:val="00B07EE2"/>
    <w:rsid w:val="00B23D1E"/>
    <w:rsid w:val="00B2640E"/>
    <w:rsid w:val="00B312E7"/>
    <w:rsid w:val="00B4365C"/>
    <w:rsid w:val="00B4381D"/>
    <w:rsid w:val="00B4389B"/>
    <w:rsid w:val="00B51779"/>
    <w:rsid w:val="00B711DB"/>
    <w:rsid w:val="00B94B4A"/>
    <w:rsid w:val="00BA2C78"/>
    <w:rsid w:val="00BC07CB"/>
    <w:rsid w:val="00BE2B5E"/>
    <w:rsid w:val="00C34E6F"/>
    <w:rsid w:val="00C43AB0"/>
    <w:rsid w:val="00C4626F"/>
    <w:rsid w:val="00C54C6E"/>
    <w:rsid w:val="00C6478A"/>
    <w:rsid w:val="00C65647"/>
    <w:rsid w:val="00C70267"/>
    <w:rsid w:val="00C70DEE"/>
    <w:rsid w:val="00C73AF8"/>
    <w:rsid w:val="00C75E8A"/>
    <w:rsid w:val="00C87870"/>
    <w:rsid w:val="00CC7B2E"/>
    <w:rsid w:val="00CF0D7E"/>
    <w:rsid w:val="00CF161F"/>
    <w:rsid w:val="00D037CC"/>
    <w:rsid w:val="00D03B75"/>
    <w:rsid w:val="00D4103E"/>
    <w:rsid w:val="00D80DF6"/>
    <w:rsid w:val="00D96109"/>
    <w:rsid w:val="00DC7443"/>
    <w:rsid w:val="00DD40F8"/>
    <w:rsid w:val="00DF4245"/>
    <w:rsid w:val="00DF4EE4"/>
    <w:rsid w:val="00E14DA6"/>
    <w:rsid w:val="00E170D2"/>
    <w:rsid w:val="00E50464"/>
    <w:rsid w:val="00E621E4"/>
    <w:rsid w:val="00E70B61"/>
    <w:rsid w:val="00E81785"/>
    <w:rsid w:val="00E81ED0"/>
    <w:rsid w:val="00E935FD"/>
    <w:rsid w:val="00EA2772"/>
    <w:rsid w:val="00EC582F"/>
    <w:rsid w:val="00ED38A6"/>
    <w:rsid w:val="00EE01FF"/>
    <w:rsid w:val="00F04517"/>
    <w:rsid w:val="00F20529"/>
    <w:rsid w:val="00F26B80"/>
    <w:rsid w:val="00F52219"/>
    <w:rsid w:val="00F55418"/>
    <w:rsid w:val="00F811BE"/>
    <w:rsid w:val="00F8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4C422A1"/>
  <w15:docId w15:val="{43664F14-B409-43E8-89EB-D34B5917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styleId="ListParagraph">
    <w:name w:val="List Paragraph"/>
    <w:basedOn w:val="Normal"/>
    <w:uiPriority w:val="34"/>
    <w:qFormat/>
    <w:rsid w:val="002B43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game\Desktop\MB-HS%20Docs\Office%20Risk%20Assess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Risk Assessment Template</Template>
  <TotalTime>1</TotalTime>
  <Pages>5</Pages>
  <Words>1376</Words>
  <Characters>7802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MBHS</dc:creator>
  <cp:keywords/>
  <dc:description/>
  <cp:lastModifiedBy>Tony Smith-Allen</cp:lastModifiedBy>
  <cp:revision>3</cp:revision>
  <cp:lastPrinted>2024-03-27T14:28:00Z</cp:lastPrinted>
  <dcterms:created xsi:type="dcterms:W3CDTF">2024-03-27T14:28:00Z</dcterms:created>
  <dcterms:modified xsi:type="dcterms:W3CDTF">2024-03-27T14:28:00Z</dcterms:modified>
</cp:coreProperties>
</file>