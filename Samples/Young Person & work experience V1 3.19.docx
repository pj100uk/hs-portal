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325"/>
      </w:tblGrid>
      <w:tr w:rsidR="0013672E" w:rsidRPr="00677EAB" w:rsidTr="00E07678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0A4D42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0A4D42">
              <w:rPr>
                <w:rFonts w:ascii="Arial" w:hAnsi="Arial" w:cs="Arial"/>
                <w:b/>
                <w:sz w:val="20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:rsidR="0013672E" w:rsidRPr="00A44955" w:rsidRDefault="00631224" w:rsidP="0078706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Young Person on Work</w:t>
            </w:r>
            <w:r w:rsidR="005A2210" w:rsidRPr="001B37FC">
              <w:rPr>
                <w:rFonts w:ascii="Arial" w:hAnsi="Arial" w:cs="Arial"/>
                <w:sz w:val="20"/>
                <w:szCs w:val="22"/>
              </w:rPr>
              <w:t xml:space="preserve"> Experience Placement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EE06A0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EE06A0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325" w:type="dxa"/>
            <w:vAlign w:val="center"/>
          </w:tcPr>
          <w:p w:rsidR="0013672E" w:rsidRPr="00677EAB" w:rsidRDefault="0013672E" w:rsidP="00787066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13672E" w:rsidRPr="00677EAB" w:rsidTr="00E07678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0A4D42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0A4D42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0A4D42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13672E" w:rsidRPr="00677EAB" w:rsidRDefault="0013672E" w:rsidP="000F6FD0">
            <w:pPr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EE06A0" w:rsidRDefault="00C048F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Approved By:</w:t>
            </w:r>
          </w:p>
        </w:tc>
        <w:tc>
          <w:tcPr>
            <w:tcW w:w="4325" w:type="dxa"/>
            <w:vAlign w:val="center"/>
          </w:tcPr>
          <w:p w:rsidR="0013672E" w:rsidRPr="00677EAB" w:rsidRDefault="0013672E" w:rsidP="00262C94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:rsidR="006806C5" w:rsidRPr="00EC0C66" w:rsidRDefault="006806C5">
      <w:pPr>
        <w:rPr>
          <w:rFonts w:ascii="Arial" w:hAnsi="Arial" w:cs="Arial"/>
          <w:sz w:val="14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7B2D70" w:rsidRPr="00677EAB" w:rsidTr="00E07678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EE06A0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EE06A0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  <w:p w:rsidR="00C048F0" w:rsidRPr="00677EAB" w:rsidRDefault="00C048F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Volunteers</w:t>
            </w:r>
          </w:p>
        </w:tc>
        <w:sdt>
          <w:sdtPr>
            <w:rPr>
              <w:rFonts w:ascii="Arial" w:hAnsi="Arial" w:cs="Arial"/>
              <w:sz w:val="28"/>
              <w:szCs w:val="28"/>
            </w:rPr>
            <w:id w:val="622353566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  <w:sz w:val="28"/>
                    <w:szCs w:val="28"/>
                  </w:rPr>
                </w:pPr>
                <w:r w:rsidRPr="00EB6141">
                  <w:rPr>
                    <w:rFonts w:ascii="Arial" w:hAnsi="Arial" w:cs="Arial"/>
                    <w:sz w:val="28"/>
                    <w:szCs w:val="28"/>
                  </w:rPr>
                  <w:sym w:font="Wingdings" w:char="F020"/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sdt>
          <w:sdtPr>
            <w:rPr>
              <w:rFonts w:ascii="Arial" w:hAnsi="Arial" w:cs="Arial"/>
              <w:sz w:val="28"/>
            </w:rPr>
            <w:id w:val="148335782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sdt>
          <w:sdtPr>
            <w:rPr>
              <w:rFonts w:ascii="Arial" w:hAnsi="Arial" w:cs="Arial"/>
              <w:color w:val="008000"/>
              <w:sz w:val="28"/>
            </w:rPr>
            <w:id w:val="1351225008"/>
            <w14:checkbox>
              <w14:checked w14:val="1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color w:val="008000"/>
                    <w:sz w:val="28"/>
                  </w:rPr>
                  <w:sym w:font="Wingdings" w:char="F0FC"/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sdt>
          <w:sdtPr>
            <w:rPr>
              <w:rFonts w:ascii="Arial" w:hAnsi="Arial" w:cs="Arial"/>
              <w:sz w:val="28"/>
            </w:rPr>
            <w:id w:val="8135003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sdt>
          <w:sdtPr>
            <w:rPr>
              <w:rFonts w:ascii="Arial" w:hAnsi="Arial" w:cs="Arial"/>
              <w:color w:val="008000"/>
              <w:sz w:val="28"/>
            </w:rPr>
            <w:id w:val="1442800714"/>
            <w14:checkbox>
              <w14:checked w14:val="1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color w:val="008000"/>
                    <w:sz w:val="28"/>
                  </w:rPr>
                  <w:sym w:font="Wingdings" w:char="F0FC"/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sdt>
          <w:sdtPr>
            <w:rPr>
              <w:rFonts w:ascii="Arial" w:hAnsi="Arial" w:cs="Arial"/>
              <w:sz w:val="28"/>
            </w:rPr>
            <w:id w:val="26381402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  <w:tr w:rsidR="007B2D70" w:rsidRPr="00677EAB" w:rsidTr="00E07678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EE06A0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EE06A0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id w:val="1776978332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EB6141">
                  <w:rPr>
                    <w:rFonts w:ascii="Arial" w:hAnsi="Arial" w:cs="Arial"/>
                    <w:sz w:val="28"/>
                    <w:szCs w:val="22"/>
                  </w:rPr>
                  <w:sym w:font="Wingdings" w:char="F020"/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sdt>
          <w:sdtPr>
            <w:rPr>
              <w:rFonts w:ascii="Arial" w:hAnsi="Arial" w:cs="Arial"/>
              <w:sz w:val="28"/>
            </w:rPr>
            <w:id w:val="724880097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sdt>
          <w:sdtPr>
            <w:rPr>
              <w:rFonts w:ascii="Arial" w:hAnsi="Arial" w:cs="Arial"/>
              <w:sz w:val="28"/>
            </w:rPr>
            <w:id w:val="-1398508450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sdt>
          <w:sdtPr>
            <w:rPr>
              <w:rFonts w:ascii="Arial" w:hAnsi="Arial" w:cs="Arial"/>
              <w:sz w:val="28"/>
            </w:rPr>
            <w:id w:val="1090594652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sdt>
          <w:sdtPr>
            <w:rPr>
              <w:rFonts w:ascii="Arial" w:hAnsi="Arial" w:cs="Arial"/>
              <w:sz w:val="28"/>
            </w:rPr>
            <w:id w:val="1171833536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sdt>
          <w:sdtPr>
            <w:rPr>
              <w:rFonts w:ascii="Arial" w:hAnsi="Arial" w:cs="Arial"/>
              <w:sz w:val="28"/>
            </w:rPr>
            <w:id w:val="976496711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  <w:tr w:rsidR="007B2D70" w:rsidRPr="00677EAB" w:rsidTr="00E07678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EE06A0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EE06A0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id w:val="55911657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EB6141">
                  <w:rPr>
                    <w:rFonts w:ascii="Arial" w:hAnsi="Arial" w:cs="Arial"/>
                    <w:sz w:val="28"/>
                    <w:szCs w:val="22"/>
                  </w:rPr>
                  <w:sym w:font="Wingdings" w:char="F020"/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sdt>
          <w:sdtPr>
            <w:rPr>
              <w:rFonts w:ascii="Arial" w:hAnsi="Arial" w:cs="Arial"/>
              <w:sz w:val="28"/>
            </w:rPr>
            <w:id w:val="1848438210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sdt>
          <w:sdtPr>
            <w:rPr>
              <w:rFonts w:ascii="Arial" w:hAnsi="Arial" w:cs="Arial"/>
              <w:sz w:val="28"/>
            </w:rPr>
            <w:id w:val="44851165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sdt>
          <w:sdtPr>
            <w:rPr>
              <w:rFonts w:ascii="Arial" w:hAnsi="Arial" w:cs="Arial"/>
              <w:sz w:val="28"/>
            </w:rPr>
            <w:id w:val="1667901136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sdt>
          <w:sdtPr>
            <w:rPr>
              <w:rFonts w:ascii="Arial" w:hAnsi="Arial" w:cs="Arial"/>
              <w:sz w:val="28"/>
            </w:rPr>
            <w:id w:val="-1347788712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:rsidR="007B2D70" w:rsidRPr="00677EAB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sdt>
          <w:sdtPr>
            <w:rPr>
              <w:rFonts w:ascii="Arial" w:hAnsi="Arial" w:cs="Arial"/>
              <w:sz w:val="28"/>
            </w:rPr>
            <w:id w:val="894708967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="007B2D70" w:rsidRPr="00677EAB" w:rsidRDefault="00EB6141" w:rsidP="00677EAB">
                <w:pPr>
                  <w:jc w:val="center"/>
                  <w:rPr>
                    <w:rFonts w:ascii="Arial" w:hAnsi="Arial" w:cs="Arial"/>
                  </w:rPr>
                </w:pPr>
                <w:r w:rsidRPr="00EB6141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</w:tbl>
    <w:p w:rsidR="00C70267" w:rsidRPr="00677EAB" w:rsidRDefault="00C70267">
      <w:pPr>
        <w:rPr>
          <w:rFonts w:ascii="Arial" w:hAnsi="Arial" w:cs="Arial"/>
          <w:sz w:val="16"/>
          <w:szCs w:val="16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5584"/>
        <w:gridCol w:w="1220"/>
        <w:gridCol w:w="6268"/>
      </w:tblGrid>
      <w:tr w:rsidR="00677EAB" w:rsidRPr="00677EAB" w:rsidTr="00677EAB">
        <w:trPr>
          <w:trHeight w:val="14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5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8"/>
              </w:rPr>
              <w:t>5=Very Likely, 4= Likely, 3= Quite Possible,  2= Possible, 1= Unlikely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8"/>
              </w:rPr>
              <w:t>0-</w:t>
            </w:r>
            <w:r w:rsidR="00631224" w:rsidRPr="00677EAB">
              <w:rPr>
                <w:rFonts w:ascii="Arial" w:hAnsi="Arial" w:cs="Arial"/>
                <w:b/>
                <w:sz w:val="16"/>
                <w:szCs w:val="18"/>
              </w:rPr>
              <w:t>8 -</w:t>
            </w:r>
            <w:r w:rsidRPr="00677EAB">
              <w:rPr>
                <w:rFonts w:ascii="Arial" w:hAnsi="Arial" w:cs="Arial"/>
                <w:b/>
                <w:sz w:val="16"/>
                <w:szCs w:val="18"/>
              </w:rPr>
              <w:t xml:space="preserve"> Low risk No Action Required</w:t>
            </w:r>
            <w:r w:rsidRPr="00677EAB">
              <w:rPr>
                <w:rFonts w:ascii="Arial" w:hAnsi="Arial" w:cs="Arial"/>
                <w:sz w:val="16"/>
                <w:szCs w:val="18"/>
              </w:rPr>
              <w:t>.</w:t>
            </w:r>
          </w:p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8"/>
              </w:rPr>
              <w:t>9-15 - Medium risk Ensure adequate controls are in use.</w:t>
            </w:r>
          </w:p>
          <w:p w:rsidR="00677EAB" w:rsidRPr="00677EAB" w:rsidRDefault="00677EAB" w:rsidP="00942BB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8"/>
              </w:rPr>
              <w:t>16-25 - High Risk Stop operation and implement adequate control measures</w:t>
            </w:r>
          </w:p>
        </w:tc>
      </w:tr>
      <w:tr w:rsidR="00677EAB" w:rsidRPr="00677EAB" w:rsidTr="00942BB9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  <w:tr w:rsidR="00677EAB" w:rsidRPr="00677EAB" w:rsidTr="00942BB9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8"/>
              </w:rPr>
              <w:t>5=Catastrophic, 4=Major, 3=Moderate, 2=Minor, 1=Insignificant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EAB" w:rsidRPr="00677EAB" w:rsidRDefault="00677EAB" w:rsidP="00942BB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</w:tbl>
    <w:p w:rsidR="00D037CC" w:rsidRPr="00677EAB" w:rsidRDefault="00D037CC">
      <w:pPr>
        <w:rPr>
          <w:rFonts w:ascii="Arial" w:hAnsi="Arial" w:cs="Arial"/>
          <w:sz w:val="16"/>
          <w:szCs w:val="16"/>
        </w:rPr>
        <w:sectPr w:rsidR="00D037CC" w:rsidRPr="00677EAB" w:rsidSect="00787066">
          <w:headerReference w:type="default" r:id="rId8"/>
          <w:footerReference w:type="default" r:id="rId9"/>
          <w:type w:val="continuous"/>
          <w:pgSz w:w="16838" w:h="11906" w:orient="landscape" w:code="9"/>
          <w:pgMar w:top="1134" w:right="1134" w:bottom="709" w:left="1134" w:header="709" w:footer="170" w:gutter="0"/>
          <w:cols w:space="708"/>
          <w:docGrid w:linePitch="360"/>
        </w:sectPr>
      </w:pPr>
    </w:p>
    <w:p w:rsidR="00C70267" w:rsidRPr="00787066" w:rsidRDefault="00C70267">
      <w:pPr>
        <w:rPr>
          <w:rFonts w:ascii="Arial" w:hAnsi="Arial" w:cs="Arial"/>
          <w:sz w:val="16"/>
          <w:szCs w:val="16"/>
        </w:rPr>
      </w:pPr>
    </w:p>
    <w:p w:rsidR="001123CB" w:rsidRDefault="001123CB" w:rsidP="001123CB">
      <w:pPr>
        <w:jc w:val="center"/>
        <w:rPr>
          <w:rFonts w:ascii="Arial" w:hAnsi="Arial" w:cs="Arial"/>
          <w:b/>
          <w:sz w:val="20"/>
          <w:szCs w:val="16"/>
        </w:rPr>
      </w:pPr>
      <w:r>
        <w:rPr>
          <w:rFonts w:ascii="Arial" w:hAnsi="Arial" w:cs="Arial"/>
          <w:b/>
          <w:sz w:val="20"/>
          <w:szCs w:val="16"/>
        </w:rPr>
        <w:t xml:space="preserve">This Risk Assessment and Control Measures has been established following consultation with Management, Supervisory and Operational staff at </w:t>
      </w:r>
      <w:r>
        <w:rPr>
          <w:rFonts w:ascii="Arial" w:hAnsi="Arial" w:cs="Arial"/>
          <w:b/>
          <w:color w:val="FF0000"/>
          <w:sz w:val="20"/>
          <w:szCs w:val="16"/>
        </w:rPr>
        <w:t>&lt;&lt;COMPANY_NAME&gt;&gt;</w:t>
      </w:r>
      <w:r>
        <w:rPr>
          <w:rFonts w:ascii="Arial" w:hAnsi="Arial" w:cs="Arial"/>
          <w:b/>
          <w:sz w:val="20"/>
          <w:szCs w:val="16"/>
        </w:rPr>
        <w:t>Staff acknowledgment as to their understanding of the content and the control measures to be applied is included as the last page to this document</w:t>
      </w:r>
    </w:p>
    <w:p w:rsidR="0005270D" w:rsidRPr="00677EAB" w:rsidRDefault="0005270D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677EAB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677EAB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677EAB" w:rsidRPr="00677EAB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677EAB" w:rsidRPr="00677EAB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677EAB" w:rsidRPr="00677EAB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77EA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677EAB" w:rsidRPr="00677EAB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1CC3" w:rsidRPr="00677EAB" w:rsidTr="005A2210">
        <w:trPr>
          <w:trHeight w:val="2010"/>
        </w:trPr>
        <w:tc>
          <w:tcPr>
            <w:tcW w:w="392" w:type="dxa"/>
            <w:shd w:val="clear" w:color="auto" w:fill="D9D9D9"/>
            <w:vAlign w:val="center"/>
          </w:tcPr>
          <w:p w:rsidR="00C31CC3" w:rsidRPr="00677EAB" w:rsidRDefault="00C31CC3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2" w:type="dxa"/>
            <w:vAlign w:val="center"/>
          </w:tcPr>
          <w:p w:rsidR="00C31CC3" w:rsidRPr="006D5BD0" w:rsidRDefault="005A2210" w:rsidP="00BC74D2">
            <w:pPr>
              <w:rPr>
                <w:rFonts w:ascii="Arial" w:hAnsi="Arial" w:cs="Arial"/>
                <w:sz w:val="20"/>
                <w:szCs w:val="20"/>
              </w:rPr>
            </w:pPr>
            <w:r w:rsidRPr="006D5BD0">
              <w:rPr>
                <w:rFonts w:ascii="Arial" w:hAnsi="Arial" w:cs="Arial"/>
                <w:sz w:val="20"/>
                <w:szCs w:val="20"/>
              </w:rPr>
              <w:t>Fire</w:t>
            </w:r>
          </w:p>
          <w:p w:rsidR="00C31CC3" w:rsidRPr="00C31CC3" w:rsidRDefault="00C31CC3" w:rsidP="00BC74D2">
            <w:pPr>
              <w:rPr>
                <w:rFonts w:ascii="Arial" w:hAnsi="Arial" w:cs="Arial"/>
                <w:sz w:val="20"/>
                <w:szCs w:val="20"/>
              </w:rPr>
            </w:pPr>
          </w:p>
          <w:p w:rsidR="005A2210" w:rsidRPr="005A2210" w:rsidRDefault="005A2210" w:rsidP="005A2210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5A2210">
              <w:rPr>
                <w:rFonts w:ascii="Arial" w:hAnsi="Arial" w:cs="Arial"/>
                <w:i/>
                <w:sz w:val="16"/>
                <w:szCs w:val="20"/>
              </w:rPr>
              <w:t>Evacuation of premises in Emergency.</w:t>
            </w:r>
          </w:p>
          <w:p w:rsidR="00C048F0" w:rsidRPr="00C048F0" w:rsidRDefault="005A2210" w:rsidP="005A2210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5A2210">
              <w:rPr>
                <w:rFonts w:ascii="Arial" w:hAnsi="Arial" w:cs="Arial"/>
                <w:i/>
                <w:sz w:val="16"/>
                <w:szCs w:val="20"/>
              </w:rPr>
              <w:t>Young Persons – could suffer from smoke inhalation or burns if trapped by fire.</w:t>
            </w:r>
          </w:p>
        </w:tc>
        <w:tc>
          <w:tcPr>
            <w:tcW w:w="567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5A2210" w:rsidRPr="005A2210" w:rsidRDefault="005A2210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:rsidR="005A2210" w:rsidRDefault="005A2210" w:rsidP="005A22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to be given instructions on fire procedures.</w:t>
            </w:r>
          </w:p>
          <w:p w:rsidR="005A2210" w:rsidRDefault="00637859" w:rsidP="005A22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 marshal for floor/a</w:t>
            </w:r>
            <w:r w:rsidR="005A2210">
              <w:rPr>
                <w:rFonts w:ascii="Arial" w:hAnsi="Arial" w:cs="Arial"/>
                <w:sz w:val="20"/>
                <w:szCs w:val="20"/>
              </w:rPr>
              <w:t>rea t</w:t>
            </w:r>
            <w:r>
              <w:rPr>
                <w:rFonts w:ascii="Arial" w:hAnsi="Arial" w:cs="Arial"/>
                <w:sz w:val="20"/>
                <w:szCs w:val="20"/>
              </w:rPr>
              <w:t>o be made aware of location of trainee to ensure t</w:t>
            </w:r>
            <w:r w:rsidR="005A2210">
              <w:rPr>
                <w:rFonts w:ascii="Arial" w:hAnsi="Arial" w:cs="Arial"/>
                <w:sz w:val="20"/>
                <w:szCs w:val="20"/>
              </w:rPr>
              <w:t>rainee is accounted for in evacuation.</w:t>
            </w:r>
          </w:p>
          <w:p w:rsidR="005A2210" w:rsidRDefault="005A2210" w:rsidP="005A22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Constant supervision.</w:t>
            </w:r>
          </w:p>
          <w:p w:rsidR="00C31CC3" w:rsidRPr="00D34F0F" w:rsidRDefault="005A2210" w:rsidP="005A22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 Risk Assessment completed.</w:t>
            </w:r>
          </w:p>
        </w:tc>
        <w:tc>
          <w:tcPr>
            <w:tcW w:w="567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5A2210" w:rsidRPr="005A2210" w:rsidRDefault="005A2210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:rsidR="00C31CC3" w:rsidRPr="00677EAB" w:rsidRDefault="005A2210" w:rsidP="00787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C31CC3" w:rsidRPr="00677EAB" w:rsidTr="005A2210">
        <w:trPr>
          <w:trHeight w:val="1442"/>
        </w:trPr>
        <w:tc>
          <w:tcPr>
            <w:tcW w:w="392" w:type="dxa"/>
            <w:shd w:val="clear" w:color="auto" w:fill="D9D9D9"/>
            <w:vAlign w:val="center"/>
          </w:tcPr>
          <w:p w:rsidR="00C31CC3" w:rsidRPr="00677EAB" w:rsidRDefault="00C31CC3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2" w:type="dxa"/>
            <w:vAlign w:val="center"/>
          </w:tcPr>
          <w:p w:rsidR="00C31CC3" w:rsidRPr="006D5BD0" w:rsidRDefault="005A2210" w:rsidP="00BC74D2">
            <w:pPr>
              <w:rPr>
                <w:rFonts w:ascii="Arial" w:hAnsi="Arial" w:cs="Arial"/>
                <w:sz w:val="20"/>
                <w:szCs w:val="20"/>
              </w:rPr>
            </w:pPr>
            <w:r w:rsidRPr="006D5BD0">
              <w:rPr>
                <w:rFonts w:ascii="Arial" w:hAnsi="Arial" w:cs="Arial"/>
                <w:sz w:val="20"/>
                <w:szCs w:val="20"/>
              </w:rPr>
              <w:t>Slips, Trips and Falls</w:t>
            </w:r>
          </w:p>
          <w:p w:rsidR="005A2210" w:rsidRPr="00C31CC3" w:rsidRDefault="005A2210" w:rsidP="00BC74D2">
            <w:pPr>
              <w:rPr>
                <w:rFonts w:ascii="Arial" w:hAnsi="Arial" w:cs="Arial"/>
                <w:sz w:val="20"/>
                <w:szCs w:val="20"/>
              </w:rPr>
            </w:pPr>
          </w:p>
          <w:p w:rsidR="00C31CC3" w:rsidRPr="005A2210" w:rsidRDefault="005A2210" w:rsidP="00C048F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5A2210">
              <w:rPr>
                <w:rFonts w:ascii="Arial" w:hAnsi="Arial" w:cs="Arial"/>
                <w:i/>
                <w:sz w:val="16"/>
                <w:szCs w:val="20"/>
              </w:rPr>
              <w:t>Young person’s – could suffer sprains, fractures or bruising if they trip over cables, boxes, coats etc.</w:t>
            </w:r>
          </w:p>
        </w:tc>
        <w:tc>
          <w:tcPr>
            <w:tcW w:w="567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5A2210" w:rsidRPr="005A2210" w:rsidRDefault="005A2210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5A2210" w:rsidRDefault="00637859" w:rsidP="005A22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that g</w:t>
            </w:r>
            <w:r w:rsidR="005A2210">
              <w:rPr>
                <w:rFonts w:ascii="Arial" w:hAnsi="Arial" w:cs="Arial"/>
                <w:sz w:val="20"/>
                <w:szCs w:val="20"/>
              </w:rPr>
              <w:t>angways and working areas are free from obstructions.</w:t>
            </w:r>
          </w:p>
          <w:p w:rsidR="005A2210" w:rsidRDefault="005A2210" w:rsidP="005A22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Young Person to maintain good housekeeping.</w:t>
            </w:r>
          </w:p>
          <w:p w:rsidR="005A2210" w:rsidRDefault="005A2210" w:rsidP="005A22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floors are kept in good condition.</w:t>
            </w:r>
          </w:p>
          <w:p w:rsidR="00C31CC3" w:rsidRPr="00D34F0F" w:rsidRDefault="005A2210" w:rsidP="00C048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all spillages are immediately cleaned up</w:t>
            </w:r>
            <w:r w:rsidR="0063785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C31CC3" w:rsidRPr="00510958" w:rsidRDefault="005A2210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5A2210" w:rsidRPr="005A2210" w:rsidRDefault="005A2210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C31CC3" w:rsidRPr="00677EAB" w:rsidRDefault="005A2210" w:rsidP="00787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</w:tbl>
    <w:p w:rsidR="00787066" w:rsidRDefault="00787066">
      <w: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677EAB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7EA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677EAB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EE710D" w:rsidRPr="00677EAB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677EAB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EE710D" w:rsidRPr="00677EAB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77EA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77EA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EE710D" w:rsidRPr="00677EAB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1CC3" w:rsidRPr="00677EAB" w:rsidTr="00BE2105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:rsidR="00C31CC3" w:rsidRPr="00677EAB" w:rsidRDefault="00C31CC3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2" w:type="dxa"/>
            <w:vAlign w:val="center"/>
          </w:tcPr>
          <w:p w:rsidR="00C31CC3" w:rsidRPr="006D5BD0" w:rsidRDefault="00BE2105" w:rsidP="00BC74D2">
            <w:pPr>
              <w:rPr>
                <w:rFonts w:ascii="Arial" w:hAnsi="Arial" w:cs="Arial"/>
                <w:sz w:val="20"/>
                <w:szCs w:val="20"/>
              </w:rPr>
            </w:pPr>
            <w:r w:rsidRPr="006D5BD0">
              <w:rPr>
                <w:rFonts w:ascii="Arial" w:hAnsi="Arial" w:cs="Arial"/>
                <w:sz w:val="20"/>
                <w:szCs w:val="20"/>
              </w:rPr>
              <w:t>Use of Work Equipment</w:t>
            </w:r>
          </w:p>
          <w:p w:rsidR="00C31CC3" w:rsidRPr="00C31CC3" w:rsidRDefault="00C31CC3" w:rsidP="00BC74D2">
            <w:pPr>
              <w:rPr>
                <w:rFonts w:ascii="Arial" w:hAnsi="Arial" w:cs="Arial"/>
                <w:sz w:val="20"/>
                <w:szCs w:val="20"/>
              </w:rPr>
            </w:pPr>
          </w:p>
          <w:p w:rsidR="00BE2105" w:rsidRPr="00BE2105" w:rsidRDefault="00BE2105" w:rsidP="00BE2105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Office machinery e.g.</w:t>
            </w:r>
          </w:p>
          <w:p w:rsidR="00BE2105" w:rsidRPr="00BE2105" w:rsidRDefault="00BE2105" w:rsidP="00BE2105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Photocopier / document shredder</w:t>
            </w:r>
          </w:p>
          <w:p w:rsidR="00BE2105" w:rsidRPr="00BE2105" w:rsidRDefault="00BE2105" w:rsidP="00BE2105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Kitchen equipment e.g. kettle, water boiler, toaster.</w:t>
            </w:r>
          </w:p>
          <w:p w:rsidR="00C31CC3" w:rsidRPr="00C31CC3" w:rsidRDefault="00BE2105" w:rsidP="00BE2105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Young person – could suffer cuts, burns, scalds or electrocution if not trained sufficiently or from handling defective electrical equipment</w:t>
            </w:r>
          </w:p>
        </w:tc>
        <w:tc>
          <w:tcPr>
            <w:tcW w:w="567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 of equipment undertaken by supervisor to ensure equipment is free from defects and is suitable for task in question.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Any age restrictions on use of equipment must be observed and manufacturer’s instructions followed.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Trainee to </w:t>
            </w:r>
            <w:r w:rsidR="00637859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shown correct use of equipment, use of safety features, guards, emergency stop controls.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Constant supervision.</w:t>
            </w:r>
          </w:p>
          <w:p w:rsidR="00C31CC3" w:rsidRPr="00D34F0F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portable appliances to be examined and tested.</w:t>
            </w:r>
          </w:p>
        </w:tc>
        <w:tc>
          <w:tcPr>
            <w:tcW w:w="567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:rsidR="00C31CC3" w:rsidRPr="00BE2105" w:rsidRDefault="00BE2105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2105"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C31CC3" w:rsidRPr="00677EAB" w:rsidTr="00BE2105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C31CC3" w:rsidRPr="00677EAB" w:rsidRDefault="00C31CC3" w:rsidP="00942BB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2" w:type="dxa"/>
            <w:vAlign w:val="center"/>
          </w:tcPr>
          <w:p w:rsidR="00C048F0" w:rsidRPr="006D5BD0" w:rsidRDefault="00BE2105" w:rsidP="00BC74D2">
            <w:pPr>
              <w:rPr>
                <w:rFonts w:ascii="Arial" w:hAnsi="Arial" w:cs="Arial"/>
                <w:sz w:val="20"/>
                <w:szCs w:val="20"/>
              </w:rPr>
            </w:pPr>
            <w:r w:rsidRPr="006D5BD0">
              <w:rPr>
                <w:rFonts w:ascii="Arial" w:hAnsi="Arial" w:cs="Arial"/>
                <w:sz w:val="20"/>
                <w:szCs w:val="20"/>
              </w:rPr>
              <w:t>Immaturity</w:t>
            </w:r>
          </w:p>
          <w:p w:rsidR="00C048F0" w:rsidRPr="00C31CC3" w:rsidRDefault="00C048F0" w:rsidP="00BC74D2">
            <w:pPr>
              <w:rPr>
                <w:rFonts w:ascii="Arial" w:hAnsi="Arial" w:cs="Arial"/>
                <w:sz w:val="20"/>
                <w:szCs w:val="20"/>
              </w:rPr>
            </w:pPr>
          </w:p>
          <w:p w:rsidR="00C31CC3" w:rsidRPr="00BE2105" w:rsidRDefault="00BE2105" w:rsidP="00BE2105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Lack of awareness or Hazards and Risks</w:t>
            </w:r>
          </w:p>
        </w:tc>
        <w:tc>
          <w:tcPr>
            <w:tcW w:w="567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BE2105" w:rsidRDefault="00421B6A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Health and S</w:t>
            </w:r>
            <w:r w:rsidR="00BE2105">
              <w:rPr>
                <w:rFonts w:ascii="Arial" w:hAnsi="Arial" w:cs="Arial"/>
                <w:sz w:val="20"/>
                <w:szCs w:val="20"/>
              </w:rPr>
              <w:t>afety induction.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to be</w:t>
            </w:r>
            <w:r w:rsidR="00421B6A">
              <w:rPr>
                <w:rFonts w:ascii="Arial" w:hAnsi="Arial" w:cs="Arial"/>
                <w:sz w:val="20"/>
                <w:szCs w:val="20"/>
              </w:rPr>
              <w:t xml:space="preserve"> supervised at all times and </w:t>
            </w:r>
            <w:r>
              <w:rPr>
                <w:rFonts w:ascii="Arial" w:hAnsi="Arial" w:cs="Arial"/>
                <w:sz w:val="20"/>
                <w:szCs w:val="20"/>
              </w:rPr>
              <w:t xml:space="preserve">provided </w:t>
            </w:r>
            <w:r w:rsidR="00421B6A">
              <w:rPr>
                <w:rFonts w:ascii="Arial" w:hAnsi="Arial" w:cs="Arial"/>
                <w:sz w:val="20"/>
                <w:szCs w:val="20"/>
              </w:rPr>
              <w:t xml:space="preserve">a </w:t>
            </w:r>
            <w:r>
              <w:rPr>
                <w:rFonts w:ascii="Arial" w:hAnsi="Arial" w:cs="Arial"/>
                <w:sz w:val="20"/>
                <w:szCs w:val="20"/>
              </w:rPr>
              <w:t>contact to report any problems</w:t>
            </w:r>
            <w:r w:rsidR="00421B6A">
              <w:rPr>
                <w:rFonts w:ascii="Arial" w:hAnsi="Arial" w:cs="Arial"/>
                <w:sz w:val="20"/>
                <w:szCs w:val="20"/>
              </w:rPr>
              <w:t xml:space="preserve"> 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31CC3" w:rsidRPr="00D34F0F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to be given information on how to report accidents</w:t>
            </w:r>
            <w:r w:rsidR="00421B6A">
              <w:rPr>
                <w:rFonts w:ascii="Arial" w:hAnsi="Arial" w:cs="Arial"/>
                <w:sz w:val="20"/>
                <w:szCs w:val="20"/>
              </w:rPr>
              <w:t>, near misses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421B6A">
              <w:rPr>
                <w:rFonts w:ascii="Arial" w:hAnsi="Arial" w:cs="Arial"/>
                <w:sz w:val="20"/>
                <w:szCs w:val="20"/>
              </w:rPr>
              <w:t xml:space="preserve">how to </w:t>
            </w:r>
            <w:r>
              <w:rPr>
                <w:rFonts w:ascii="Arial" w:hAnsi="Arial" w:cs="Arial"/>
                <w:sz w:val="20"/>
                <w:szCs w:val="20"/>
              </w:rPr>
              <w:t>obtain First Aid.</w:t>
            </w:r>
          </w:p>
        </w:tc>
        <w:tc>
          <w:tcPr>
            <w:tcW w:w="567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C31CC3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:rsidR="00C31CC3" w:rsidRPr="00677EAB" w:rsidRDefault="00BE2105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C048F0" w:rsidRPr="00677EAB" w:rsidTr="00BE2105">
        <w:trPr>
          <w:trHeight w:val="1505"/>
        </w:trPr>
        <w:tc>
          <w:tcPr>
            <w:tcW w:w="392" w:type="dxa"/>
            <w:shd w:val="clear" w:color="auto" w:fill="D9D9D9"/>
            <w:vAlign w:val="center"/>
          </w:tcPr>
          <w:p w:rsidR="00C048F0" w:rsidRDefault="00C048F0" w:rsidP="00942BB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2" w:type="dxa"/>
            <w:vAlign w:val="center"/>
          </w:tcPr>
          <w:p w:rsidR="00D63F72" w:rsidRPr="006D5BD0" w:rsidRDefault="00716BCF" w:rsidP="00BC74D2">
            <w:pPr>
              <w:rPr>
                <w:rFonts w:ascii="Arial" w:hAnsi="Arial" w:cs="Arial"/>
                <w:sz w:val="20"/>
                <w:szCs w:val="20"/>
              </w:rPr>
            </w:pPr>
            <w:r w:rsidRPr="006D5BD0">
              <w:rPr>
                <w:rFonts w:ascii="Arial" w:hAnsi="Arial" w:cs="Arial"/>
                <w:sz w:val="20"/>
                <w:szCs w:val="20"/>
              </w:rPr>
              <w:t>Stress/General Well B</w:t>
            </w:r>
            <w:r w:rsidR="00BE2105" w:rsidRPr="006D5BD0">
              <w:rPr>
                <w:rFonts w:ascii="Arial" w:hAnsi="Arial" w:cs="Arial"/>
                <w:sz w:val="20"/>
                <w:szCs w:val="20"/>
              </w:rPr>
              <w:t>eing</w:t>
            </w:r>
          </w:p>
          <w:p w:rsidR="00BE2105" w:rsidRDefault="00BE2105" w:rsidP="00BC74D2">
            <w:pPr>
              <w:rPr>
                <w:rFonts w:ascii="Arial" w:hAnsi="Arial" w:cs="Arial"/>
                <w:sz w:val="20"/>
                <w:szCs w:val="20"/>
              </w:rPr>
            </w:pPr>
          </w:p>
          <w:p w:rsidR="00D63F72" w:rsidRPr="00BE2105" w:rsidRDefault="00BE2105" w:rsidP="00BC74D2">
            <w:pPr>
              <w:rPr>
                <w:rFonts w:ascii="Arial" w:hAnsi="Arial" w:cs="Arial"/>
                <w:i/>
                <w:sz w:val="16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Young Persons – could suffer ill health from pressure of work demands, lack of job control, and insufficient support from colleagues, exposure to peer pressure, poor relationships, bullying or badly managed change.</w:t>
            </w:r>
          </w:p>
        </w:tc>
        <w:tc>
          <w:tcPr>
            <w:tcW w:w="56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Plans &amp; objectives discussed and agreed with managers.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Tasks allocated are within individual’s capabilities.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Constant supervision.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Regular breaks taken.</w:t>
            </w:r>
          </w:p>
          <w:p w:rsidR="00C048F0" w:rsidRPr="00C048F0" w:rsidRDefault="00BE2105" w:rsidP="00BE2105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 medical history.</w:t>
            </w:r>
          </w:p>
        </w:tc>
        <w:tc>
          <w:tcPr>
            <w:tcW w:w="56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:rsidR="00C048F0" w:rsidRPr="00677EAB" w:rsidRDefault="00BE2105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C048F0" w:rsidRPr="00677EAB" w:rsidTr="00B92917">
        <w:trPr>
          <w:trHeight w:val="1571"/>
        </w:trPr>
        <w:tc>
          <w:tcPr>
            <w:tcW w:w="392" w:type="dxa"/>
            <w:shd w:val="clear" w:color="auto" w:fill="D9D9D9"/>
            <w:vAlign w:val="center"/>
          </w:tcPr>
          <w:p w:rsidR="00C048F0" w:rsidRDefault="00C048F0" w:rsidP="00942BB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2" w:type="dxa"/>
            <w:vAlign w:val="center"/>
          </w:tcPr>
          <w:p w:rsidR="00D63F72" w:rsidRPr="006D5BD0" w:rsidRDefault="00BE2105" w:rsidP="00BC74D2">
            <w:pPr>
              <w:rPr>
                <w:rFonts w:ascii="Arial" w:hAnsi="Arial" w:cs="Arial"/>
                <w:sz w:val="20"/>
                <w:szCs w:val="20"/>
              </w:rPr>
            </w:pPr>
            <w:r w:rsidRPr="006D5BD0">
              <w:rPr>
                <w:rFonts w:ascii="Arial" w:hAnsi="Arial" w:cs="Arial"/>
                <w:sz w:val="20"/>
                <w:szCs w:val="20"/>
              </w:rPr>
              <w:t>Manual Handling</w:t>
            </w:r>
          </w:p>
          <w:p w:rsidR="00BE2105" w:rsidRDefault="00BE2105" w:rsidP="00BC74D2">
            <w:pPr>
              <w:rPr>
                <w:rFonts w:ascii="Arial" w:hAnsi="Arial" w:cs="Arial"/>
                <w:sz w:val="20"/>
                <w:szCs w:val="20"/>
              </w:rPr>
            </w:pPr>
          </w:p>
          <w:p w:rsidR="00D63F72" w:rsidRPr="00BE2105" w:rsidRDefault="00BE2105" w:rsidP="00BC74D2">
            <w:pPr>
              <w:rPr>
                <w:rFonts w:ascii="Arial" w:hAnsi="Arial" w:cs="Arial"/>
                <w:i/>
                <w:sz w:val="20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Accidents, injuries and/or musculoskeletal disorders which can occur after repetitive tasks or lifting heavy objects.</w:t>
            </w:r>
          </w:p>
        </w:tc>
        <w:tc>
          <w:tcPr>
            <w:tcW w:w="56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Handling task</w:t>
            </w:r>
            <w:r w:rsidR="00716BCF">
              <w:rPr>
                <w:rFonts w:ascii="Arial" w:hAnsi="Arial" w:cs="Arial"/>
                <w:sz w:val="20"/>
                <w:szCs w:val="20"/>
              </w:rPr>
              <w:t>s kept to a minimum i.e. s</w:t>
            </w:r>
            <w:r>
              <w:rPr>
                <w:rFonts w:ascii="Arial" w:hAnsi="Arial" w:cs="Arial"/>
                <w:sz w:val="20"/>
                <w:szCs w:val="20"/>
              </w:rPr>
              <w:t>tationary etc.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Avoid lifting</w:t>
            </w:r>
            <w:r w:rsidR="00716BCF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to be briefed on good handling techniques.</w:t>
            </w:r>
          </w:p>
          <w:p w:rsidR="00C048F0" w:rsidRPr="00C048F0" w:rsidRDefault="00BE2105" w:rsidP="00BE2105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Take into account the physique and general health, age and experience of Trainee.</w:t>
            </w:r>
          </w:p>
        </w:tc>
        <w:tc>
          <w:tcPr>
            <w:tcW w:w="56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C048F0" w:rsidRPr="00677EAB" w:rsidRDefault="00BE2105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C048F0" w:rsidRPr="00677EAB" w:rsidTr="00B92917">
        <w:trPr>
          <w:trHeight w:val="1889"/>
        </w:trPr>
        <w:tc>
          <w:tcPr>
            <w:tcW w:w="392" w:type="dxa"/>
            <w:shd w:val="clear" w:color="auto" w:fill="D9D9D9"/>
            <w:vAlign w:val="center"/>
          </w:tcPr>
          <w:p w:rsidR="00C048F0" w:rsidRDefault="00C048F0" w:rsidP="00942BB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2" w:type="dxa"/>
            <w:vAlign w:val="center"/>
          </w:tcPr>
          <w:p w:rsidR="00C048F0" w:rsidRPr="006D5BD0" w:rsidRDefault="00BE2105" w:rsidP="00BC74D2">
            <w:pPr>
              <w:rPr>
                <w:rFonts w:ascii="Arial" w:hAnsi="Arial" w:cs="Arial"/>
                <w:sz w:val="20"/>
                <w:szCs w:val="20"/>
              </w:rPr>
            </w:pPr>
            <w:r w:rsidRPr="006D5BD0">
              <w:rPr>
                <w:rFonts w:ascii="Arial" w:hAnsi="Arial" w:cs="Arial"/>
                <w:sz w:val="20"/>
                <w:szCs w:val="20"/>
              </w:rPr>
              <w:t xml:space="preserve">Use of </w:t>
            </w:r>
            <w:r w:rsidR="00716BCF" w:rsidRPr="006D5BD0">
              <w:rPr>
                <w:rFonts w:ascii="Arial" w:hAnsi="Arial" w:cs="Arial"/>
                <w:sz w:val="20"/>
                <w:szCs w:val="20"/>
              </w:rPr>
              <w:t xml:space="preserve">Display </w:t>
            </w:r>
            <w:r w:rsidRPr="006D5BD0">
              <w:rPr>
                <w:rFonts w:ascii="Arial" w:hAnsi="Arial" w:cs="Arial"/>
                <w:sz w:val="20"/>
                <w:szCs w:val="20"/>
              </w:rPr>
              <w:t>S</w:t>
            </w:r>
            <w:r w:rsidR="00716BCF" w:rsidRPr="006D5BD0">
              <w:rPr>
                <w:rFonts w:ascii="Arial" w:hAnsi="Arial" w:cs="Arial"/>
                <w:sz w:val="20"/>
                <w:szCs w:val="20"/>
              </w:rPr>
              <w:t xml:space="preserve">creen </w:t>
            </w:r>
            <w:r w:rsidRPr="006D5BD0">
              <w:rPr>
                <w:rFonts w:ascii="Arial" w:hAnsi="Arial" w:cs="Arial"/>
                <w:sz w:val="20"/>
                <w:szCs w:val="20"/>
              </w:rPr>
              <w:t>E</w:t>
            </w:r>
            <w:r w:rsidR="00716BCF" w:rsidRPr="006D5BD0">
              <w:rPr>
                <w:rFonts w:ascii="Arial" w:hAnsi="Arial" w:cs="Arial"/>
                <w:sz w:val="20"/>
                <w:szCs w:val="20"/>
              </w:rPr>
              <w:t>quipment (DSE)</w:t>
            </w:r>
          </w:p>
          <w:p w:rsidR="00D63F72" w:rsidRDefault="00D63F72" w:rsidP="00BC74D2">
            <w:pPr>
              <w:rPr>
                <w:rFonts w:ascii="Arial" w:hAnsi="Arial" w:cs="Arial"/>
                <w:sz w:val="20"/>
                <w:szCs w:val="20"/>
              </w:rPr>
            </w:pPr>
          </w:p>
          <w:p w:rsidR="00BE2105" w:rsidRPr="00BE2105" w:rsidRDefault="00BE2105" w:rsidP="00BC74D2">
            <w:pPr>
              <w:rPr>
                <w:rFonts w:ascii="Arial" w:hAnsi="Arial" w:cs="Arial"/>
                <w:i/>
                <w:sz w:val="16"/>
              </w:rPr>
            </w:pPr>
            <w:r w:rsidRPr="00BE2105">
              <w:rPr>
                <w:rFonts w:ascii="Arial" w:hAnsi="Arial" w:cs="Arial"/>
                <w:i/>
                <w:sz w:val="16"/>
                <w:szCs w:val="20"/>
              </w:rPr>
              <w:t>Lack of awareness of correct posture and over exposure monitor use</w:t>
            </w:r>
          </w:p>
        </w:tc>
        <w:tc>
          <w:tcPr>
            <w:tcW w:w="56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to be briefed on how to adjust workstation equipment, chair &amp; screen to promote good posture.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Vary duties to prevent prolonged use.</w:t>
            </w:r>
          </w:p>
          <w:p w:rsidR="00C048F0" w:rsidRPr="00BE2105" w:rsidRDefault="00BE2105" w:rsidP="00D63F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Issue regular breaks.</w:t>
            </w:r>
          </w:p>
        </w:tc>
        <w:tc>
          <w:tcPr>
            <w:tcW w:w="56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C048F0" w:rsidRPr="00510958" w:rsidRDefault="00BE2105" w:rsidP="00BC7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BE2105" w:rsidRPr="00BE2105" w:rsidRDefault="00BE2105" w:rsidP="00B92917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0" w:type="dxa"/>
            <w:vAlign w:val="center"/>
          </w:tcPr>
          <w:p w:rsidR="00C048F0" w:rsidRPr="00677EAB" w:rsidRDefault="00BE2105" w:rsidP="00DE41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</w:tbl>
    <w:p w:rsidR="0029566B" w:rsidRDefault="0029566B"/>
    <w:tbl>
      <w:tblPr>
        <w:tblW w:w="1529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629"/>
        <w:gridCol w:w="1203"/>
        <w:gridCol w:w="1820"/>
        <w:gridCol w:w="1098"/>
      </w:tblGrid>
      <w:tr w:rsidR="00485232" w:rsidRPr="00677EAB" w:rsidTr="00832459">
        <w:trPr>
          <w:trHeight w:val="397"/>
        </w:trPr>
        <w:tc>
          <w:tcPr>
            <w:tcW w:w="15299" w:type="dxa"/>
            <w:gridSpan w:val="6"/>
            <w:shd w:val="clear" w:color="auto" w:fill="D9D9D9"/>
            <w:vAlign w:val="center"/>
          </w:tcPr>
          <w:p w:rsidR="00485232" w:rsidRPr="00677EAB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677EAB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05270D" w:rsidTr="00832459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5232" w:rsidRPr="000C2538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C2538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485232" w:rsidRPr="0005270D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5270D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629" w:type="dxa"/>
            <w:shd w:val="clear" w:color="auto" w:fill="D9D9D9"/>
            <w:vAlign w:val="center"/>
          </w:tcPr>
          <w:p w:rsidR="00485232" w:rsidRPr="0005270D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5270D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03" w:type="dxa"/>
            <w:shd w:val="clear" w:color="auto" w:fill="D9D9D9"/>
            <w:vAlign w:val="center"/>
          </w:tcPr>
          <w:p w:rsidR="00485232" w:rsidRPr="0005270D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5270D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05270D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820" w:type="dxa"/>
            <w:shd w:val="clear" w:color="auto" w:fill="D9D9D9"/>
            <w:vAlign w:val="center"/>
          </w:tcPr>
          <w:p w:rsidR="00485232" w:rsidRPr="0005270D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5270D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:rsidR="00485232" w:rsidRPr="0005270D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5270D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05270D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EC0C66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EC0C66" w:rsidRPr="00890184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1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EC0C66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629" w:type="dxa"/>
            <w:vAlign w:val="center"/>
          </w:tcPr>
          <w:p w:rsidR="00BE2105" w:rsidRDefault="00013650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must be given instruction and i</w:t>
            </w:r>
            <w:r w:rsidR="00BE2105">
              <w:rPr>
                <w:rFonts w:ascii="Arial" w:hAnsi="Arial" w:cs="Arial"/>
                <w:sz w:val="20"/>
                <w:szCs w:val="20"/>
              </w:rPr>
              <w:t>nfo</w:t>
            </w:r>
            <w:r>
              <w:rPr>
                <w:rFonts w:ascii="Arial" w:hAnsi="Arial" w:cs="Arial"/>
                <w:sz w:val="20"/>
                <w:szCs w:val="20"/>
              </w:rPr>
              <w:t>rmation on all fire evacuation p</w:t>
            </w:r>
            <w:r w:rsidR="00BE2105">
              <w:rPr>
                <w:rFonts w:ascii="Arial" w:hAnsi="Arial" w:cs="Arial"/>
                <w:sz w:val="20"/>
                <w:szCs w:val="20"/>
              </w:rPr>
              <w:t xml:space="preserve">rocedures. </w:t>
            </w:r>
          </w:p>
          <w:p w:rsidR="00BE2105" w:rsidRDefault="00013650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e</w:t>
            </w:r>
            <w:r w:rsidR="00BE2105">
              <w:rPr>
                <w:rFonts w:ascii="Arial" w:hAnsi="Arial" w:cs="Arial"/>
                <w:sz w:val="20"/>
                <w:szCs w:val="20"/>
              </w:rPr>
              <w:t>sc</w:t>
            </w:r>
            <w:r w:rsidR="00631224">
              <w:rPr>
                <w:rFonts w:ascii="Arial" w:hAnsi="Arial" w:cs="Arial"/>
                <w:sz w:val="20"/>
                <w:szCs w:val="20"/>
              </w:rPr>
              <w:t>orted around the premises and</w:t>
            </w:r>
            <w:r w:rsidR="00BE2105">
              <w:rPr>
                <w:rFonts w:ascii="Arial" w:hAnsi="Arial" w:cs="Arial"/>
                <w:sz w:val="20"/>
                <w:szCs w:val="20"/>
              </w:rPr>
              <w:t xml:space="preserve"> shown locations of all emergency exits.</w:t>
            </w:r>
          </w:p>
          <w:p w:rsidR="00EC0C66" w:rsidRPr="00677EAB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Introduce Trainee to the Fire Marshal/s</w:t>
            </w:r>
            <w:r w:rsidR="0001365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03" w:type="dxa"/>
            <w:vAlign w:val="center"/>
          </w:tcPr>
          <w:p w:rsidR="00EC0C66" w:rsidRPr="00B92917" w:rsidRDefault="00EC0C66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EC0C66" w:rsidRPr="00677EAB" w:rsidRDefault="00BE2105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Immediately on first day of placement</w:t>
            </w:r>
          </w:p>
        </w:tc>
        <w:tc>
          <w:tcPr>
            <w:tcW w:w="1098" w:type="dxa"/>
            <w:vAlign w:val="center"/>
          </w:tcPr>
          <w:p w:rsidR="00EC0C66" w:rsidRPr="00677EAB" w:rsidRDefault="00EC0C66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F72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D63F72" w:rsidRPr="00890184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2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D63F72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629" w:type="dxa"/>
            <w:vAlign w:val="center"/>
          </w:tcPr>
          <w:p w:rsidR="00D63F72" w:rsidRPr="00677EAB" w:rsidRDefault="00C327B6" w:rsidP="00EC0C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must be given i</w:t>
            </w:r>
            <w:r w:rsidR="00BE2105">
              <w:rPr>
                <w:rFonts w:ascii="Arial" w:hAnsi="Arial" w:cs="Arial"/>
                <w:sz w:val="20"/>
                <w:szCs w:val="20"/>
              </w:rPr>
              <w:t>nformation on importance of keeping all access and gangways clear</w:t>
            </w:r>
            <w:r w:rsidR="00631224">
              <w:rPr>
                <w:rFonts w:ascii="Arial" w:hAnsi="Arial" w:cs="Arial"/>
                <w:sz w:val="20"/>
                <w:szCs w:val="20"/>
              </w:rPr>
              <w:t>. M</w:t>
            </w:r>
            <w:r w:rsidR="00BE2105">
              <w:rPr>
                <w:rFonts w:ascii="Arial" w:hAnsi="Arial" w:cs="Arial"/>
                <w:sz w:val="20"/>
                <w:szCs w:val="20"/>
              </w:rPr>
              <w:t>a</w:t>
            </w:r>
            <w:r w:rsidR="00631224">
              <w:rPr>
                <w:rFonts w:ascii="Arial" w:hAnsi="Arial" w:cs="Arial"/>
                <w:sz w:val="20"/>
                <w:szCs w:val="20"/>
              </w:rPr>
              <w:t>de aware of any potential trip h</w:t>
            </w:r>
            <w:r w:rsidR="00BE2105">
              <w:rPr>
                <w:rFonts w:ascii="Arial" w:hAnsi="Arial" w:cs="Arial"/>
                <w:sz w:val="20"/>
                <w:szCs w:val="20"/>
              </w:rPr>
              <w:t>azards on the premises.</w:t>
            </w:r>
          </w:p>
        </w:tc>
        <w:tc>
          <w:tcPr>
            <w:tcW w:w="1203" w:type="dxa"/>
            <w:vAlign w:val="center"/>
          </w:tcPr>
          <w:p w:rsidR="00D63F72" w:rsidRPr="00B92917" w:rsidRDefault="00D63F72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D63F72" w:rsidRPr="00677EAB" w:rsidRDefault="00BE2105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 first day of placement</w:t>
            </w:r>
          </w:p>
        </w:tc>
        <w:tc>
          <w:tcPr>
            <w:tcW w:w="1098" w:type="dxa"/>
            <w:vAlign w:val="center"/>
          </w:tcPr>
          <w:p w:rsidR="00D63F72" w:rsidRPr="00677EAB" w:rsidRDefault="00D63F72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F72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D63F72" w:rsidRPr="00890184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3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D63F72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629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</w:t>
            </w:r>
            <w:r w:rsidR="00631224">
              <w:rPr>
                <w:rFonts w:ascii="Arial" w:hAnsi="Arial" w:cs="Arial"/>
                <w:sz w:val="20"/>
                <w:szCs w:val="20"/>
              </w:rPr>
              <w:t>nee must be given i</w:t>
            </w:r>
            <w:r>
              <w:rPr>
                <w:rFonts w:ascii="Arial" w:hAnsi="Arial" w:cs="Arial"/>
                <w:sz w:val="20"/>
                <w:szCs w:val="20"/>
              </w:rPr>
              <w:t>nstruction on use of all work equipment an</w:t>
            </w:r>
            <w:r w:rsidR="00631224">
              <w:rPr>
                <w:rFonts w:ascii="Arial" w:hAnsi="Arial" w:cs="Arial"/>
                <w:sz w:val="20"/>
                <w:szCs w:val="20"/>
              </w:rPr>
              <w:t>d information on all potential h</w:t>
            </w:r>
            <w:r>
              <w:rPr>
                <w:rFonts w:ascii="Arial" w:hAnsi="Arial" w:cs="Arial"/>
                <w:sz w:val="20"/>
                <w:szCs w:val="20"/>
              </w:rPr>
              <w:t>azards connected with equipment.</w:t>
            </w:r>
          </w:p>
          <w:p w:rsidR="00D63F72" w:rsidRPr="00677EAB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Closely monitor Trainee ensuring each task is taken correctly and safely.  </w:t>
            </w:r>
          </w:p>
        </w:tc>
        <w:tc>
          <w:tcPr>
            <w:tcW w:w="1203" w:type="dxa"/>
            <w:vAlign w:val="center"/>
          </w:tcPr>
          <w:p w:rsidR="00D63F72" w:rsidRPr="00B92917" w:rsidRDefault="00D63F72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D63F72" w:rsidRPr="00677EAB" w:rsidRDefault="00BE2105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Before each task is taken</w:t>
            </w:r>
          </w:p>
        </w:tc>
        <w:tc>
          <w:tcPr>
            <w:tcW w:w="1098" w:type="dxa"/>
            <w:vAlign w:val="center"/>
          </w:tcPr>
          <w:p w:rsidR="00D63F72" w:rsidRPr="00677EAB" w:rsidRDefault="00D63F72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F72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D63F72" w:rsidRPr="00890184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4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D63F72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629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Constant supervision, Trainee must never carry out lone working duties. 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Introduction to First Aider/s.</w:t>
            </w:r>
          </w:p>
          <w:p w:rsidR="00D63F72" w:rsidRPr="00677EAB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Full induction of the workplace with information connected to any general hazards associated </w:t>
            </w:r>
            <w:r w:rsidR="00631224">
              <w:rPr>
                <w:rFonts w:ascii="Arial" w:hAnsi="Arial" w:cs="Arial"/>
                <w:sz w:val="20"/>
                <w:szCs w:val="20"/>
              </w:rPr>
              <w:t xml:space="preserve">with </w:t>
            </w:r>
            <w:r>
              <w:rPr>
                <w:rFonts w:ascii="Arial" w:hAnsi="Arial" w:cs="Arial"/>
                <w:sz w:val="20"/>
                <w:szCs w:val="20"/>
              </w:rPr>
              <w:t>the work environment and who to report to if an injury occurs.</w:t>
            </w:r>
          </w:p>
        </w:tc>
        <w:tc>
          <w:tcPr>
            <w:tcW w:w="1203" w:type="dxa"/>
            <w:vAlign w:val="center"/>
          </w:tcPr>
          <w:p w:rsidR="00D63F72" w:rsidRPr="00B92917" w:rsidRDefault="00D63F72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D63F72" w:rsidRPr="00677EAB" w:rsidRDefault="00AD014F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 first day of placement</w:t>
            </w:r>
          </w:p>
        </w:tc>
        <w:tc>
          <w:tcPr>
            <w:tcW w:w="1098" w:type="dxa"/>
            <w:vAlign w:val="center"/>
          </w:tcPr>
          <w:p w:rsidR="00D63F72" w:rsidRPr="00677EAB" w:rsidRDefault="00D63F72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2105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BE2105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5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BE2105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629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Regular checks to ensure Trainee is not under any work pressures.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Trainee is given regular breaks.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all tasks given are suitable for the Trainee’s capabilities.</w:t>
            </w:r>
          </w:p>
          <w:p w:rsidR="00BE2105" w:rsidRPr="00677EAB" w:rsidRDefault="00631224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Plans and o</w:t>
            </w:r>
            <w:r w:rsidR="00BE2105">
              <w:rPr>
                <w:rFonts w:ascii="Arial" w:hAnsi="Arial" w:cs="Arial"/>
                <w:sz w:val="20"/>
                <w:szCs w:val="20"/>
              </w:rPr>
              <w:t>bjectives are constantly discussed and agreed between managers on allocation of Trainee’s duties. Trainee to be given information of the person to report to if any problems arise.</w:t>
            </w:r>
          </w:p>
        </w:tc>
        <w:tc>
          <w:tcPr>
            <w:tcW w:w="1203" w:type="dxa"/>
            <w:vAlign w:val="center"/>
          </w:tcPr>
          <w:p w:rsidR="00BE2105" w:rsidRPr="00B92917" w:rsidRDefault="00BE2105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BE2105" w:rsidRPr="00677EAB" w:rsidRDefault="00AD014F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Duration of placement period</w:t>
            </w:r>
          </w:p>
        </w:tc>
        <w:tc>
          <w:tcPr>
            <w:tcW w:w="1098" w:type="dxa"/>
            <w:vAlign w:val="center"/>
          </w:tcPr>
          <w:p w:rsidR="00BE2105" w:rsidRPr="00677EAB" w:rsidRDefault="00BE2105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2105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BE2105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5</w:t>
            </w:r>
          </w:p>
        </w:tc>
        <w:tc>
          <w:tcPr>
            <w:tcW w:w="992" w:type="dxa"/>
            <w:shd w:val="clear" w:color="auto" w:fill="FFC000"/>
            <w:vAlign w:val="center"/>
          </w:tcPr>
          <w:p w:rsidR="00BE2105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Med</w:t>
            </w:r>
          </w:p>
        </w:tc>
        <w:tc>
          <w:tcPr>
            <w:tcW w:w="9629" w:type="dxa"/>
            <w:vAlign w:val="center"/>
          </w:tcPr>
          <w:p w:rsidR="00BE2105" w:rsidRPr="00677EAB" w:rsidRDefault="00BE2105" w:rsidP="00EC0C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Enquiries regarding Trainee’s medical health and information connecting any medication the Trainee may be receiving.</w:t>
            </w:r>
          </w:p>
        </w:tc>
        <w:tc>
          <w:tcPr>
            <w:tcW w:w="1203" w:type="dxa"/>
            <w:vAlign w:val="center"/>
          </w:tcPr>
          <w:p w:rsidR="00BE2105" w:rsidRPr="00B92917" w:rsidRDefault="00BE2105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BE2105" w:rsidRPr="00677EAB" w:rsidRDefault="00AD014F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Before placement period begins</w:t>
            </w:r>
          </w:p>
        </w:tc>
        <w:tc>
          <w:tcPr>
            <w:tcW w:w="1098" w:type="dxa"/>
            <w:vAlign w:val="center"/>
          </w:tcPr>
          <w:p w:rsidR="00BE2105" w:rsidRPr="00677EAB" w:rsidRDefault="00BE2105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2105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BE2105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6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BE2105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629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Try to avoid Manual Handling.</w:t>
            </w:r>
          </w:p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Trainee to be given instruc</w:t>
            </w:r>
            <w:r w:rsidR="00631224">
              <w:rPr>
                <w:rFonts w:ascii="Arial" w:hAnsi="Arial" w:cs="Arial"/>
                <w:sz w:val="20"/>
                <w:szCs w:val="20"/>
              </w:rPr>
              <w:t>tion and information involving manual h</w:t>
            </w:r>
            <w:r>
              <w:rPr>
                <w:rFonts w:ascii="Arial" w:hAnsi="Arial" w:cs="Arial"/>
                <w:sz w:val="20"/>
                <w:szCs w:val="20"/>
              </w:rPr>
              <w:t>andling techniques.</w:t>
            </w:r>
          </w:p>
          <w:p w:rsidR="00BE2105" w:rsidRPr="00677EAB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Constant supervision while carrying out task.</w:t>
            </w:r>
          </w:p>
        </w:tc>
        <w:tc>
          <w:tcPr>
            <w:tcW w:w="1203" w:type="dxa"/>
            <w:vAlign w:val="center"/>
          </w:tcPr>
          <w:p w:rsidR="00BE2105" w:rsidRPr="00B92917" w:rsidRDefault="00BE2105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BE2105" w:rsidRPr="00677EAB" w:rsidRDefault="00AD014F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Before any handling tasks are taken</w:t>
            </w:r>
          </w:p>
        </w:tc>
        <w:tc>
          <w:tcPr>
            <w:tcW w:w="1098" w:type="dxa"/>
            <w:vAlign w:val="center"/>
          </w:tcPr>
          <w:p w:rsidR="00BE2105" w:rsidRPr="00677EAB" w:rsidRDefault="00BE2105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2105" w:rsidRPr="00677EAB" w:rsidTr="00BE210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BE2105" w:rsidRDefault="00BE2105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7</w:t>
            </w:r>
          </w:p>
        </w:tc>
        <w:tc>
          <w:tcPr>
            <w:tcW w:w="992" w:type="dxa"/>
            <w:shd w:val="clear" w:color="auto" w:fill="92D050"/>
            <w:vAlign w:val="center"/>
          </w:tcPr>
          <w:p w:rsidR="00BE2105" w:rsidRPr="00B92917" w:rsidRDefault="00BE2105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92917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9629" w:type="dxa"/>
            <w:vAlign w:val="center"/>
          </w:tcPr>
          <w:p w:rsidR="00BE2105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be briefed on workstation equipment and be given information on importance of correct posture.</w:t>
            </w:r>
          </w:p>
          <w:p w:rsidR="00BE2105" w:rsidRPr="00677EAB" w:rsidRDefault="00BE2105" w:rsidP="00BE21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Trainee takes regular breaks and be explained the problems arising from excessive screen use.</w:t>
            </w:r>
          </w:p>
        </w:tc>
        <w:tc>
          <w:tcPr>
            <w:tcW w:w="1203" w:type="dxa"/>
            <w:vAlign w:val="center"/>
          </w:tcPr>
          <w:p w:rsidR="00BE2105" w:rsidRPr="00B92917" w:rsidRDefault="00BE2105" w:rsidP="00EC0C6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0" w:type="dxa"/>
            <w:vAlign w:val="center"/>
          </w:tcPr>
          <w:p w:rsidR="00BE2105" w:rsidRPr="00677EAB" w:rsidRDefault="00AD014F" w:rsidP="00EC0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Before first use of workstation duties</w:t>
            </w:r>
          </w:p>
        </w:tc>
        <w:tc>
          <w:tcPr>
            <w:tcW w:w="1098" w:type="dxa"/>
            <w:vAlign w:val="center"/>
          </w:tcPr>
          <w:p w:rsidR="00BE2105" w:rsidRPr="00677EAB" w:rsidRDefault="00BE2105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D4966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:rsidR="0098313B" w:rsidRPr="00E074EB" w:rsidRDefault="0098313B" w:rsidP="0098313B">
      <w:pPr>
        <w:jc w:val="center"/>
        <w:rPr>
          <w:rFonts w:ascii="Arial" w:hAnsi="Arial" w:cs="Arial"/>
          <w:b/>
          <w:sz w:val="32"/>
          <w:szCs w:val="22"/>
        </w:rPr>
      </w:pPr>
      <w:r w:rsidRPr="00E074EB">
        <w:rPr>
          <w:rFonts w:ascii="Arial" w:hAnsi="Arial" w:cs="Arial"/>
          <w:b/>
          <w:sz w:val="32"/>
          <w:szCs w:val="22"/>
        </w:rPr>
        <w:t>Risk Assessment A</w:t>
      </w:r>
      <w:r>
        <w:rPr>
          <w:rFonts w:ascii="Arial" w:hAnsi="Arial" w:cs="Arial"/>
          <w:b/>
          <w:sz w:val="32"/>
          <w:szCs w:val="22"/>
        </w:rPr>
        <w:t>cknowledgement</w:t>
      </w:r>
    </w:p>
    <w:p w:rsidR="0098313B" w:rsidRDefault="0098313B" w:rsidP="0098313B">
      <w:pPr>
        <w:jc w:val="center"/>
      </w:pPr>
      <w:r w:rsidRPr="00E074EB">
        <w:rPr>
          <w:rFonts w:ascii="Arial" w:hAnsi="Arial" w:cs="Arial"/>
          <w:b/>
          <w:sz w:val="22"/>
          <w:szCs w:val="22"/>
        </w:rPr>
        <w:t>The following members of staff have read this risk assessment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br/>
        <w:t>Their signatures are confirmation that they have read and understood</w:t>
      </w:r>
      <w:r w:rsidRPr="00E074EB">
        <w:rPr>
          <w:rFonts w:ascii="Arial" w:hAnsi="Arial" w:cs="Arial"/>
          <w:b/>
          <w:sz w:val="22"/>
          <w:szCs w:val="22"/>
        </w:rPr>
        <w:t xml:space="preserve"> all which is within its contents.</w:t>
      </w:r>
    </w:p>
    <w:p w:rsidR="0098313B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F23C83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F23C83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F23C83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CF161F" w:rsidRPr="00677EAB" w:rsidRDefault="00CF161F">
      <w:pPr>
        <w:rPr>
          <w:rFonts w:ascii="Arial" w:hAnsi="Arial" w:cs="Arial"/>
        </w:rPr>
      </w:pPr>
    </w:p>
    <w:sectPr w:rsidR="00CF161F" w:rsidRPr="00677EAB" w:rsidSect="00787066">
      <w:type w:val="continuous"/>
      <w:pgSz w:w="16838" w:h="11906" w:orient="landscape" w:code="9"/>
      <w:pgMar w:top="1134" w:right="1134" w:bottom="709" w:left="113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9F6" w:rsidRDefault="001579F6">
      <w:r>
        <w:separator/>
      </w:r>
    </w:p>
  </w:endnote>
  <w:endnote w:type="continuationSeparator" w:id="0">
    <w:p w:rsidR="001579F6" w:rsidRDefault="00157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:rsidTr="00787066">
      <w:tc>
        <w:tcPr>
          <w:tcW w:w="4928" w:type="dxa"/>
        </w:tcPr>
        <w:p w:rsidR="007B2D70" w:rsidRPr="00EE06A0" w:rsidRDefault="007B2D70" w:rsidP="007B2D70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:rsidR="007B2D70" w:rsidRPr="00EE06A0" w:rsidRDefault="007B2D70" w:rsidP="00070CB0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Issue No: </w:t>
          </w:r>
          <w:r w:rsidR="00070CB0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5135" w:type="dxa"/>
        </w:tcPr>
        <w:p w:rsidR="007B2D70" w:rsidRPr="00EE06A0" w:rsidRDefault="007B2D70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Page 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1123CB">
            <w:rPr>
              <w:rFonts w:ascii="Arial" w:hAnsi="Arial" w:cs="Arial"/>
              <w:b/>
              <w:noProof/>
              <w:sz w:val="18"/>
              <w:szCs w:val="18"/>
            </w:rPr>
            <w:t>2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</w:rPr>
            <w:t xml:space="preserve"> of 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separate"/>
          </w:r>
          <w:r w:rsidR="001123CB">
            <w:rPr>
              <w:rFonts w:ascii="Arial" w:hAnsi="Arial" w:cs="Arial"/>
              <w:noProof/>
              <w:sz w:val="18"/>
              <w:szCs w:val="18"/>
            </w:rPr>
            <w:t>4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9F6" w:rsidRDefault="001579F6">
      <w:r>
        <w:separator/>
      </w:r>
    </w:p>
  </w:footnote>
  <w:footnote w:type="continuationSeparator" w:id="0">
    <w:p w:rsidR="001579F6" w:rsidRDefault="00157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291"/>
    </w:tblGrid>
    <w:tr w:rsidR="00485232" w:rsidRPr="007908A1" w:rsidTr="006D4966">
      <w:trPr>
        <w:trHeight w:val="1007"/>
      </w:trPr>
      <w:tc>
        <w:tcPr>
          <w:tcW w:w="5211" w:type="dxa"/>
          <w:vAlign w:val="center"/>
        </w:tcPr>
        <w:p w:rsidR="006D5BD0" w:rsidRPr="00E17BEF" w:rsidRDefault="006D5BD0" w:rsidP="006D5BD0">
          <w:pPr>
            <w:rPr>
              <w:rFonts w:ascii="Arial" w:hAnsi="Arial" w:cs="Arial"/>
              <w:sz w:val="22"/>
            </w:rPr>
          </w:pPr>
          <w:r w:rsidRPr="00E17BEF">
            <w:rPr>
              <w:rFonts w:ascii="Arial" w:hAnsi="Arial" w:cs="Arial"/>
              <w:sz w:val="22"/>
            </w:rPr>
            <w:t>Company name</w:t>
          </w:r>
        </w:p>
        <w:p w:rsidR="006D4966" w:rsidRPr="006D4966" w:rsidRDefault="006D5BD0" w:rsidP="006D5BD0">
          <w:pPr>
            <w:rPr>
              <w:rFonts w:ascii="Arial" w:hAnsi="Arial" w:cs="Arial"/>
              <w:szCs w:val="18"/>
            </w:rPr>
          </w:pPr>
          <w:r w:rsidRPr="00E17BEF">
            <w:rPr>
              <w:rFonts w:ascii="Arial" w:hAnsi="Arial" w:cs="Arial"/>
              <w:sz w:val="18"/>
            </w:rPr>
            <w:t>Address</w:t>
          </w:r>
        </w:p>
      </w:tc>
      <w:tc>
        <w:tcPr>
          <w:tcW w:w="6379" w:type="dxa"/>
          <w:vAlign w:val="center"/>
        </w:tcPr>
        <w:p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Align w:val="center"/>
        </w:tcPr>
        <w:p w:rsidR="00485232" w:rsidRPr="005A2210" w:rsidRDefault="00C72142" w:rsidP="00B92917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</w:p>
      </w:tc>
    </w:tr>
  </w:tbl>
  <w:p w:rsidR="00E2383C" w:rsidRPr="00D63F72" w:rsidRDefault="00E2383C" w:rsidP="006D5BD0">
    <w:pPr>
      <w:pStyle w:val="Header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308634251">
    <w:abstractNumId w:val="3"/>
  </w:num>
  <w:num w:numId="2" w16cid:durableId="478808156">
    <w:abstractNumId w:val="0"/>
  </w:num>
  <w:num w:numId="3" w16cid:durableId="1889032277">
    <w:abstractNumId w:val="5"/>
  </w:num>
  <w:num w:numId="4" w16cid:durableId="195436474">
    <w:abstractNumId w:val="6"/>
  </w:num>
  <w:num w:numId="5" w16cid:durableId="1622685341">
    <w:abstractNumId w:val="1"/>
  </w:num>
  <w:num w:numId="6" w16cid:durableId="1373075043">
    <w:abstractNumId w:val="2"/>
  </w:num>
  <w:num w:numId="7" w16cid:durableId="1984768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10779"/>
    <w:rsid w:val="00013650"/>
    <w:rsid w:val="0005270D"/>
    <w:rsid w:val="00070CB0"/>
    <w:rsid w:val="000914EE"/>
    <w:rsid w:val="000961C1"/>
    <w:rsid w:val="000A4D42"/>
    <w:rsid w:val="000C2538"/>
    <w:rsid w:val="000D240E"/>
    <w:rsid w:val="000E713E"/>
    <w:rsid w:val="000F3624"/>
    <w:rsid w:val="000F6FD0"/>
    <w:rsid w:val="00102368"/>
    <w:rsid w:val="001123CB"/>
    <w:rsid w:val="001161D5"/>
    <w:rsid w:val="001227EE"/>
    <w:rsid w:val="00125FDD"/>
    <w:rsid w:val="00133E75"/>
    <w:rsid w:val="0013672E"/>
    <w:rsid w:val="001579F6"/>
    <w:rsid w:val="001766D7"/>
    <w:rsid w:val="001A0904"/>
    <w:rsid w:val="001B2C6B"/>
    <w:rsid w:val="001B37FC"/>
    <w:rsid w:val="001C37C1"/>
    <w:rsid w:val="001D1F87"/>
    <w:rsid w:val="001D3D21"/>
    <w:rsid w:val="00223EB4"/>
    <w:rsid w:val="00235B61"/>
    <w:rsid w:val="00262C94"/>
    <w:rsid w:val="0028706F"/>
    <w:rsid w:val="0029566B"/>
    <w:rsid w:val="002C03F1"/>
    <w:rsid w:val="002D2DE5"/>
    <w:rsid w:val="002D5AAC"/>
    <w:rsid w:val="002D5F05"/>
    <w:rsid w:val="002E53B0"/>
    <w:rsid w:val="002F08F2"/>
    <w:rsid w:val="00310564"/>
    <w:rsid w:val="00316403"/>
    <w:rsid w:val="0032476D"/>
    <w:rsid w:val="00373E31"/>
    <w:rsid w:val="0039188A"/>
    <w:rsid w:val="003A34FC"/>
    <w:rsid w:val="003B37BC"/>
    <w:rsid w:val="003C4185"/>
    <w:rsid w:val="003E694D"/>
    <w:rsid w:val="004145F5"/>
    <w:rsid w:val="00421B6A"/>
    <w:rsid w:val="00485232"/>
    <w:rsid w:val="004871D6"/>
    <w:rsid w:val="004C5BD5"/>
    <w:rsid w:val="004C670E"/>
    <w:rsid w:val="004D6BC6"/>
    <w:rsid w:val="004F67D3"/>
    <w:rsid w:val="0051110D"/>
    <w:rsid w:val="00517653"/>
    <w:rsid w:val="00522A01"/>
    <w:rsid w:val="00552BCD"/>
    <w:rsid w:val="00552CF1"/>
    <w:rsid w:val="005A2210"/>
    <w:rsid w:val="005A5A6B"/>
    <w:rsid w:val="005B4BF7"/>
    <w:rsid w:val="005D2AF6"/>
    <w:rsid w:val="005D7A3E"/>
    <w:rsid w:val="005E3A73"/>
    <w:rsid w:val="0060708A"/>
    <w:rsid w:val="00617B3D"/>
    <w:rsid w:val="00626F4A"/>
    <w:rsid w:val="00631224"/>
    <w:rsid w:val="00632E2C"/>
    <w:rsid w:val="00637859"/>
    <w:rsid w:val="00656EF0"/>
    <w:rsid w:val="0067487B"/>
    <w:rsid w:val="00677EAB"/>
    <w:rsid w:val="006806C5"/>
    <w:rsid w:val="00684357"/>
    <w:rsid w:val="00686781"/>
    <w:rsid w:val="006C278E"/>
    <w:rsid w:val="006D09D5"/>
    <w:rsid w:val="006D2CFF"/>
    <w:rsid w:val="006D381B"/>
    <w:rsid w:val="006D4966"/>
    <w:rsid w:val="006D5A05"/>
    <w:rsid w:val="006D5BD0"/>
    <w:rsid w:val="006E2988"/>
    <w:rsid w:val="006E6F1B"/>
    <w:rsid w:val="00711F45"/>
    <w:rsid w:val="00716BCF"/>
    <w:rsid w:val="007217FB"/>
    <w:rsid w:val="00721E2A"/>
    <w:rsid w:val="00727F06"/>
    <w:rsid w:val="00736129"/>
    <w:rsid w:val="00744E48"/>
    <w:rsid w:val="00750BCD"/>
    <w:rsid w:val="00770697"/>
    <w:rsid w:val="00787066"/>
    <w:rsid w:val="007908A1"/>
    <w:rsid w:val="007A4A41"/>
    <w:rsid w:val="007B2D70"/>
    <w:rsid w:val="007B6039"/>
    <w:rsid w:val="007B71AF"/>
    <w:rsid w:val="007E3458"/>
    <w:rsid w:val="0080417A"/>
    <w:rsid w:val="008202CC"/>
    <w:rsid w:val="00832459"/>
    <w:rsid w:val="008553EC"/>
    <w:rsid w:val="008648CF"/>
    <w:rsid w:val="0087401B"/>
    <w:rsid w:val="008812CC"/>
    <w:rsid w:val="00890184"/>
    <w:rsid w:val="008B478D"/>
    <w:rsid w:val="008D20FD"/>
    <w:rsid w:val="00900CAF"/>
    <w:rsid w:val="00901AC3"/>
    <w:rsid w:val="00942BB9"/>
    <w:rsid w:val="009444F3"/>
    <w:rsid w:val="00947D6A"/>
    <w:rsid w:val="00972301"/>
    <w:rsid w:val="0098313B"/>
    <w:rsid w:val="00984B19"/>
    <w:rsid w:val="009A7FBB"/>
    <w:rsid w:val="009B5462"/>
    <w:rsid w:val="009B7B7F"/>
    <w:rsid w:val="009C1BE1"/>
    <w:rsid w:val="009D1A30"/>
    <w:rsid w:val="00A069D8"/>
    <w:rsid w:val="00A44955"/>
    <w:rsid w:val="00A5456C"/>
    <w:rsid w:val="00A94252"/>
    <w:rsid w:val="00AB0218"/>
    <w:rsid w:val="00AB1296"/>
    <w:rsid w:val="00AD014F"/>
    <w:rsid w:val="00AF48AE"/>
    <w:rsid w:val="00B052FB"/>
    <w:rsid w:val="00B07EE2"/>
    <w:rsid w:val="00B23D1E"/>
    <w:rsid w:val="00B2640E"/>
    <w:rsid w:val="00B4365C"/>
    <w:rsid w:val="00B4389B"/>
    <w:rsid w:val="00B51779"/>
    <w:rsid w:val="00B66158"/>
    <w:rsid w:val="00B74D87"/>
    <w:rsid w:val="00B92917"/>
    <w:rsid w:val="00BA2C78"/>
    <w:rsid w:val="00BC07CB"/>
    <w:rsid w:val="00BC74D2"/>
    <w:rsid w:val="00BD72E6"/>
    <w:rsid w:val="00BE2105"/>
    <w:rsid w:val="00BE2B5E"/>
    <w:rsid w:val="00BF5011"/>
    <w:rsid w:val="00C048F0"/>
    <w:rsid w:val="00C31CC3"/>
    <w:rsid w:val="00C327B6"/>
    <w:rsid w:val="00C34BE7"/>
    <w:rsid w:val="00C34E6F"/>
    <w:rsid w:val="00C4626F"/>
    <w:rsid w:val="00C65647"/>
    <w:rsid w:val="00C70267"/>
    <w:rsid w:val="00C72142"/>
    <w:rsid w:val="00C75748"/>
    <w:rsid w:val="00C869AC"/>
    <w:rsid w:val="00C9450C"/>
    <w:rsid w:val="00CB2BE2"/>
    <w:rsid w:val="00CC6165"/>
    <w:rsid w:val="00CD436D"/>
    <w:rsid w:val="00CD57D0"/>
    <w:rsid w:val="00CE4236"/>
    <w:rsid w:val="00CF161F"/>
    <w:rsid w:val="00D037CC"/>
    <w:rsid w:val="00D4103E"/>
    <w:rsid w:val="00D63F72"/>
    <w:rsid w:val="00D80DF6"/>
    <w:rsid w:val="00D96109"/>
    <w:rsid w:val="00DC0EC6"/>
    <w:rsid w:val="00DD40F8"/>
    <w:rsid w:val="00DE410D"/>
    <w:rsid w:val="00E07678"/>
    <w:rsid w:val="00E2383C"/>
    <w:rsid w:val="00E70B61"/>
    <w:rsid w:val="00E93EE5"/>
    <w:rsid w:val="00EA2772"/>
    <w:rsid w:val="00EB6141"/>
    <w:rsid w:val="00EC0C66"/>
    <w:rsid w:val="00EC4D64"/>
    <w:rsid w:val="00EC582F"/>
    <w:rsid w:val="00EE01FF"/>
    <w:rsid w:val="00EE06A0"/>
    <w:rsid w:val="00EE710D"/>
    <w:rsid w:val="00F177A5"/>
    <w:rsid w:val="00F63458"/>
    <w:rsid w:val="00F64EB6"/>
    <w:rsid w:val="00F85837"/>
    <w:rsid w:val="00FD56E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24DFEF-4F1A-47D6-89ED-F8016DC5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styleId="Hyperlink">
    <w:name w:val="Hyperlink"/>
    <w:rsid w:val="00D63F7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BD850-0111-4991-ACE1-32A804B4B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Assessment.dotx</Template>
  <TotalTime>0</TotalTime>
  <Pages>3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Paul Johnson</cp:lastModifiedBy>
  <cp:revision>2</cp:revision>
  <cp:lastPrinted>2013-01-11T12:04:00Z</cp:lastPrinted>
  <dcterms:created xsi:type="dcterms:W3CDTF">2026-05-01T09:03:00Z</dcterms:created>
  <dcterms:modified xsi:type="dcterms:W3CDTF">2026-05-01T09:03:00Z</dcterms:modified>
</cp:coreProperties>
</file>