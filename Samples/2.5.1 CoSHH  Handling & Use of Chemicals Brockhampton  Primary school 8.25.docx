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684"/>
        <w:gridCol w:w="2002"/>
        <w:gridCol w:w="4456"/>
      </w:tblGrid>
      <w:tr w:rsidR="0013672E" w:rsidRPr="002201B2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2C5C58" w:rsidRPr="002201B2" w:rsidRDefault="002C5C58" w:rsidP="002C5C58">
            <w:pPr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 xml:space="preserve">Substance or </w:t>
            </w:r>
            <w:r w:rsidR="0013672E" w:rsidRPr="002201B2">
              <w:rPr>
                <w:rFonts w:ascii="Arial" w:hAnsi="Arial" w:cs="Arial"/>
                <w:b/>
                <w:sz w:val="20"/>
                <w:szCs w:val="22"/>
              </w:rPr>
              <w:t>Activity Assessed</w:t>
            </w:r>
          </w:p>
        </w:tc>
        <w:tc>
          <w:tcPr>
            <w:tcW w:w="5684" w:type="dxa"/>
            <w:vAlign w:val="center"/>
          </w:tcPr>
          <w:p w:rsidR="0013672E" w:rsidRPr="002201B2" w:rsidRDefault="000444CA" w:rsidP="00767D3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Handling and Use of Chemicals and Substances on Sites</w:t>
            </w:r>
          </w:p>
        </w:tc>
        <w:tc>
          <w:tcPr>
            <w:tcW w:w="2002" w:type="dxa"/>
            <w:shd w:val="clear" w:color="auto" w:fill="D9D9D9"/>
            <w:vAlign w:val="center"/>
          </w:tcPr>
          <w:p w:rsidR="0013672E" w:rsidRPr="002201B2" w:rsidRDefault="0013672E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Date</w:t>
            </w:r>
          </w:p>
        </w:tc>
        <w:tc>
          <w:tcPr>
            <w:tcW w:w="4456" w:type="dxa"/>
            <w:vAlign w:val="center"/>
          </w:tcPr>
          <w:p w:rsidR="0013672E" w:rsidRPr="002201B2" w:rsidRDefault="00F90148" w:rsidP="00F52A07">
            <w:pPr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1</w:t>
            </w:r>
            <w:r w:rsidRPr="00F90148">
              <w:rPr>
                <w:rFonts w:ascii="Arial" w:hAnsi="Arial" w:cs="Arial"/>
                <w:sz w:val="20"/>
                <w:szCs w:val="22"/>
                <w:vertAlign w:val="superscript"/>
              </w:rPr>
              <w:t>st</w:t>
            </w:r>
            <w:r>
              <w:rPr>
                <w:rFonts w:ascii="Arial" w:hAnsi="Arial" w:cs="Arial"/>
                <w:sz w:val="20"/>
                <w:szCs w:val="22"/>
              </w:rPr>
              <w:t xml:space="preserve"> August 2025</w:t>
            </w:r>
          </w:p>
        </w:tc>
      </w:tr>
      <w:tr w:rsidR="0013672E" w:rsidRPr="002201B2" w:rsidTr="00F90148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13672E" w:rsidRPr="002201B2" w:rsidRDefault="0013672E" w:rsidP="006806C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 xml:space="preserve">Assessment </w:t>
            </w:r>
            <w:r w:rsidRPr="002201B2">
              <w:rPr>
                <w:rFonts w:ascii="Arial" w:hAnsi="Arial" w:cs="Arial"/>
                <w:b/>
                <w:sz w:val="20"/>
                <w:szCs w:val="22"/>
              </w:rPr>
              <w:br/>
              <w:t>Completed By</w:t>
            </w:r>
          </w:p>
        </w:tc>
        <w:tc>
          <w:tcPr>
            <w:tcW w:w="5684" w:type="dxa"/>
            <w:vAlign w:val="center"/>
          </w:tcPr>
          <w:p w:rsidR="0013672E" w:rsidRPr="008E54E0" w:rsidRDefault="00F90148" w:rsidP="008E54E0">
            <w:pPr>
              <w:autoSpaceDN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John Addison</w:t>
            </w:r>
            <w:r w:rsidR="00C328B3" w:rsidRPr="008E54E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E54E0" w:rsidRPr="008E54E0">
              <w:rPr>
                <w:rFonts w:ascii="Arial" w:hAnsi="Arial" w:cs="Arial"/>
                <w:sz w:val="20"/>
                <w:szCs w:val="20"/>
                <w:lang w:eastAsia="en-GB"/>
              </w:rPr>
              <w:t>MB Health &amp; Safety</w:t>
            </w:r>
          </w:p>
        </w:tc>
        <w:tc>
          <w:tcPr>
            <w:tcW w:w="2002" w:type="dxa"/>
            <w:shd w:val="clear" w:color="auto" w:fill="D9D9D9"/>
            <w:vAlign w:val="center"/>
          </w:tcPr>
          <w:p w:rsidR="0013672E" w:rsidRPr="002201B2" w:rsidRDefault="0013672E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Person(s) Consulted</w:t>
            </w:r>
          </w:p>
        </w:tc>
        <w:tc>
          <w:tcPr>
            <w:tcW w:w="4456" w:type="dxa"/>
            <w:vAlign w:val="center"/>
          </w:tcPr>
          <w:p w:rsidR="0013672E" w:rsidRPr="007D0BB5" w:rsidRDefault="00794B24" w:rsidP="00F90148">
            <w:pPr>
              <w:shd w:val="clear" w:color="auto" w:fill="FFFFFF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794B24">
              <w:rPr>
                <w:rFonts w:ascii="Arial" w:hAnsi="Arial" w:cs="Arial"/>
                <w:sz w:val="20"/>
                <w:szCs w:val="20"/>
                <w:lang w:eastAsia="en-GB"/>
              </w:rPr>
              <w:t>Janette Cooper, Admin Assistant</w:t>
            </w:r>
          </w:p>
        </w:tc>
      </w:tr>
    </w:tbl>
    <w:p w:rsidR="00FB3C5D" w:rsidRPr="00FB3C5D" w:rsidRDefault="00FB3C5D" w:rsidP="00C12AC1">
      <w:pPr>
        <w:jc w:val="center"/>
        <w:rPr>
          <w:rFonts w:ascii="Arial" w:hAnsi="Arial" w:cs="Arial"/>
          <w:b/>
          <w:sz w:val="16"/>
          <w:szCs w:val="16"/>
        </w:rPr>
      </w:pPr>
    </w:p>
    <w:p w:rsidR="00C12AC1" w:rsidRPr="002201B2" w:rsidRDefault="00C12AC1" w:rsidP="00C12AC1">
      <w:pPr>
        <w:jc w:val="center"/>
        <w:rPr>
          <w:rFonts w:ascii="Arial" w:hAnsi="Arial" w:cs="Arial"/>
          <w:b/>
          <w:sz w:val="20"/>
          <w:szCs w:val="16"/>
        </w:rPr>
      </w:pPr>
      <w:r w:rsidRPr="002201B2">
        <w:rPr>
          <w:rFonts w:ascii="Arial" w:hAnsi="Arial" w:cs="Arial"/>
          <w:b/>
          <w:sz w:val="20"/>
          <w:szCs w:val="16"/>
        </w:rPr>
        <w:t>This Risk Assessment and identified Control Measures has been established following consultation with Management, Supervisory and Operational staff</w:t>
      </w:r>
    </w:p>
    <w:p w:rsidR="00C12AC1" w:rsidRDefault="00C12AC1" w:rsidP="00047629">
      <w:pPr>
        <w:jc w:val="center"/>
        <w:rPr>
          <w:rFonts w:ascii="Arial" w:hAnsi="Arial" w:cs="Arial"/>
          <w:b/>
          <w:sz w:val="20"/>
          <w:szCs w:val="16"/>
        </w:rPr>
      </w:pPr>
      <w:r w:rsidRPr="002201B2">
        <w:rPr>
          <w:rFonts w:ascii="Arial" w:hAnsi="Arial" w:cs="Arial"/>
          <w:b/>
          <w:sz w:val="20"/>
          <w:szCs w:val="16"/>
        </w:rPr>
        <w:t xml:space="preserve">Staff acknowledgment as to their understanding of the control measures to be applied is included as the last page to this </w:t>
      </w:r>
      <w:r w:rsidR="008E54E0" w:rsidRPr="002201B2">
        <w:rPr>
          <w:rFonts w:ascii="Arial" w:hAnsi="Arial" w:cs="Arial"/>
          <w:b/>
          <w:sz w:val="20"/>
          <w:szCs w:val="16"/>
        </w:rPr>
        <w:t>document.</w:t>
      </w:r>
    </w:p>
    <w:p w:rsidR="00047629" w:rsidRPr="00047629" w:rsidRDefault="00047629" w:rsidP="00047629">
      <w:pPr>
        <w:jc w:val="center"/>
        <w:rPr>
          <w:rFonts w:ascii="Arial" w:hAnsi="Arial" w:cs="Arial"/>
          <w:b/>
          <w:sz w:val="20"/>
          <w:szCs w:val="16"/>
        </w:rPr>
      </w:pPr>
    </w:p>
    <w:tbl>
      <w:tblPr>
        <w:tblW w:w="1488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6"/>
        <w:gridCol w:w="1495"/>
        <w:gridCol w:w="2462"/>
        <w:gridCol w:w="3357"/>
        <w:gridCol w:w="5124"/>
        <w:gridCol w:w="1150"/>
      </w:tblGrid>
      <w:tr w:rsidR="00DA117F" w:rsidRPr="00800361" w:rsidTr="00DA117F">
        <w:trPr>
          <w:trHeight w:val="635"/>
        </w:trPr>
        <w:tc>
          <w:tcPr>
            <w:tcW w:w="1296" w:type="dxa"/>
            <w:shd w:val="clear" w:color="auto" w:fill="D9D9D9"/>
          </w:tcPr>
          <w:p w:rsidR="00047629" w:rsidRPr="00794B24" w:rsidRDefault="0004762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94B24">
              <w:rPr>
                <w:rFonts w:ascii="Arial" w:hAnsi="Arial" w:cs="Arial"/>
                <w:b/>
                <w:sz w:val="18"/>
                <w:szCs w:val="18"/>
              </w:rPr>
              <w:t>MSDS No.</w:t>
            </w:r>
          </w:p>
        </w:tc>
        <w:tc>
          <w:tcPr>
            <w:tcW w:w="1495" w:type="dxa"/>
            <w:shd w:val="clear" w:color="auto" w:fill="D9D9D9"/>
            <w:vAlign w:val="center"/>
          </w:tcPr>
          <w:p w:rsidR="00047629" w:rsidRPr="0022383D" w:rsidRDefault="0004762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83D">
              <w:rPr>
                <w:rFonts w:ascii="Arial" w:hAnsi="Arial" w:cs="Arial"/>
                <w:b/>
                <w:sz w:val="20"/>
                <w:szCs w:val="20"/>
              </w:rPr>
              <w:t xml:space="preserve">Substance(s) in use </w:t>
            </w:r>
          </w:p>
        </w:tc>
        <w:tc>
          <w:tcPr>
            <w:tcW w:w="2462" w:type="dxa"/>
            <w:shd w:val="clear" w:color="auto" w:fill="D9D9D9"/>
          </w:tcPr>
          <w:p w:rsidR="00047629" w:rsidRPr="0022383D" w:rsidRDefault="00047629" w:rsidP="00C12AC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Hazardous</w:t>
            </w:r>
          </w:p>
        </w:tc>
        <w:tc>
          <w:tcPr>
            <w:tcW w:w="3357" w:type="dxa"/>
            <w:shd w:val="clear" w:color="auto" w:fill="D9D9D9"/>
            <w:vAlign w:val="center"/>
          </w:tcPr>
          <w:p w:rsidR="00047629" w:rsidRPr="0022383D" w:rsidRDefault="00047629" w:rsidP="00C12AC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83D">
              <w:rPr>
                <w:rFonts w:ascii="Arial" w:hAnsi="Arial" w:cs="Arial"/>
                <w:b/>
                <w:sz w:val="20"/>
                <w:szCs w:val="20"/>
              </w:rPr>
              <w:t xml:space="preserve">Hazard Category, Risk Phrase, Hazard Statement, EH40 notification etc.  </w:t>
            </w:r>
          </w:p>
        </w:tc>
        <w:tc>
          <w:tcPr>
            <w:tcW w:w="5124" w:type="dxa"/>
            <w:shd w:val="clear" w:color="auto" w:fill="D9D9D9"/>
          </w:tcPr>
          <w:p w:rsidR="00047629" w:rsidRPr="00E23236" w:rsidRDefault="00047629" w:rsidP="00E2323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23236">
              <w:rPr>
                <w:rFonts w:ascii="Arial" w:hAnsi="Arial" w:cs="Arial"/>
                <w:b/>
                <w:sz w:val="20"/>
                <w:szCs w:val="20"/>
              </w:rPr>
              <w:t xml:space="preserve">List of Precautionary Statements (P-phrases) </w:t>
            </w:r>
          </w:p>
          <w:p w:rsidR="00047629" w:rsidRPr="0022383D" w:rsidRDefault="00047629" w:rsidP="00E2323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23236">
              <w:rPr>
                <w:rFonts w:ascii="Arial" w:hAnsi="Arial" w:cs="Arial"/>
                <w:b/>
                <w:sz w:val="20"/>
                <w:szCs w:val="20"/>
              </w:rPr>
              <w:t>General precautionary statements</w:t>
            </w:r>
          </w:p>
        </w:tc>
        <w:tc>
          <w:tcPr>
            <w:tcW w:w="1150" w:type="dxa"/>
            <w:shd w:val="clear" w:color="auto" w:fill="D9D9D9"/>
            <w:vAlign w:val="center"/>
          </w:tcPr>
          <w:p w:rsidR="00047629" w:rsidRPr="0022383D" w:rsidRDefault="0004762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83D">
              <w:rPr>
                <w:rFonts w:ascii="Arial" w:hAnsi="Arial" w:cs="Arial"/>
                <w:b/>
                <w:sz w:val="20"/>
                <w:szCs w:val="20"/>
              </w:rPr>
              <w:t>Hazard Rating</w:t>
            </w:r>
          </w:p>
        </w:tc>
      </w:tr>
      <w:tr w:rsidR="00DA117F" w:rsidRPr="00800361" w:rsidTr="00DA117F">
        <w:trPr>
          <w:trHeight w:val="3233"/>
        </w:trPr>
        <w:tc>
          <w:tcPr>
            <w:tcW w:w="1296" w:type="dxa"/>
          </w:tcPr>
          <w:p w:rsidR="00DA117F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Pr="00047629" w:rsidRDefault="00DA117F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DA117F" w:rsidRPr="00DA117F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WD40</w:t>
            </w:r>
          </w:p>
        </w:tc>
        <w:tc>
          <w:tcPr>
            <w:tcW w:w="2462" w:type="dxa"/>
          </w:tcPr>
          <w:p w:rsidR="00DA117F" w:rsidRPr="00DA117F" w:rsidRDefault="00DA117F" w:rsidP="00DA117F">
            <w:pPr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t>Serious health hazard/ gas under pressure</w:t>
            </w:r>
            <w:r w:rsidRPr="00DA117F">
              <w:rPr>
                <w:rFonts w:ascii="Arial" w:hAnsi="Arial" w:cs="Arial"/>
                <w:b/>
                <w:sz w:val="20"/>
                <w:szCs w:val="20"/>
              </w:rPr>
              <w:t>/Flammable</w:t>
            </w:r>
          </w:p>
          <w:p w:rsidR="00DA117F" w:rsidRPr="00DA117F" w:rsidRDefault="0066494E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DA117F">
              <w:rPr>
                <w:noProof/>
              </w:rPr>
              <w:drawing>
                <wp:inline distT="0" distB="0" distL="0" distR="0">
                  <wp:extent cx="532130" cy="579755"/>
                  <wp:effectExtent l="0" t="0" r="0" b="0"/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130" cy="579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A117F">
              <w:rPr>
                <w:noProof/>
              </w:rPr>
              <w:drawing>
                <wp:inline distT="0" distB="0" distL="0" distR="0">
                  <wp:extent cx="661670" cy="614045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1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A117F" w:rsidRPr="00DA117F" w:rsidRDefault="0066494E" w:rsidP="00DA117F">
            <w:pPr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  <w:r w:rsidRPr="00DA117F">
              <w:rPr>
                <w:noProof/>
              </w:rPr>
              <w:drawing>
                <wp:inline distT="0" distB="0" distL="0" distR="0">
                  <wp:extent cx="607060" cy="546100"/>
                  <wp:effectExtent l="0" t="0" r="0" b="0"/>
                  <wp:docPr id="3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A117F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inline distT="0" distB="0" distL="0" distR="0">
                  <wp:extent cx="580390" cy="510540"/>
                  <wp:effectExtent l="0" t="0" r="0" b="0"/>
                  <wp:docPr id="5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90" cy="510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</w:tcPr>
          <w:p w:rsidR="00DA117F" w:rsidRPr="00DA117F" w:rsidRDefault="00DA117F" w:rsidP="00DA117F">
            <w:pPr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napToGrid w:val="0"/>
                <w:sz w:val="20"/>
                <w:szCs w:val="20"/>
              </w:rPr>
              <w:t xml:space="preserve"> </w:t>
            </w:r>
            <w:r w:rsidRPr="00DA117F">
              <w:rPr>
                <w:rFonts w:ascii="Arial" w:hAnsi="Arial" w:cs="Arial"/>
                <w:b/>
                <w:bCs/>
                <w:snapToGrid w:val="0"/>
                <w:sz w:val="20"/>
                <w:szCs w:val="20"/>
              </w:rPr>
              <w:t xml:space="preserve">Danger </w:t>
            </w:r>
          </w:p>
          <w:p w:rsidR="00DA117F" w:rsidRPr="00DA117F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Pr="00DA117F" w:rsidRDefault="00DA117F" w:rsidP="00DA117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H222 Extremely flammable Aerosol</w:t>
            </w:r>
            <w:r w:rsidRPr="00DA117F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DA117F" w:rsidRPr="00DA117F" w:rsidRDefault="00DA117F" w:rsidP="00DA117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H302 </w:t>
            </w:r>
            <w:r w:rsidRPr="00DA117F">
              <w:rPr>
                <w:rFonts w:ascii="Arial" w:hAnsi="Arial" w:cs="Arial"/>
                <w:noProof/>
                <w:sz w:val="20"/>
                <w:szCs w:val="20"/>
              </w:rPr>
              <w:t xml:space="preserve">Fatal if swallowed 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 xml:space="preserve">H229 Pressurised container: </w:t>
            </w: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 xml:space="preserve">may explode if heated. </w:t>
            </w:r>
          </w:p>
          <w:p w:rsidR="00DA117F" w:rsidRPr="00DA117F" w:rsidRDefault="00DA117F" w:rsidP="00DA117F">
            <w:pPr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  <w:t xml:space="preserve">H336 </w:t>
            </w: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May cause drowsiness or dizziness.</w:t>
            </w:r>
          </w:p>
        </w:tc>
        <w:tc>
          <w:tcPr>
            <w:tcW w:w="5124" w:type="dxa"/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May be fatal if swallowed and enters airways. 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May cause drowsiness or dizziness. 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 xml:space="preserve">Prevention; 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Keep away from heat, sparks, open flames, hot surfaces. – No smoking. Do not spray on an open flame or other ignition source. 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Pressurized container: Do not pierce or burn, even after use. Avoid breathing vapours or mists. 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Use only outdoors or in a well-ventilated area. 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 xml:space="preserve">Response;  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IF SWALLOWED: Immediately call a POISON CENTER or physician. Do NOT induce vomiting. 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IF INHALED: Remove person to fresh air and keep comfortable for breathing. Call a POISON CENTER or physician if you feel unwell. </w:t>
            </w:r>
          </w:p>
          <w:p w:rsid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 xml:space="preserve">Storage: 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Store locked up. Protect from sunlight. Do not expose to temperatures exceeding 50°C/122°F. Store in a well-ventilated place.  </w:t>
            </w: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 xml:space="preserve">Disposal;  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Dispose of contents and container in accordance with local and national regulations.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1150" w:type="dxa"/>
            <w:shd w:val="clear" w:color="auto" w:fill="FF0000"/>
          </w:tcPr>
          <w:p w:rsidR="00DA117F" w:rsidRDefault="00DA117F" w:rsidP="00DA11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DA11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DA11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DA11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DA11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DA11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DA11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</w:tr>
      <w:tr w:rsidR="00DA117F" w:rsidRPr="00800361" w:rsidTr="00DA117F">
        <w:trPr>
          <w:trHeight w:val="3233"/>
        </w:trPr>
        <w:tc>
          <w:tcPr>
            <w:tcW w:w="1296" w:type="dxa"/>
          </w:tcPr>
          <w:p w:rsidR="00047629" w:rsidRPr="00047629" w:rsidRDefault="00047629" w:rsidP="00A16634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Default="00047629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Pr="00047629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047629" w:rsidRPr="00DA117F" w:rsidRDefault="00D070C8" w:rsidP="00A16634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Bio Clean</w:t>
            </w:r>
          </w:p>
        </w:tc>
        <w:tc>
          <w:tcPr>
            <w:tcW w:w="2462" w:type="dxa"/>
          </w:tcPr>
          <w:p w:rsidR="00047629" w:rsidRPr="00DA117F" w:rsidRDefault="00D070C8" w:rsidP="00A16634">
            <w:pPr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t xml:space="preserve">Corrosive </w:t>
            </w:r>
          </w:p>
          <w:p w:rsidR="00047629" w:rsidRPr="00DA117F" w:rsidRDefault="00047629" w:rsidP="00A16634">
            <w:pPr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fldChar w:fldCharType="begin"/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instrText xml:space="preserve"> INCLUDEPICTURE "https://www.msds-europe.com/wp-content/uploads/2018/06/GHS07-Hazard-pictogram.jpg" \* MERGEFORMATINET </w:instrText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fldChar w:fldCharType="separate"/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alt="See the source image" style="width:48.9pt;height:44.6pt">
                  <v:imagedata r:id="rId12" r:href="rId13"/>
                </v:shape>
              </w:pict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fldChar w:fldCharType="end"/>
            </w:r>
            <w:r w:rsidR="0066494E" w:rsidRPr="00DA117F">
              <w:rPr>
                <w:noProof/>
              </w:rPr>
              <w:drawing>
                <wp:inline distT="0" distB="0" distL="0" distR="0">
                  <wp:extent cx="648335" cy="648335"/>
                  <wp:effectExtent l="0" t="0" r="0" b="0"/>
                  <wp:docPr id="6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35" cy="64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7629" w:rsidRPr="00DA117F" w:rsidRDefault="00047629" w:rsidP="00826DF2">
            <w:pPr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</w:p>
        </w:tc>
        <w:tc>
          <w:tcPr>
            <w:tcW w:w="3357" w:type="dxa"/>
          </w:tcPr>
          <w:p w:rsidR="00047629" w:rsidRPr="00DA117F" w:rsidRDefault="00047629" w:rsidP="00A16634">
            <w:pPr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napToGrid w:val="0"/>
                <w:sz w:val="20"/>
                <w:szCs w:val="20"/>
              </w:rPr>
              <w:t xml:space="preserve"> </w:t>
            </w:r>
            <w:r w:rsidR="00D070C8" w:rsidRPr="00DA117F">
              <w:rPr>
                <w:rFonts w:ascii="Arial" w:hAnsi="Arial" w:cs="Arial"/>
                <w:snapToGrid w:val="0"/>
                <w:sz w:val="20"/>
                <w:szCs w:val="20"/>
              </w:rPr>
              <w:t>Danger</w:t>
            </w:r>
            <w:r w:rsidRPr="00DA117F">
              <w:rPr>
                <w:rFonts w:ascii="Arial" w:hAnsi="Arial" w:cs="Arial"/>
                <w:snapToGrid w:val="0"/>
                <w:sz w:val="20"/>
                <w:szCs w:val="20"/>
              </w:rPr>
              <w:t xml:space="preserve">: </w:t>
            </w:r>
          </w:p>
          <w:p w:rsidR="00047629" w:rsidRPr="00DA117F" w:rsidRDefault="00047629" w:rsidP="00186EA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 xml:space="preserve">H318 Causes serious eye damage. </w:t>
            </w:r>
          </w:p>
          <w:p w:rsidR="00047629" w:rsidRPr="00DA117F" w:rsidRDefault="00D070C8" w:rsidP="00D070C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H317 May cause an allergic skin reaction</w:t>
            </w:r>
            <w:r w:rsidRPr="00DA117F">
              <w:rPr>
                <w:rFonts w:ascii="CIDFont+F1" w:hAnsi="CIDFont+F1" w:cs="CIDFont+F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124" w:type="dxa"/>
          </w:tcPr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(P261).Avoid breathing dust/fume/gas/mist/vapours/</w:t>
            </w:r>
            <w:r w:rsidR="00227CDD" w:rsidRPr="00DA117F">
              <w:rPr>
                <w:rFonts w:ascii="Arial" w:hAnsi="Arial" w:cs="Arial"/>
                <w:sz w:val="18"/>
                <w:szCs w:val="18"/>
                <w:lang w:eastAsia="en-GB"/>
              </w:rPr>
              <w:t>spray.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(P305+P351+P338).IF IN EYES: Rinse cautiously with water for several minutes. Remove contact lenses, if present and easy to do. Continue rinsing. 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(P280).Wear protective gloves/protective clothing/eye protection/face protection 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(P310).Immediately call a POISON CENTER or doctor/physician. 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(P333+P313).If skin irritation or rash occurs: Get medical advice/attention (P333+P313).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(P363). Wash contaminated clothing before reuse. 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(P302+P352).IF ON SKIN: Wash with plenty of soap and water </w:t>
            </w:r>
          </w:p>
          <w:p w:rsidR="00DA117F" w:rsidRDefault="00D070C8" w:rsidP="00D070C8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(P272). Contaminated work clothing should not be allowed out of the workplace</w:t>
            </w:r>
          </w:p>
          <w:p w:rsidR="00047629" w:rsidRPr="00DA117F" w:rsidRDefault="00047629" w:rsidP="00D070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50" w:type="dxa"/>
            <w:shd w:val="clear" w:color="auto" w:fill="FFC000"/>
          </w:tcPr>
          <w:p w:rsidR="00047629" w:rsidRDefault="00047629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47629" w:rsidRDefault="00047629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47629" w:rsidRDefault="00047629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47629" w:rsidRDefault="00047629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47629" w:rsidRDefault="00047629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47629" w:rsidRDefault="00047629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DA117F" w:rsidRPr="00800361" w:rsidTr="00DA117F">
        <w:tc>
          <w:tcPr>
            <w:tcW w:w="1296" w:type="dxa"/>
          </w:tcPr>
          <w:p w:rsidR="00047629" w:rsidRPr="00047629" w:rsidRDefault="00047629" w:rsidP="005347AF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Pr="00047629" w:rsidRDefault="00047629" w:rsidP="005347AF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Pr="00047629" w:rsidRDefault="00047629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047629" w:rsidRPr="00DA117F" w:rsidRDefault="00D070C8" w:rsidP="00A16634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Cillit Bang Bleach and Hygiene</w:t>
            </w:r>
          </w:p>
        </w:tc>
        <w:tc>
          <w:tcPr>
            <w:tcW w:w="2462" w:type="dxa"/>
          </w:tcPr>
          <w:p w:rsidR="00227CDD" w:rsidRPr="00DA117F" w:rsidRDefault="00227CDD" w:rsidP="00227CD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Skin/Eye irritation</w:t>
            </w:r>
          </w:p>
          <w:p w:rsidR="00227CDD" w:rsidRPr="00DA117F" w:rsidRDefault="00227CDD" w:rsidP="00227CD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047629" w:rsidRPr="00DA117F" w:rsidRDefault="00227CDD" w:rsidP="00A16634">
            <w:pPr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fldChar w:fldCharType="begin"/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instrText xml:space="preserve"> INCLUDEPICTURE "https://www.msds-europe.com/wp-content/uploads/2018/06/GHS07-Hazard-pictogram.jpg" \* MERGEFORMATINET </w:instrText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fldChar w:fldCharType="separate"/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pict>
                <v:shape id="_x0000_i1031" type="#_x0000_t75" alt="See the source image" style="width:48.9pt;height:44.6pt">
                  <v:imagedata r:id="rId12" r:href="rId15"/>
                </v:shape>
              </w:pict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fldChar w:fldCharType="end"/>
            </w:r>
          </w:p>
        </w:tc>
        <w:tc>
          <w:tcPr>
            <w:tcW w:w="3357" w:type="dxa"/>
          </w:tcPr>
          <w:p w:rsidR="00D070C8" w:rsidRPr="00DA117F" w:rsidRDefault="00D070C8" w:rsidP="00D070C8">
            <w:pPr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napToGrid w:val="0"/>
                <w:sz w:val="20"/>
                <w:szCs w:val="20"/>
              </w:rPr>
              <w:t xml:space="preserve"> Warning: </w:t>
            </w:r>
          </w:p>
          <w:p w:rsidR="00D070C8" w:rsidRPr="00DA117F" w:rsidRDefault="00D070C8" w:rsidP="00D070C8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H315 Causes skin irritation.</w:t>
            </w:r>
          </w:p>
          <w:p w:rsidR="00D070C8" w:rsidRPr="00DA117F" w:rsidRDefault="00D070C8" w:rsidP="00D070C8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H319 Causes serious eye irritation.</w:t>
            </w:r>
          </w:p>
          <w:p w:rsidR="00047629" w:rsidRPr="00DA117F" w:rsidRDefault="00047629" w:rsidP="00047629">
            <w:pPr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</w:p>
        </w:tc>
        <w:tc>
          <w:tcPr>
            <w:tcW w:w="5124" w:type="dxa"/>
          </w:tcPr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P103: Read label before use.</w:t>
            </w:r>
          </w:p>
          <w:p w:rsidR="00D070C8" w:rsidRPr="00DA117F" w:rsidRDefault="00D070C8" w:rsidP="00D070C8">
            <w:pPr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DA117F">
              <w:rPr>
                <w:rFonts w:ascii="Arial" w:hAnsi="Arial" w:cs="Arial"/>
                <w:sz w:val="18"/>
                <w:szCs w:val="18"/>
              </w:rPr>
              <w:t xml:space="preserve">P305+ </w:t>
            </w:r>
            <w:r w:rsidRPr="00DA117F">
              <w:rPr>
                <w:rFonts w:ascii="Arial" w:hAnsi="Arial" w:cs="Arial"/>
                <w:snapToGrid w:val="0"/>
                <w:sz w:val="18"/>
                <w:szCs w:val="18"/>
              </w:rPr>
              <w:t xml:space="preserve">P351+ P338- </w:t>
            </w:r>
            <w:r w:rsidRPr="00DA117F">
              <w:rPr>
                <w:rFonts w:ascii="Arial" w:hAnsi="Arial" w:cs="Arial"/>
                <w:sz w:val="18"/>
                <w:szCs w:val="18"/>
              </w:rPr>
              <w:t xml:space="preserve">IF IN EYES: </w:t>
            </w:r>
            <w:r w:rsidRPr="00DA117F">
              <w:rPr>
                <w:rFonts w:ascii="Arial" w:hAnsi="Arial" w:cs="Arial"/>
                <w:snapToGrid w:val="0"/>
                <w:sz w:val="18"/>
                <w:szCs w:val="18"/>
              </w:rPr>
              <w:t>Rinse continuously with water for several minutes + Remove contact lenses if present and easy to do. continue rinsing.</w:t>
            </w:r>
          </w:p>
          <w:p w:rsidR="00D070C8" w:rsidRPr="00DA117F" w:rsidRDefault="00D070C8" w:rsidP="00D070C8">
            <w:pPr>
              <w:rPr>
                <w:rFonts w:ascii="Arial" w:hAnsi="Arial" w:cs="Arial"/>
                <w:sz w:val="18"/>
                <w:szCs w:val="18"/>
              </w:rPr>
            </w:pPr>
            <w:r w:rsidRPr="00DA117F">
              <w:rPr>
                <w:rFonts w:ascii="Arial" w:hAnsi="Arial" w:cs="Arial"/>
                <w:sz w:val="18"/>
                <w:szCs w:val="18"/>
              </w:rPr>
              <w:t>P302 IF ON SKIN: P352 Wash with soap and water.</w:t>
            </w:r>
          </w:p>
          <w:p w:rsidR="00047629" w:rsidRPr="00DA117F" w:rsidRDefault="00D070C8" w:rsidP="00D070C8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P102 - Keep out of reach of children.</w:t>
            </w:r>
          </w:p>
          <w:p w:rsidR="00D070C8" w:rsidRPr="00DA117F" w:rsidRDefault="00D070C8" w:rsidP="00D070C8">
            <w:pPr>
              <w:rPr>
                <w:rFonts w:ascii="Arial" w:hAnsi="Arial" w:cs="Arial"/>
                <w:sz w:val="18"/>
                <w:szCs w:val="18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P501 Dispose of contents/ container in accordance with local regulations.</w:t>
            </w:r>
          </w:p>
          <w:p w:rsidR="00D070C8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(P101) If medical advice is needed, have product container or label at hand. 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P501 Dispose of contents/container in accordance with national</w:t>
            </w:r>
          </w:p>
          <w:p w:rsidR="00227CDD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regulations.</w:t>
            </w:r>
            <w:r w:rsid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Where gloves and face protection, wash hands thoroughly after handling.</w:t>
            </w:r>
          </w:p>
          <w:p w:rsidR="00DA117F" w:rsidRDefault="00DA117F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DA117F" w:rsidRPr="00DA117F" w:rsidRDefault="00DA117F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1150" w:type="dxa"/>
            <w:shd w:val="clear" w:color="auto" w:fill="FFC000"/>
          </w:tcPr>
          <w:p w:rsidR="00047629" w:rsidRDefault="00047629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47629" w:rsidRDefault="00047629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47629" w:rsidRDefault="00047629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47629" w:rsidRDefault="00047629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47629" w:rsidRDefault="00047629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DA117F" w:rsidRPr="00800361" w:rsidTr="00DA117F">
        <w:trPr>
          <w:trHeight w:val="943"/>
        </w:trPr>
        <w:tc>
          <w:tcPr>
            <w:tcW w:w="1296" w:type="dxa"/>
          </w:tcPr>
          <w:p w:rsidR="00047629" w:rsidRPr="00047629" w:rsidRDefault="00047629" w:rsidP="00A96613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Pr="00047629" w:rsidRDefault="00047629" w:rsidP="00A96613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Pr="00047629" w:rsidRDefault="00047629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047629" w:rsidRPr="00DA117F" w:rsidRDefault="00D070C8" w:rsidP="00A96613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Mr Muscle Window and Glass</w:t>
            </w:r>
          </w:p>
        </w:tc>
        <w:tc>
          <w:tcPr>
            <w:tcW w:w="2462" w:type="dxa"/>
          </w:tcPr>
          <w:p w:rsidR="00047629" w:rsidRPr="00DA117F" w:rsidRDefault="00047629" w:rsidP="0004762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Skin/Eye irritation</w:t>
            </w:r>
          </w:p>
          <w:p w:rsidR="00047629" w:rsidRPr="00DA117F" w:rsidRDefault="00047629" w:rsidP="0004762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047629" w:rsidRPr="00DA117F" w:rsidRDefault="00DA117F" w:rsidP="0004762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fldChar w:fldCharType="begin"/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instrText xml:space="preserve"> INCLUDEPICTURE "https://www.msds-europe.com/wp-content/uploads/2018/06/GHS07-Hazard-pictogram.jpg" \* MERGEFORMATINET </w:instrText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fldChar w:fldCharType="separate"/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pict>
                <v:shape id="_x0000_i1032" type="#_x0000_t75" alt="See the source image" style="width:47.3pt;height:42.45pt">
                  <v:imagedata r:id="rId12" r:href="rId16"/>
                </v:shape>
              </w:pict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fldChar w:fldCharType="end"/>
            </w:r>
          </w:p>
          <w:p w:rsidR="00047629" w:rsidRPr="00DA117F" w:rsidRDefault="00047629" w:rsidP="00A9661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357" w:type="dxa"/>
          </w:tcPr>
          <w:p w:rsidR="00047629" w:rsidRPr="00DA117F" w:rsidRDefault="00047629" w:rsidP="00047629">
            <w:pPr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napToGrid w:val="0"/>
                <w:sz w:val="20"/>
                <w:szCs w:val="20"/>
              </w:rPr>
              <w:t xml:space="preserve"> Warning: </w:t>
            </w:r>
          </w:p>
          <w:p w:rsidR="00047629" w:rsidRPr="00DA117F" w:rsidRDefault="00047629" w:rsidP="00A96613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Pr="00DA117F" w:rsidRDefault="00047629" w:rsidP="00A96613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Pr="00DA117F" w:rsidRDefault="00047629" w:rsidP="00A96613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H315 Causes skin irritation.</w:t>
            </w:r>
          </w:p>
          <w:p w:rsidR="00047629" w:rsidRPr="00DA117F" w:rsidRDefault="00047629" w:rsidP="00A96613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H319 Causes serious eye irritation.</w:t>
            </w:r>
          </w:p>
          <w:p w:rsidR="00047629" w:rsidRPr="00DA117F" w:rsidRDefault="00047629" w:rsidP="004A2D45">
            <w:pPr>
              <w:rPr>
                <w:rFonts w:ascii="Arial" w:hAnsi="Arial" w:cs="Arial"/>
                <w:snapToGrid w:val="0"/>
                <w:sz w:val="20"/>
                <w:szCs w:val="20"/>
              </w:rPr>
            </w:pPr>
          </w:p>
        </w:tc>
        <w:tc>
          <w:tcPr>
            <w:tcW w:w="5124" w:type="dxa"/>
          </w:tcPr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(P101) If medical advice is needed, have product container or label at hand. 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(P305 + P351 + P338) IF IN EYES: Rinse cautiously with water for several minutes. Remove contact lenses, if present and easy to do. Continue rinsing. 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(P337 + P313) If eye irritation persists: Get medical advice/ attention. </w:t>
            </w:r>
          </w:p>
          <w:p w:rsidR="00047629" w:rsidRPr="00DA117F" w:rsidRDefault="00D070C8" w:rsidP="00E23236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(P264) Wash hands thoroughly after handling.</w:t>
            </w: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1150" w:type="dxa"/>
            <w:shd w:val="clear" w:color="auto" w:fill="FFC000"/>
          </w:tcPr>
          <w:p w:rsidR="00047629" w:rsidRDefault="00047629" w:rsidP="00A96613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Default="00047629" w:rsidP="00A96613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Default="00047629" w:rsidP="00A96613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Default="00047629" w:rsidP="00A96613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Pr="00800361" w:rsidRDefault="00047629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DA117F" w:rsidRPr="00800361" w:rsidTr="00DA117F">
        <w:trPr>
          <w:trHeight w:val="2667"/>
        </w:trPr>
        <w:tc>
          <w:tcPr>
            <w:tcW w:w="1296" w:type="dxa"/>
          </w:tcPr>
          <w:p w:rsidR="00047629" w:rsidRPr="00047629" w:rsidRDefault="00047629" w:rsidP="00BE7EA4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Pr="00047629" w:rsidRDefault="00047629" w:rsidP="00BE7EA4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Pr="00047629" w:rsidRDefault="00047629" w:rsidP="00BE7EA4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Pr="00047629" w:rsidRDefault="00047629" w:rsidP="00BE7EA4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Pr="00047629" w:rsidRDefault="00047629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047629" w:rsidRPr="00DA117F" w:rsidRDefault="00D070C8" w:rsidP="00BE7EA4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Selgiene Ultra – Virucidal Cleaner</w:t>
            </w:r>
          </w:p>
        </w:tc>
        <w:tc>
          <w:tcPr>
            <w:tcW w:w="2462" w:type="dxa"/>
          </w:tcPr>
          <w:p w:rsidR="00047629" w:rsidRPr="00DA117F" w:rsidRDefault="00047629" w:rsidP="00BE7EA4">
            <w:pPr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t>Corrosive</w:t>
            </w:r>
            <w:r w:rsidR="00E1491F"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t>/Harmful</w:t>
            </w:r>
          </w:p>
          <w:p w:rsidR="00047629" w:rsidRPr="00DA117F" w:rsidRDefault="00047629" w:rsidP="00BE7EA4">
            <w:pPr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</w:p>
          <w:p w:rsidR="00047629" w:rsidRPr="00DA117F" w:rsidRDefault="0066494E" w:rsidP="00BE7EA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A117F">
              <w:rPr>
                <w:noProof/>
              </w:rPr>
              <w:drawing>
                <wp:inline distT="0" distB="0" distL="0" distR="0">
                  <wp:extent cx="634365" cy="634365"/>
                  <wp:effectExtent l="0" t="0" r="0" b="0"/>
                  <wp:docPr id="9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365" cy="634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1491F" w:rsidRPr="00DA117F">
              <w:rPr>
                <w:noProof/>
              </w:rPr>
              <w:t xml:space="preserve"> </w:t>
            </w:r>
            <w:r w:rsidRPr="00DA117F">
              <w:rPr>
                <w:noProof/>
              </w:rPr>
              <w:drawing>
                <wp:inline distT="0" distB="0" distL="0" distR="0">
                  <wp:extent cx="668655" cy="661670"/>
                  <wp:effectExtent l="0" t="0" r="0" b="0"/>
                  <wp:docPr id="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" cy="661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</w:tcPr>
          <w:p w:rsidR="00047629" w:rsidRPr="00DA117F" w:rsidRDefault="00047629" w:rsidP="00BE7EA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Danger: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47629" w:rsidRPr="00DA117F" w:rsidRDefault="00047629" w:rsidP="00BE7EA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H315 - Causes skin irritation.</w:t>
            </w: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H318 - Causes serious eye damage.</w:t>
            </w:r>
          </w:p>
          <w:p w:rsidR="00047629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H410 - Very toxic to aquatic life with long lasting effects.</w:t>
            </w:r>
            <w:r w:rsidRPr="00DA117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124" w:type="dxa"/>
          </w:tcPr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P264 - Wash hands thoroughly after handling.</w:t>
            </w: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P273 - Avoid release to the environment.</w:t>
            </w: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P280 - Wear eye protection, protective gloves.</w:t>
            </w: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P302+P352 - IF ON SKIN: Wash with plenty of soap and water.</w:t>
            </w: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P305+P351+P338 - IF IN EYES: Rinse cautiously with water for several minutes. Remove</w:t>
            </w: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contact lenses, if present and easy to do. Continue rinsing.</w:t>
            </w: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P315 - Get immediate medical advice/attention.</w:t>
            </w: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P362+P364 - Take off contaminated clothing and wash it before reuse.</w:t>
            </w:r>
          </w:p>
          <w:p w:rsidR="00047629" w:rsidRPr="00DA117F" w:rsidRDefault="00E1491F" w:rsidP="00E1491F">
            <w:pPr>
              <w:rPr>
                <w:rFonts w:ascii="Arial" w:hAnsi="Arial" w:cs="Arial"/>
                <w:sz w:val="18"/>
                <w:szCs w:val="18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P391 - Collect spillage.</w:t>
            </w:r>
          </w:p>
          <w:p w:rsidR="00047629" w:rsidRPr="00DA117F" w:rsidRDefault="00047629" w:rsidP="00BE7EA4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18"/>
                <w:szCs w:val="18"/>
              </w:rPr>
              <w:t>Do not eat drink or smoke while using this product.</w:t>
            </w:r>
          </w:p>
        </w:tc>
        <w:tc>
          <w:tcPr>
            <w:tcW w:w="1150" w:type="dxa"/>
            <w:shd w:val="clear" w:color="auto" w:fill="FFC000"/>
          </w:tcPr>
          <w:p w:rsidR="00227CDD" w:rsidRDefault="00227CDD" w:rsidP="00BE7EA4">
            <w:pPr>
              <w:rPr>
                <w:rFonts w:ascii="Arial" w:hAnsi="Arial" w:cs="Arial"/>
                <w:sz w:val="20"/>
                <w:szCs w:val="20"/>
              </w:rPr>
            </w:pPr>
          </w:p>
          <w:p w:rsidR="00227CDD" w:rsidRDefault="00227CDD" w:rsidP="00BE7EA4">
            <w:pPr>
              <w:rPr>
                <w:rFonts w:ascii="Arial" w:hAnsi="Arial" w:cs="Arial"/>
                <w:sz w:val="20"/>
                <w:szCs w:val="20"/>
              </w:rPr>
            </w:pPr>
          </w:p>
          <w:p w:rsidR="00227CDD" w:rsidRDefault="00227CDD" w:rsidP="00BE7EA4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Default="00047629" w:rsidP="00BE7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DA117F" w:rsidRPr="00800361" w:rsidTr="00DA117F">
        <w:trPr>
          <w:trHeight w:val="3339"/>
        </w:trPr>
        <w:tc>
          <w:tcPr>
            <w:tcW w:w="1296" w:type="dxa"/>
          </w:tcPr>
          <w:p w:rsidR="00227CDD" w:rsidRDefault="00227CDD" w:rsidP="00227CDD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227CDD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227CDD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227CDD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227CDD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227CDD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227CDD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Pr="00047629" w:rsidRDefault="00DA117F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7CDD" w:rsidRPr="00DA117F" w:rsidRDefault="00227CDD" w:rsidP="00227CDD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Cleenol Foam Oven Cleaner and Maintainer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7CDD" w:rsidRPr="00DA117F" w:rsidRDefault="00227CDD" w:rsidP="00227CDD">
            <w:pPr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t>Corrosive/irritant</w:t>
            </w:r>
          </w:p>
          <w:p w:rsidR="00227CDD" w:rsidRPr="00DA117F" w:rsidRDefault="00227CDD" w:rsidP="00227CDD">
            <w:pPr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</w:p>
          <w:p w:rsidR="00227CDD" w:rsidRPr="00DA117F" w:rsidRDefault="0066494E" w:rsidP="00227CDD">
            <w:pPr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  <w:r w:rsidRPr="00DA117F">
              <w:rPr>
                <w:noProof/>
              </w:rPr>
              <w:drawing>
                <wp:inline distT="0" distB="0" distL="0" distR="0">
                  <wp:extent cx="655320" cy="655320"/>
                  <wp:effectExtent l="0" t="0" r="0" b="0"/>
                  <wp:docPr id="11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320" cy="65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Danger: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UnicodeMS" w:hAnsi="ArialUnicodeMS" w:cs="ArialUnicodeMS"/>
                <w:sz w:val="18"/>
                <w:szCs w:val="18"/>
                <w:lang w:eastAsia="en-GB"/>
              </w:rPr>
            </w:pPr>
            <w:r w:rsidRPr="00DA117F">
              <w:rPr>
                <w:rFonts w:ascii="ArialUnicodeMS" w:hAnsi="ArialUnicodeMS" w:cs="ArialUnicodeMS"/>
                <w:sz w:val="18"/>
                <w:szCs w:val="18"/>
                <w:lang w:eastAsia="en-GB"/>
              </w:rPr>
              <w:t>H315 Causes skin irritation.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DA117F">
              <w:rPr>
                <w:rFonts w:ascii="ArialUnicodeMS" w:hAnsi="ArialUnicodeMS" w:cs="ArialUnicodeMS"/>
                <w:sz w:val="18"/>
                <w:szCs w:val="18"/>
                <w:lang w:eastAsia="en-GB"/>
              </w:rPr>
              <w:t>H318 Causes serious eye damage.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P264 Wash contaminated skin thoroughly after handling.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P280 Wear protective gloves/ protective clothing/ eye protection/ face protection.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P302+P352 IF ON SKIN: Wash with plenty of water.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P305+P351+P338 IF IN EYES: Rinse cautiously with water for several minutes. Remove contact lenses, if present and easy to do. Continue rinsing.</w:t>
            </w:r>
            <w:r w:rsidR="00DA117F"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P310 Immediately call a POISON CENTER/ doctor.</w:t>
            </w:r>
            <w:r w:rsidR="00DA117F"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P321 Specific treatment (see medical advice on this label).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P332+P313 If skin irritation occurs: Get medical advice/ attention.</w:t>
            </w:r>
          </w:p>
          <w:p w:rsidR="00227CDD" w:rsidRPr="00DA117F" w:rsidRDefault="00227CDD" w:rsidP="00DA117F">
            <w:pPr>
              <w:autoSpaceDE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P280 Wear protective gloves/ protective clothing/ eye protection/ face protection.</w:t>
            </w:r>
            <w:r w:rsidR="00DA117F"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P362+P364 Take off contaminated clothing and wash it before reuse.</w:t>
            </w:r>
          </w:p>
          <w:p w:rsidR="00227CDD" w:rsidRPr="00DA117F" w:rsidRDefault="00227CDD" w:rsidP="00227CDD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P260 Do not breathe vapour/spray. </w:t>
            </w:r>
          </w:p>
          <w:p w:rsidR="00227CDD" w:rsidRPr="00DA117F" w:rsidRDefault="00227CDD" w:rsidP="00227CDD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P234 Keep only in original container. P405 Store locked up.</w:t>
            </w:r>
          </w:p>
        </w:tc>
        <w:tc>
          <w:tcPr>
            <w:tcW w:w="1150" w:type="dxa"/>
            <w:shd w:val="clear" w:color="auto" w:fill="FFC000"/>
          </w:tcPr>
          <w:p w:rsidR="00227CDD" w:rsidRDefault="00227CDD" w:rsidP="00227CDD">
            <w:pPr>
              <w:rPr>
                <w:rFonts w:ascii="Arial" w:hAnsi="Arial" w:cs="Arial"/>
                <w:sz w:val="20"/>
                <w:szCs w:val="20"/>
              </w:rPr>
            </w:pPr>
          </w:p>
          <w:p w:rsidR="00227CDD" w:rsidRDefault="00227CDD" w:rsidP="00227CDD">
            <w:pPr>
              <w:rPr>
                <w:rFonts w:ascii="Arial" w:hAnsi="Arial" w:cs="Arial"/>
                <w:sz w:val="20"/>
                <w:szCs w:val="20"/>
              </w:rPr>
            </w:pPr>
          </w:p>
          <w:p w:rsidR="00227CDD" w:rsidRDefault="00227CDD" w:rsidP="00227CDD">
            <w:pPr>
              <w:rPr>
                <w:rFonts w:ascii="Arial" w:hAnsi="Arial" w:cs="Arial"/>
                <w:sz w:val="20"/>
                <w:szCs w:val="20"/>
              </w:rPr>
            </w:pPr>
          </w:p>
          <w:p w:rsidR="00227CDD" w:rsidRDefault="00227CDD" w:rsidP="00227CDD">
            <w:pPr>
              <w:rPr>
                <w:rFonts w:ascii="Arial" w:hAnsi="Arial" w:cs="Arial"/>
                <w:sz w:val="20"/>
                <w:szCs w:val="20"/>
              </w:rPr>
            </w:pPr>
          </w:p>
          <w:p w:rsidR="00227CDD" w:rsidRDefault="00227CDD" w:rsidP="00227C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DA117F" w:rsidRPr="00800361" w:rsidTr="00DA117F">
        <w:tc>
          <w:tcPr>
            <w:tcW w:w="1296" w:type="dxa"/>
          </w:tcPr>
          <w:p w:rsidR="00227CDD" w:rsidRDefault="00227CDD" w:rsidP="00227CDD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227CDD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Pr="00047629" w:rsidRDefault="00DA117F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227CDD" w:rsidRPr="00DA117F" w:rsidRDefault="00227CDD" w:rsidP="00227CDD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Lemon Gel – Floor Cleaner/polish</w:t>
            </w:r>
          </w:p>
        </w:tc>
        <w:tc>
          <w:tcPr>
            <w:tcW w:w="2462" w:type="dxa"/>
          </w:tcPr>
          <w:p w:rsidR="00227CDD" w:rsidRPr="00DA117F" w:rsidRDefault="00227CDD" w:rsidP="00227CDD">
            <w:pPr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t>Harmful</w:t>
            </w:r>
          </w:p>
          <w:p w:rsidR="00227CDD" w:rsidRPr="00DA117F" w:rsidRDefault="00227CDD" w:rsidP="00227CDD">
            <w:pPr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fldChar w:fldCharType="begin"/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instrText xml:space="preserve"> INCLUDEPICTURE "https://www.msds-europe.com/wp-content/uploads/2018/06/GHS07-Hazard-pictogram.jpg" \* MERGEFORMATINET </w:instrText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fldChar w:fldCharType="separate"/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pict>
                <v:shape id="_x0000_i1036" type="#_x0000_t75" alt="See the source image" style="width:48.9pt;height:44.6pt">
                  <v:imagedata r:id="rId12" r:href="rId20"/>
                </v:shape>
              </w:pict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fldChar w:fldCharType="end"/>
            </w:r>
          </w:p>
        </w:tc>
        <w:tc>
          <w:tcPr>
            <w:tcW w:w="3357" w:type="dxa"/>
          </w:tcPr>
          <w:p w:rsidR="00227CDD" w:rsidRPr="00DA117F" w:rsidRDefault="00227CDD" w:rsidP="00227CDD">
            <w:pPr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napToGrid w:val="0"/>
                <w:sz w:val="20"/>
                <w:szCs w:val="20"/>
              </w:rPr>
              <w:t xml:space="preserve"> </w:t>
            </w:r>
            <w:r w:rsidRPr="00DA117F">
              <w:rPr>
                <w:rFonts w:ascii="Arial" w:hAnsi="Arial" w:cs="Arial"/>
                <w:b/>
                <w:bCs/>
                <w:snapToGrid w:val="0"/>
                <w:sz w:val="20"/>
                <w:szCs w:val="20"/>
              </w:rPr>
              <w:t>Warning:</w:t>
            </w:r>
            <w:r w:rsidRPr="00DA117F">
              <w:rPr>
                <w:rFonts w:ascii="Arial" w:hAnsi="Arial" w:cs="Arial"/>
                <w:snapToGrid w:val="0"/>
                <w:sz w:val="20"/>
                <w:szCs w:val="20"/>
              </w:rPr>
              <w:t xml:space="preserve"> 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H319 - Causes serious eye irritation.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H412 - Harmful to aquatic life with long lasting effects.</w:t>
            </w:r>
          </w:p>
          <w:p w:rsidR="00DA117F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EUH208-  May produce an allergic</w:t>
            </w:r>
            <w:r w:rsidR="00DA117F">
              <w:rPr>
                <w:rFonts w:ascii="Arial" w:hAnsi="Arial" w:cs="Arial"/>
                <w:sz w:val="20"/>
                <w:szCs w:val="20"/>
                <w:lang w:eastAsia="en-GB"/>
              </w:rPr>
              <w:t xml:space="preserve"> </w:t>
            </w: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reaction.</w:t>
            </w:r>
          </w:p>
        </w:tc>
        <w:tc>
          <w:tcPr>
            <w:tcW w:w="5124" w:type="dxa"/>
          </w:tcPr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P264 - Wash hands thoroughly after handling.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P280 - Wear eye protection.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P305+P351+P338 - IF IN EYES: Rinse cautiously with water for several minutes. Remove contact lenses, if present and easy to do. Continue rinsing.</w:t>
            </w:r>
          </w:p>
          <w:p w:rsidR="00227CDD" w:rsidRPr="00DA117F" w:rsidRDefault="00227CDD" w:rsidP="00227CDD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P337+P313 - If eye irritation persists: Get medical advice/attention.</w:t>
            </w:r>
          </w:p>
        </w:tc>
        <w:tc>
          <w:tcPr>
            <w:tcW w:w="1150" w:type="dxa"/>
            <w:shd w:val="clear" w:color="auto" w:fill="FFC000"/>
          </w:tcPr>
          <w:p w:rsidR="00227CDD" w:rsidRDefault="00227CDD" w:rsidP="00227CDD">
            <w:pPr>
              <w:rPr>
                <w:rFonts w:ascii="Arial" w:hAnsi="Arial" w:cs="Arial"/>
                <w:sz w:val="20"/>
                <w:szCs w:val="20"/>
              </w:rPr>
            </w:pPr>
          </w:p>
          <w:p w:rsidR="00227CDD" w:rsidRDefault="00227CDD" w:rsidP="00227CDD">
            <w:pPr>
              <w:rPr>
                <w:rFonts w:ascii="Arial" w:hAnsi="Arial" w:cs="Arial"/>
                <w:sz w:val="20"/>
                <w:szCs w:val="20"/>
              </w:rPr>
            </w:pPr>
          </w:p>
          <w:p w:rsidR="00227CDD" w:rsidRDefault="00227CDD" w:rsidP="00227C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DA117F" w:rsidRPr="00800361" w:rsidTr="00DA117F">
        <w:tc>
          <w:tcPr>
            <w:tcW w:w="1296" w:type="dxa"/>
          </w:tcPr>
          <w:p w:rsidR="003C182C" w:rsidRDefault="003C182C" w:rsidP="00BE7EA4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BE7EA4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Pr="00047629" w:rsidRDefault="00DA117F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3C182C" w:rsidRPr="00DA117F" w:rsidRDefault="003C182C" w:rsidP="00BE7EA4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Kilrock Spirits of Salt</w:t>
            </w:r>
          </w:p>
        </w:tc>
        <w:tc>
          <w:tcPr>
            <w:tcW w:w="2462" w:type="dxa"/>
          </w:tcPr>
          <w:p w:rsidR="003C182C" w:rsidRPr="00DA117F" w:rsidRDefault="003C182C" w:rsidP="00EA7E11">
            <w:pPr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t>Corrosive/Irritant</w:t>
            </w:r>
          </w:p>
          <w:p w:rsidR="003C182C" w:rsidRPr="00DA117F" w:rsidRDefault="003C182C" w:rsidP="00EA7E11">
            <w:pPr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</w:p>
          <w:p w:rsidR="003C182C" w:rsidRPr="00DA117F" w:rsidRDefault="003C182C" w:rsidP="00EA7E11">
            <w:pPr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fldChar w:fldCharType="begin"/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instrText xml:space="preserve"> INCLUDEPICTURE "https://www.msds-europe.com/wp-content/uploads/2018/06/GHS07-Hazard-pictogram.jpg" \* MERGEFORMATINET </w:instrText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fldChar w:fldCharType="separate"/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pict>
                <v:shape id="_x0000_i1037" type="#_x0000_t75" alt="See the source image" style="width:43pt;height:38.7pt">
                  <v:imagedata r:id="rId12" r:href="rId21"/>
                </v:shape>
              </w:pict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fldChar w:fldCharType="end"/>
            </w:r>
            <w:r w:rsidR="0066494E" w:rsidRPr="00DA117F">
              <w:rPr>
                <w:noProof/>
              </w:rPr>
              <w:drawing>
                <wp:inline distT="0" distB="0" distL="0" distR="0">
                  <wp:extent cx="539115" cy="539115"/>
                  <wp:effectExtent l="0" t="0" r="0" b="0"/>
                  <wp:docPr id="14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15" cy="539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Danger: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H314 - Causes severe skin burns and eye damage.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H335 make cause respiratory irritation.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H290 may be corrosive to metals</w:t>
            </w:r>
          </w:p>
        </w:tc>
        <w:tc>
          <w:tcPr>
            <w:tcW w:w="5124" w:type="dxa"/>
          </w:tcPr>
          <w:p w:rsidR="003C182C" w:rsidRPr="00DA117F" w:rsidRDefault="003C182C" w:rsidP="003C182C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P102+405 Store locked up. </w:t>
            </w:r>
          </w:p>
          <w:p w:rsidR="003C182C" w:rsidRPr="00DA117F" w:rsidRDefault="003C182C" w:rsidP="003C182C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P102 Keep out of reach of children.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P271B Use only in a well-ventilated area.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P280 Wear protective clothing, gloves, eye and face protection.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P301+330+331+313 IF SWALLOWED: Rinse mouth. Do NOT induce vomiting. Get medical advice/attention.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P305+P351+P338 - IF IN EYES: Rinse cautiously with water for several minutes. Remove contact lenses, if present and easy to do. Continue rinsing.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P501 Dispose of contents/container in accordance with national</w:t>
            </w:r>
          </w:p>
          <w:p w:rsidR="003C182C" w:rsidRPr="00DA117F" w:rsidRDefault="003C182C" w:rsidP="003C182C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regulations.</w:t>
            </w:r>
          </w:p>
        </w:tc>
        <w:tc>
          <w:tcPr>
            <w:tcW w:w="1150" w:type="dxa"/>
            <w:shd w:val="clear" w:color="auto" w:fill="FFC000"/>
          </w:tcPr>
          <w:p w:rsidR="00227CDD" w:rsidRDefault="00227CDD" w:rsidP="00BE7EA4">
            <w:pPr>
              <w:rPr>
                <w:rFonts w:ascii="Arial" w:hAnsi="Arial" w:cs="Arial"/>
                <w:sz w:val="20"/>
                <w:szCs w:val="20"/>
              </w:rPr>
            </w:pPr>
          </w:p>
          <w:p w:rsidR="00227CDD" w:rsidRDefault="00227CDD" w:rsidP="00BE7EA4">
            <w:pPr>
              <w:rPr>
                <w:rFonts w:ascii="Arial" w:hAnsi="Arial" w:cs="Arial"/>
                <w:sz w:val="20"/>
                <w:szCs w:val="20"/>
              </w:rPr>
            </w:pPr>
          </w:p>
          <w:p w:rsidR="00227CDD" w:rsidRDefault="00227CDD" w:rsidP="00BE7EA4">
            <w:pPr>
              <w:rPr>
                <w:rFonts w:ascii="Arial" w:hAnsi="Arial" w:cs="Arial"/>
                <w:sz w:val="20"/>
                <w:szCs w:val="20"/>
              </w:rPr>
            </w:pPr>
          </w:p>
          <w:p w:rsidR="00227CDD" w:rsidRDefault="00227CDD" w:rsidP="00BE7EA4">
            <w:pPr>
              <w:rPr>
                <w:rFonts w:ascii="Arial" w:hAnsi="Arial" w:cs="Arial"/>
                <w:sz w:val="20"/>
                <w:szCs w:val="20"/>
              </w:rPr>
            </w:pPr>
          </w:p>
          <w:p w:rsidR="003C182C" w:rsidRDefault="00227CDD" w:rsidP="00BE7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DA117F" w:rsidRPr="00800361" w:rsidTr="00DA117F">
        <w:tc>
          <w:tcPr>
            <w:tcW w:w="1296" w:type="dxa"/>
          </w:tcPr>
          <w:p w:rsidR="00DA117F" w:rsidRPr="00047629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Pr="00047629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Pr="00047629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Pr="00047629" w:rsidRDefault="00DA117F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117F" w:rsidRPr="00DA117F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Insette Furniture Polish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17F" w:rsidRPr="00DA117F" w:rsidRDefault="00DA117F" w:rsidP="00DA117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DA117F">
              <w:rPr>
                <w:rFonts w:ascii="Arial" w:hAnsi="Arial" w:cs="Arial"/>
                <w:noProof/>
                <w:sz w:val="20"/>
                <w:szCs w:val="20"/>
              </w:rPr>
              <w:t>Flammable</w:t>
            </w:r>
          </w:p>
          <w:p w:rsidR="00DA117F" w:rsidRPr="00DA117F" w:rsidRDefault="0066494E" w:rsidP="00DA117F">
            <w:pPr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  <w:r w:rsidRPr="00DA117F">
              <w:rPr>
                <w:noProof/>
              </w:rPr>
              <w:drawing>
                <wp:inline distT="0" distB="0" distL="0" distR="0">
                  <wp:extent cx="607060" cy="546100"/>
                  <wp:effectExtent l="0" t="0" r="0" b="0"/>
                  <wp:docPr id="15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Calibri" w:hAnsi="Calibri" w:cs="Calibri"/>
                <w:lang w:eastAsia="en-GB"/>
              </w:rPr>
            </w:pP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Danger: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DA117F">
              <w:rPr>
                <w:rFonts w:ascii="Calibri" w:hAnsi="Calibri" w:cs="Calibri"/>
                <w:sz w:val="22"/>
                <w:szCs w:val="22"/>
                <w:lang w:eastAsia="en-GB"/>
              </w:rPr>
              <w:t>H222: extremely flammable aerosol.</w:t>
            </w:r>
          </w:p>
        </w:tc>
        <w:tc>
          <w:tcPr>
            <w:tcW w:w="5124" w:type="dxa"/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P102: Keep out of reach of children. </w:t>
            </w:r>
          </w:p>
          <w:p w:rsidR="00DA117F" w:rsidRPr="00DA117F" w:rsidRDefault="00DA117F" w:rsidP="00DA117F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P211: Do not spray on an open flame or other ignition source.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P251: Pressurized container: Do not pierce or burn, even after use. 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P371+P380+P375: In case of major fir and large quantities: 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Evacuate area, Fight fire remotely due to risk of explosion. 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P410+P412: Protect from sunlight. Do not expose to temperatures exceeding 50 oC</w:t>
            </w:r>
          </w:p>
        </w:tc>
        <w:tc>
          <w:tcPr>
            <w:tcW w:w="1150" w:type="dxa"/>
            <w:shd w:val="clear" w:color="auto" w:fill="FFC000"/>
          </w:tcPr>
          <w:p w:rsidR="00DA117F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DA117F" w:rsidRPr="00800361" w:rsidTr="00DA117F">
        <w:trPr>
          <w:trHeight w:val="3006"/>
        </w:trPr>
        <w:tc>
          <w:tcPr>
            <w:tcW w:w="1296" w:type="dxa"/>
          </w:tcPr>
          <w:p w:rsidR="00047629" w:rsidRPr="00047629" w:rsidRDefault="00047629" w:rsidP="00BE7EA4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Pr="00047629" w:rsidRDefault="00047629" w:rsidP="00047629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Pr="00047629" w:rsidRDefault="00047629" w:rsidP="00047629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Pr="00047629" w:rsidRDefault="00047629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047629" w:rsidRPr="00DA117F" w:rsidRDefault="00D070C8" w:rsidP="00BE7EA4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Versan (Disinfectant)</w:t>
            </w:r>
          </w:p>
        </w:tc>
        <w:tc>
          <w:tcPr>
            <w:tcW w:w="2462" w:type="dxa"/>
          </w:tcPr>
          <w:p w:rsidR="00047629" w:rsidRPr="00DA117F" w:rsidRDefault="00047629" w:rsidP="00BE7EA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47629" w:rsidRPr="00DA117F" w:rsidRDefault="00D070C8" w:rsidP="00BE7EA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t>Corrosive/irritant</w:t>
            </w:r>
          </w:p>
          <w:p w:rsidR="00047629" w:rsidRPr="00DA117F" w:rsidRDefault="0066494E" w:rsidP="00BE7EA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DA117F">
              <w:rPr>
                <w:noProof/>
              </w:rPr>
              <w:drawing>
                <wp:inline distT="0" distB="0" distL="0" distR="0">
                  <wp:extent cx="634365" cy="634365"/>
                  <wp:effectExtent l="0" t="0" r="0" b="0"/>
                  <wp:docPr id="16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365" cy="634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</w:tcPr>
          <w:p w:rsidR="00047629" w:rsidRPr="00DA117F" w:rsidRDefault="00047629" w:rsidP="00BE7EA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Warning: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47629" w:rsidRPr="00DA117F" w:rsidRDefault="00047629" w:rsidP="00BE7EA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:rsidR="00047629" w:rsidRPr="00DA117F" w:rsidRDefault="00047629" w:rsidP="00BE7EA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lang w:eastAsia="en-GB"/>
              </w:rPr>
            </w:pPr>
          </w:p>
          <w:p w:rsidR="00D070C8" w:rsidRPr="00DA117F" w:rsidRDefault="00D070C8" w:rsidP="00BE7EA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H290 - May be corrosive to metals.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47629" w:rsidRPr="00DA117F" w:rsidRDefault="00047629" w:rsidP="00BE7EA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H315 Causes skin irritation.</w:t>
            </w:r>
          </w:p>
          <w:p w:rsidR="00047629" w:rsidRPr="00DA117F" w:rsidRDefault="00047629" w:rsidP="00BE7EA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H319 Causes serious eye irritation.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H412 - Harmful to aquatic life with long lasting effects.</w:t>
            </w:r>
          </w:p>
          <w:p w:rsidR="00047629" w:rsidRPr="00DA117F" w:rsidRDefault="00047629" w:rsidP="00BE7EA4">
            <w:pPr>
              <w:autoSpaceDE w:val="0"/>
              <w:autoSpaceDN w:val="0"/>
              <w:adjustRightInd w:val="0"/>
              <w:rPr>
                <w:rFonts w:ascii="Arial" w:hAnsi="Arial" w:cs="Arial"/>
                <w:snapToGrid w:val="0"/>
                <w:sz w:val="20"/>
                <w:szCs w:val="20"/>
              </w:rPr>
            </w:pPr>
          </w:p>
        </w:tc>
        <w:tc>
          <w:tcPr>
            <w:tcW w:w="5124" w:type="dxa"/>
          </w:tcPr>
          <w:p w:rsidR="00D070C8" w:rsidRPr="00DA117F" w:rsidRDefault="00D070C8" w:rsidP="004C7BB4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P102 - Keep out of reach of children. </w:t>
            </w:r>
          </w:p>
          <w:p w:rsidR="00D070C8" w:rsidRPr="00DA117F" w:rsidRDefault="00D070C8" w:rsidP="004C7BB4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P264 - Wash hands thoroughly after handling. P280 - Wear protective gloves, eye protection. </w:t>
            </w:r>
          </w:p>
          <w:p w:rsidR="00D070C8" w:rsidRPr="00DA117F" w:rsidRDefault="00D070C8" w:rsidP="004C7BB4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P302+P352 - IF ON SKIN: Wash with plenty of water. P332+P313 - If skin irritation occurs: Get medical advice/attention. </w:t>
            </w:r>
          </w:p>
          <w:p w:rsidR="00D070C8" w:rsidRPr="00DA117F" w:rsidRDefault="00D070C8" w:rsidP="004C7BB4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P305+P351+P338 - IF IN EYES: Rinse cautiously with water for several minutes. Remove contact lenses, if present and easy to do. Continue rinsing. </w:t>
            </w:r>
          </w:p>
          <w:p w:rsidR="00D070C8" w:rsidRPr="00DA117F" w:rsidRDefault="00D070C8" w:rsidP="004C7BB4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P362 - Take off contaminated clothing. P233 - Keep container tightly closed. </w:t>
            </w:r>
          </w:p>
          <w:p w:rsidR="00047629" w:rsidRPr="00DA117F" w:rsidRDefault="00D070C8" w:rsidP="004C7BB4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P273 - Avoid release to the environment.</w:t>
            </w:r>
          </w:p>
          <w:p w:rsidR="00D070C8" w:rsidRDefault="00D070C8" w:rsidP="004C7BB4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EUH206 - Warning! Do not use together with other products. May release dangerous gases (chlorine).</w:t>
            </w:r>
          </w:p>
          <w:p w:rsidR="00DA117F" w:rsidRPr="00DA117F" w:rsidRDefault="00DA117F" w:rsidP="004C7BB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50" w:type="dxa"/>
            <w:shd w:val="clear" w:color="auto" w:fill="FFC000"/>
          </w:tcPr>
          <w:p w:rsidR="00DA117F" w:rsidRDefault="00DA117F" w:rsidP="00BE7EA4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BE7EA4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BE7EA4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BE7EA4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Default="00047629" w:rsidP="00BE7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DA117F" w:rsidRPr="00800361" w:rsidTr="00DA117F">
        <w:trPr>
          <w:trHeight w:val="70"/>
        </w:trPr>
        <w:tc>
          <w:tcPr>
            <w:tcW w:w="1296" w:type="dxa"/>
          </w:tcPr>
          <w:p w:rsidR="00DA117F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Pr="00047629" w:rsidRDefault="00DA117F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DA117F" w:rsidRPr="00DA117F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Sterile – Hand Sanitizers</w:t>
            </w:r>
          </w:p>
        </w:tc>
        <w:tc>
          <w:tcPr>
            <w:tcW w:w="2462" w:type="dxa"/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z w:val="20"/>
                <w:szCs w:val="20"/>
              </w:rPr>
              <w:t>Flammable/Irritant</w:t>
            </w:r>
          </w:p>
          <w:p w:rsidR="00DA117F" w:rsidRPr="00DA117F" w:rsidRDefault="0066494E" w:rsidP="00DA117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17F">
              <w:rPr>
                <w:noProof/>
              </w:rPr>
              <w:drawing>
                <wp:inline distT="0" distB="0" distL="0" distR="0">
                  <wp:extent cx="607060" cy="546100"/>
                  <wp:effectExtent l="0" t="0" r="0" b="0"/>
                  <wp:docPr id="17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A117F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inline distT="0" distB="0" distL="0" distR="0">
                  <wp:extent cx="617855" cy="474345"/>
                  <wp:effectExtent l="0" t="0" r="0" b="0"/>
                  <wp:docPr id="5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855" cy="474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Danger:</w:t>
            </w:r>
            <w:r w:rsidRPr="00DA117F">
              <w:rPr>
                <w:sz w:val="20"/>
                <w:szCs w:val="20"/>
              </w:rPr>
              <w:t xml:space="preserve"> 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H225 - Highly flammable liquid and vapour.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H319 - Causes serious eye irritation.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24" w:type="dxa"/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P210 - Keep away from heat, hot surfaces, sparks, open flames and other ignition sources.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No smoking.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P233 - Keep container tightly closed.</w:t>
            </w:r>
          </w:p>
          <w:p w:rsid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P403+P235 - Store in a well-ventilated place. Keep cool.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1150" w:type="dxa"/>
            <w:shd w:val="clear" w:color="auto" w:fill="FFC000"/>
          </w:tcPr>
          <w:p w:rsidR="00DA117F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</w:p>
          <w:p w:rsidR="00DA117F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DA117F" w:rsidRPr="00800361" w:rsidTr="00DA117F">
        <w:trPr>
          <w:trHeight w:val="70"/>
        </w:trPr>
        <w:tc>
          <w:tcPr>
            <w:tcW w:w="1296" w:type="dxa"/>
          </w:tcPr>
          <w:p w:rsidR="00047629" w:rsidRPr="00047629" w:rsidRDefault="00047629" w:rsidP="004C7BB4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Pr="00047629" w:rsidRDefault="00047629" w:rsidP="004C7BB4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Pr="00047629" w:rsidRDefault="00047629" w:rsidP="004C7BB4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Pr="00047629" w:rsidRDefault="00047629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047629" w:rsidRPr="00DA117F" w:rsidRDefault="00D070C8" w:rsidP="004C7BB4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Deb Instant Foam Complete</w:t>
            </w:r>
          </w:p>
        </w:tc>
        <w:tc>
          <w:tcPr>
            <w:tcW w:w="2462" w:type="dxa"/>
          </w:tcPr>
          <w:p w:rsidR="00047629" w:rsidRPr="00DA117F" w:rsidRDefault="00D070C8" w:rsidP="0004762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Flammable </w:t>
            </w:r>
            <w:r w:rsidR="00047629"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/Eye irritation</w:t>
            </w:r>
          </w:p>
          <w:p w:rsidR="00047629" w:rsidRPr="00DA117F" w:rsidRDefault="00047629" w:rsidP="004C7BB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47629" w:rsidRPr="00DA117F" w:rsidRDefault="00047629" w:rsidP="004C7BB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fldChar w:fldCharType="begin"/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instrText xml:space="preserve"> INCLUDEPICTURE "https://www.msds-europe.com/wp-content/uploads/2018/06/GHS07-Hazard-pictogram.jpg" \* MERGEFORMATINET </w:instrText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fldChar w:fldCharType="separate"/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pict>
                <v:shape id="_x0000_i1043" type="#_x0000_t75" alt="See the source image" style="width:48.9pt;height:44.6pt">
                  <v:imagedata r:id="rId12" r:href="rId23"/>
                </v:shape>
              </w:pict>
            </w: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fldChar w:fldCharType="end"/>
            </w:r>
          </w:p>
          <w:p w:rsidR="00047629" w:rsidRPr="00DA117F" w:rsidRDefault="0066494E" w:rsidP="004C7BB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DA117F">
              <w:rPr>
                <w:noProof/>
              </w:rPr>
              <w:drawing>
                <wp:inline distT="0" distB="0" distL="0" distR="0">
                  <wp:extent cx="607060" cy="546100"/>
                  <wp:effectExtent l="0" t="0" r="0" b="0"/>
                  <wp:docPr id="20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7629" w:rsidRPr="00DA117F" w:rsidRDefault="00047629" w:rsidP="004C7BB4">
            <w:pPr>
              <w:rPr>
                <w:rFonts w:ascii="Arial" w:hAnsi="Arial" w:cs="Arial"/>
                <w:b/>
                <w:snapToGrid w:val="0"/>
                <w:sz w:val="20"/>
                <w:szCs w:val="20"/>
              </w:rPr>
            </w:pPr>
          </w:p>
          <w:p w:rsidR="00047629" w:rsidRPr="00DA117F" w:rsidRDefault="00047629" w:rsidP="004C7BB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357" w:type="dxa"/>
          </w:tcPr>
          <w:p w:rsidR="00047629" w:rsidRPr="00DA117F" w:rsidRDefault="00047629" w:rsidP="0004762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070C8"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Danger</w:t>
            </w: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47629" w:rsidRPr="00DA117F" w:rsidRDefault="00047629" w:rsidP="0004762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H225 Highly flammable liquid and vapour.</w:t>
            </w:r>
          </w:p>
          <w:p w:rsidR="00047629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H319 Causes serious eye irritation.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:rsidR="00047629" w:rsidRPr="00DA117F" w:rsidRDefault="00D070C8" w:rsidP="004C7BB4">
            <w:pPr>
              <w:autoSpaceDE w:val="0"/>
              <w:autoSpaceDN w:val="0"/>
              <w:adjustRightInd w:val="0"/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DA117F">
              <w:rPr>
                <w:rFonts w:ascii="ArialUnicodeMS" w:hAnsi="ArialUnicodeMS" w:cs="ArialUnicodeMS"/>
                <w:sz w:val="18"/>
                <w:szCs w:val="18"/>
                <w:lang w:eastAsia="en-GB"/>
              </w:rPr>
              <w:t>Always read the label and product information before use.</w:t>
            </w:r>
          </w:p>
        </w:tc>
        <w:tc>
          <w:tcPr>
            <w:tcW w:w="5124" w:type="dxa"/>
          </w:tcPr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P210 Keep away from heat, hot surfaces, sparks, open flames and other ignition sources. No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smoking.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P233 Keep container tightly closed.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P305+P351+P338 IF IN EYES: Rinse cautiously with water for several minutes. Remove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contact lenses, if present and easy to do. Continue rinsing.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P337+P313 If eye irritation persists: Get medical advice/ attention.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P404 Store in a closed container.</w:t>
            </w:r>
          </w:p>
          <w:p w:rsidR="00047629" w:rsidRPr="00DA117F" w:rsidRDefault="00D070C8" w:rsidP="00D070C8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P501 Dispose of contents/ container in accordance with local regulations.</w:t>
            </w:r>
          </w:p>
          <w:p w:rsidR="003C182C" w:rsidRPr="00DA117F" w:rsidRDefault="00047629" w:rsidP="00047629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Do not eat drink or smoke while using this product.</w:t>
            </w:r>
          </w:p>
        </w:tc>
        <w:tc>
          <w:tcPr>
            <w:tcW w:w="1150" w:type="dxa"/>
            <w:shd w:val="clear" w:color="auto" w:fill="FFC000"/>
          </w:tcPr>
          <w:p w:rsidR="00047629" w:rsidRDefault="00047629" w:rsidP="004C7BB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DA117F" w:rsidRPr="00800361" w:rsidTr="00DA117F">
        <w:trPr>
          <w:trHeight w:val="1785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7629" w:rsidRPr="00047629" w:rsidRDefault="00047629" w:rsidP="008E54E0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  <w:p w:rsidR="00047629" w:rsidRPr="00047629" w:rsidRDefault="00047629" w:rsidP="008E54E0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  <w:p w:rsidR="00047629" w:rsidRPr="00047629" w:rsidRDefault="00047629" w:rsidP="008E54E0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  <w:p w:rsidR="00047629" w:rsidRPr="00047629" w:rsidRDefault="00047629" w:rsidP="00DA117F">
            <w:pPr>
              <w:numPr>
                <w:ilvl w:val="0"/>
                <w:numId w:val="17"/>
              </w:num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7629" w:rsidRPr="00DA117F" w:rsidRDefault="00D070C8" w:rsidP="008E54E0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Milton Sterilising Fluid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91F" w:rsidRPr="00DA117F" w:rsidRDefault="00047629" w:rsidP="00E1491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Corrosive</w:t>
            </w:r>
            <w:r w:rsidR="00E1491F"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/Harmful</w:t>
            </w:r>
          </w:p>
          <w:p w:rsidR="00E1491F" w:rsidRPr="00DA117F" w:rsidRDefault="00E1491F" w:rsidP="00E1491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/ Skin irritation</w:t>
            </w:r>
          </w:p>
          <w:p w:rsidR="00047629" w:rsidRPr="00DA117F" w:rsidRDefault="00047629" w:rsidP="008E54E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047629" w:rsidRPr="00DA117F" w:rsidRDefault="00047629" w:rsidP="008E54E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047629" w:rsidRPr="00DA117F" w:rsidRDefault="0066494E" w:rsidP="008E54E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inline distT="0" distB="0" distL="0" distR="0">
                  <wp:extent cx="543560" cy="417195"/>
                  <wp:effectExtent l="0" t="0" r="0" b="0"/>
                  <wp:docPr id="3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560" cy="4171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DA117F">
              <w:rPr>
                <w:noProof/>
              </w:rPr>
              <w:drawing>
                <wp:inline distT="0" distB="0" distL="0" distR="0">
                  <wp:extent cx="450215" cy="436880"/>
                  <wp:effectExtent l="0" t="0" r="0" b="0"/>
                  <wp:docPr id="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215" cy="436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7629" w:rsidRPr="00DA117F" w:rsidRDefault="00047629" w:rsidP="00E1491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7629" w:rsidRPr="00DA117F" w:rsidRDefault="00047629" w:rsidP="008E54E0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1491F"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Warning</w:t>
            </w: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47629" w:rsidRPr="00DA117F" w:rsidRDefault="00047629" w:rsidP="008E54E0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Pr="00DA117F" w:rsidRDefault="00047629" w:rsidP="008E54E0">
            <w:pPr>
              <w:rPr>
                <w:rFonts w:ascii="Arial" w:hAnsi="Arial" w:cs="Arial"/>
                <w:sz w:val="20"/>
                <w:szCs w:val="20"/>
              </w:rPr>
            </w:pPr>
          </w:p>
          <w:p w:rsidR="00E1491F" w:rsidRPr="00DA117F" w:rsidRDefault="00E1491F" w:rsidP="008E54E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H290 May be corrosive to metals.</w:t>
            </w:r>
          </w:p>
          <w:p w:rsidR="00047629" w:rsidRPr="00DA117F" w:rsidRDefault="00047629" w:rsidP="008E54E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H315 Causes skin irritation.</w:t>
            </w:r>
            <w:r w:rsidRPr="00DA117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:rsidR="00E1491F" w:rsidRPr="00DA117F" w:rsidRDefault="00E1491F" w:rsidP="008E54E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DA117F">
              <w:rPr>
                <w:rFonts w:ascii="Arial" w:hAnsi="Arial" w:cs="Arial"/>
                <w:bCs/>
                <w:sz w:val="20"/>
                <w:szCs w:val="20"/>
              </w:rPr>
              <w:t>H400 very toxic to aquatic life</w:t>
            </w:r>
          </w:p>
          <w:p w:rsidR="00047629" w:rsidRPr="00DA117F" w:rsidRDefault="00E1491F" w:rsidP="008E54E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H411 Toxic to aquatic life with long lasting effects</w:t>
            </w:r>
          </w:p>
          <w:p w:rsidR="00047629" w:rsidRPr="00DA117F" w:rsidRDefault="00047629" w:rsidP="0004762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91F" w:rsidRPr="00DA117F" w:rsidRDefault="00E1491F" w:rsidP="00047629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P101 if medical advice is needed half the container or label to hand.</w:t>
            </w:r>
          </w:p>
          <w:p w:rsidR="00047629" w:rsidRPr="00DA117F" w:rsidRDefault="00047629" w:rsidP="00047629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P102 keep out of reach of children.</w:t>
            </w:r>
          </w:p>
          <w:p w:rsidR="00E1491F" w:rsidRPr="00DA117F" w:rsidRDefault="00E1491F" w:rsidP="00047629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P302+P352 - IF ON SKIN: Wash with plenty of water.</w:t>
            </w:r>
          </w:p>
          <w:p w:rsidR="00E1491F" w:rsidRPr="00DA117F" w:rsidRDefault="00E1491F" w:rsidP="00E1491F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P501 Dispose of contents/ container in accordance with local regulations.</w:t>
            </w:r>
          </w:p>
          <w:p w:rsidR="00E1491F" w:rsidRPr="00DA117F" w:rsidRDefault="00E1491F" w:rsidP="00047629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P234 keep only in original container.</w:t>
            </w:r>
          </w:p>
          <w:p w:rsidR="00047629" w:rsidRPr="00DA117F" w:rsidRDefault="00047629" w:rsidP="008E54E0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P2</w:t>
            </w:r>
            <w:r w:rsidR="00E1491F" w:rsidRPr="00DA117F">
              <w:rPr>
                <w:rFonts w:ascii="Arial" w:hAnsi="Arial" w:cs="Arial"/>
                <w:sz w:val="20"/>
                <w:szCs w:val="20"/>
              </w:rPr>
              <w:t>73 avoid release to the environment.</w:t>
            </w:r>
          </w:p>
          <w:p w:rsidR="00227CDD" w:rsidRPr="00DA117F" w:rsidRDefault="00227CDD" w:rsidP="008E54E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</w:tcPr>
          <w:p w:rsidR="00047629" w:rsidRDefault="00047629" w:rsidP="008E54E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  <w:p w:rsidR="00047629" w:rsidRDefault="00047629" w:rsidP="008E54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117F" w:rsidRPr="00800361" w:rsidTr="00DA117F">
        <w:trPr>
          <w:trHeight w:val="2258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7629" w:rsidRDefault="00047629" w:rsidP="00047629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  <w:p w:rsidR="00047629" w:rsidRDefault="00047629" w:rsidP="00047629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  <w:p w:rsidR="00047629" w:rsidRPr="00047629" w:rsidRDefault="00047629" w:rsidP="00DA117F">
            <w:pPr>
              <w:numPr>
                <w:ilvl w:val="0"/>
                <w:numId w:val="17"/>
              </w:num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047629" w:rsidRPr="00DA117F" w:rsidRDefault="00D070C8" w:rsidP="00047629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Astonish All in 1 Dishwasher Tablets</w:t>
            </w:r>
          </w:p>
        </w:tc>
        <w:tc>
          <w:tcPr>
            <w:tcW w:w="2462" w:type="dxa"/>
          </w:tcPr>
          <w:p w:rsidR="00047629" w:rsidRPr="00DA117F" w:rsidRDefault="00047629" w:rsidP="0004762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Eye irritation</w:t>
            </w:r>
          </w:p>
          <w:p w:rsidR="00047629" w:rsidRPr="00DA117F" w:rsidRDefault="00047629" w:rsidP="0004762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047629" w:rsidRPr="00DA117F" w:rsidRDefault="0066494E" w:rsidP="0004762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inline distT="0" distB="0" distL="0" distR="0">
                  <wp:extent cx="580390" cy="510540"/>
                  <wp:effectExtent l="0" t="0" r="0" b="0"/>
                  <wp:docPr id="4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90" cy="510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</w:tcPr>
          <w:p w:rsidR="00047629" w:rsidRPr="00DA117F" w:rsidRDefault="00047629" w:rsidP="00047629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warning: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47629" w:rsidRPr="00DA117F" w:rsidRDefault="00047629" w:rsidP="00047629">
            <w:pPr>
              <w:rPr>
                <w:rFonts w:ascii="Arial" w:hAnsi="Arial" w:cs="Arial"/>
                <w:sz w:val="20"/>
                <w:szCs w:val="20"/>
              </w:rPr>
            </w:pPr>
          </w:p>
          <w:p w:rsidR="00047629" w:rsidRPr="00DA117F" w:rsidRDefault="00047629" w:rsidP="0004762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H319 - Causes serious eye irritation.</w:t>
            </w:r>
          </w:p>
          <w:p w:rsidR="00047629" w:rsidRPr="00DA117F" w:rsidRDefault="00D070C8" w:rsidP="0004762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  <w:lang w:eastAsia="en-GB"/>
              </w:rPr>
            </w:pPr>
            <w:r w:rsidRPr="00DA117F">
              <w:rPr>
                <w:rFonts w:ascii="ArialUnicodeMS" w:hAnsi="ArialUnicodeMS" w:cs="ArialUnicodeMS"/>
                <w:sz w:val="18"/>
                <w:szCs w:val="18"/>
                <w:lang w:eastAsia="en-GB"/>
              </w:rPr>
              <w:t>EUH208 Contains Amylase, subtilisin. May produce an allergic reaction.</w:t>
            </w:r>
          </w:p>
        </w:tc>
        <w:tc>
          <w:tcPr>
            <w:tcW w:w="5124" w:type="dxa"/>
          </w:tcPr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UnicodeMS" w:hAnsi="ArialUnicodeMS" w:cs="ArialUnicodeMS"/>
                <w:sz w:val="18"/>
                <w:szCs w:val="18"/>
                <w:lang w:eastAsia="en-GB"/>
              </w:rPr>
            </w:pPr>
            <w:r w:rsidRPr="00DA117F">
              <w:rPr>
                <w:rFonts w:ascii="ArialUnicodeMS" w:hAnsi="ArialUnicodeMS" w:cs="ArialUnicodeMS"/>
                <w:sz w:val="18"/>
                <w:szCs w:val="18"/>
                <w:lang w:eastAsia="en-GB"/>
              </w:rPr>
              <w:t>P101 If medical advice is needed, have product container or label at hand.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UnicodeMS" w:hAnsi="ArialUnicodeMS" w:cs="ArialUnicodeMS"/>
                <w:sz w:val="18"/>
                <w:szCs w:val="18"/>
                <w:lang w:eastAsia="en-GB"/>
              </w:rPr>
            </w:pPr>
            <w:r w:rsidRPr="00DA117F">
              <w:rPr>
                <w:rFonts w:ascii="ArialUnicodeMS" w:hAnsi="ArialUnicodeMS" w:cs="ArialUnicodeMS"/>
                <w:sz w:val="18"/>
                <w:szCs w:val="18"/>
                <w:lang w:eastAsia="en-GB"/>
              </w:rPr>
              <w:t>P102 Keep out of reach of children.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UnicodeMS" w:hAnsi="ArialUnicodeMS" w:cs="ArialUnicodeMS"/>
                <w:sz w:val="18"/>
                <w:szCs w:val="18"/>
                <w:lang w:eastAsia="en-GB"/>
              </w:rPr>
            </w:pPr>
            <w:r w:rsidRPr="00DA117F">
              <w:rPr>
                <w:rFonts w:ascii="ArialUnicodeMS" w:hAnsi="ArialUnicodeMS" w:cs="ArialUnicodeMS"/>
                <w:sz w:val="18"/>
                <w:szCs w:val="18"/>
                <w:lang w:eastAsia="en-GB"/>
              </w:rPr>
              <w:t>P103 Read label before use.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UnicodeMS" w:hAnsi="ArialUnicodeMS" w:cs="ArialUnicodeMS"/>
                <w:sz w:val="18"/>
                <w:szCs w:val="18"/>
                <w:lang w:eastAsia="en-GB"/>
              </w:rPr>
            </w:pPr>
            <w:r w:rsidRPr="00DA117F">
              <w:rPr>
                <w:rFonts w:ascii="ArialUnicodeMS" w:hAnsi="ArialUnicodeMS" w:cs="ArialUnicodeMS"/>
                <w:sz w:val="18"/>
                <w:szCs w:val="18"/>
                <w:lang w:eastAsia="en-GB"/>
              </w:rPr>
              <w:t>P264 Wash hands thoroughly after handling.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UnicodeMS" w:hAnsi="ArialUnicodeMS" w:cs="ArialUnicodeMS"/>
                <w:sz w:val="18"/>
                <w:szCs w:val="18"/>
                <w:lang w:eastAsia="en-GB"/>
              </w:rPr>
            </w:pPr>
            <w:r w:rsidRPr="00DA117F">
              <w:rPr>
                <w:rFonts w:ascii="ArialUnicodeMS" w:hAnsi="ArialUnicodeMS" w:cs="ArialUnicodeMS"/>
                <w:sz w:val="18"/>
                <w:szCs w:val="18"/>
                <w:lang w:eastAsia="en-GB"/>
              </w:rPr>
              <w:t>P280 Wear protective gloves and eye protection.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UnicodeMS" w:hAnsi="ArialUnicodeMS" w:cs="ArialUnicodeMS"/>
                <w:sz w:val="18"/>
                <w:szCs w:val="18"/>
                <w:lang w:eastAsia="en-GB"/>
              </w:rPr>
            </w:pPr>
            <w:r w:rsidRPr="00DA117F">
              <w:rPr>
                <w:rFonts w:ascii="ArialUnicodeMS" w:hAnsi="ArialUnicodeMS" w:cs="ArialUnicodeMS"/>
                <w:sz w:val="18"/>
                <w:szCs w:val="18"/>
                <w:lang w:eastAsia="en-GB"/>
              </w:rPr>
              <w:t>P302+P352 IF ON SKIN: Wash with plenty of water.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UnicodeMS" w:hAnsi="ArialUnicodeMS" w:cs="ArialUnicodeMS"/>
                <w:sz w:val="18"/>
                <w:szCs w:val="18"/>
                <w:lang w:eastAsia="en-GB"/>
              </w:rPr>
            </w:pPr>
            <w:r w:rsidRPr="00DA117F">
              <w:rPr>
                <w:rFonts w:ascii="ArialUnicodeMS" w:hAnsi="ArialUnicodeMS" w:cs="ArialUnicodeMS"/>
                <w:sz w:val="18"/>
                <w:szCs w:val="18"/>
                <w:lang w:eastAsia="en-GB"/>
              </w:rPr>
              <w:t>P305+P351+P338 IF IN EYES: Rinse cautiously with water for several minutes. Remove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UnicodeMS" w:hAnsi="ArialUnicodeMS" w:cs="ArialUnicodeMS"/>
                <w:sz w:val="18"/>
                <w:szCs w:val="18"/>
                <w:lang w:eastAsia="en-GB"/>
              </w:rPr>
            </w:pPr>
            <w:r w:rsidRPr="00DA117F">
              <w:rPr>
                <w:rFonts w:ascii="ArialUnicodeMS" w:hAnsi="ArialUnicodeMS" w:cs="ArialUnicodeMS"/>
                <w:sz w:val="18"/>
                <w:szCs w:val="18"/>
                <w:lang w:eastAsia="en-GB"/>
              </w:rPr>
              <w:t>contact lenses, if present and easy to do. Continue rinsing.</w:t>
            </w:r>
          </w:p>
          <w:p w:rsidR="00047629" w:rsidRDefault="00D070C8" w:rsidP="00D070C8">
            <w:pPr>
              <w:rPr>
                <w:rFonts w:ascii="ArialUnicodeMS" w:hAnsi="ArialUnicodeMS" w:cs="ArialUnicodeMS"/>
                <w:sz w:val="18"/>
                <w:szCs w:val="18"/>
                <w:lang w:eastAsia="en-GB"/>
              </w:rPr>
            </w:pPr>
            <w:r w:rsidRPr="00DA117F">
              <w:rPr>
                <w:rFonts w:ascii="ArialUnicodeMS" w:hAnsi="ArialUnicodeMS" w:cs="ArialUnicodeMS"/>
                <w:sz w:val="18"/>
                <w:szCs w:val="18"/>
                <w:lang w:eastAsia="en-GB"/>
              </w:rPr>
              <w:t>P337+P313 If eye irritation persists: Get medical advice/ attention.</w:t>
            </w:r>
          </w:p>
          <w:p w:rsidR="00DA117F" w:rsidRPr="00DA117F" w:rsidRDefault="00DA117F" w:rsidP="00D070C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0" w:type="dxa"/>
            <w:shd w:val="clear" w:color="auto" w:fill="FFC000"/>
          </w:tcPr>
          <w:p w:rsidR="00047629" w:rsidRDefault="00047629" w:rsidP="00047629">
            <w:pPr>
              <w:shd w:val="clear" w:color="auto" w:fill="FFC000"/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047629" w:rsidRDefault="00047629" w:rsidP="00047629">
            <w:pPr>
              <w:shd w:val="clear" w:color="auto" w:fill="FFC000"/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047629" w:rsidRDefault="00047629" w:rsidP="00047629">
            <w:pPr>
              <w:shd w:val="clear" w:color="auto" w:fill="FFC0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35C8">
              <w:rPr>
                <w:rFonts w:ascii="Arial" w:hAnsi="Arial" w:cs="Arial"/>
                <w:sz w:val="20"/>
                <w:szCs w:val="20"/>
                <w:shd w:val="clear" w:color="auto" w:fill="FFC000"/>
              </w:rPr>
              <w:t>Medium</w:t>
            </w:r>
          </w:p>
        </w:tc>
      </w:tr>
      <w:tr w:rsidR="00DA117F" w:rsidRPr="00800361" w:rsidTr="00DA117F">
        <w:trPr>
          <w:trHeight w:val="1071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17F" w:rsidRDefault="00DA117F" w:rsidP="00DA117F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  <w:p w:rsidR="00DA117F" w:rsidRDefault="00DA117F" w:rsidP="00DA117F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  <w:p w:rsidR="00DA117F" w:rsidRDefault="00DA117F" w:rsidP="00DA117F">
            <w:pPr>
              <w:numPr>
                <w:ilvl w:val="0"/>
                <w:numId w:val="17"/>
              </w:num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DA117F" w:rsidRPr="00DA117F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Shades Aero Summer Flowers</w:t>
            </w:r>
          </w:p>
        </w:tc>
        <w:tc>
          <w:tcPr>
            <w:tcW w:w="2462" w:type="dxa"/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Flammable</w:t>
            </w:r>
          </w:p>
          <w:p w:rsidR="00DA117F" w:rsidRPr="00DA117F" w:rsidRDefault="0066494E" w:rsidP="00DA11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17F">
              <w:rPr>
                <w:noProof/>
              </w:rPr>
              <w:drawing>
                <wp:inline distT="0" distB="0" distL="0" distR="0">
                  <wp:extent cx="607060" cy="546100"/>
                  <wp:effectExtent l="0" t="0" r="0" b="0"/>
                  <wp:docPr id="24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</w:tcPr>
          <w:p w:rsidR="00DA117F" w:rsidRPr="00DA117F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Danger: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H222 - Extremely flammable aerosol.</w:t>
            </w:r>
          </w:p>
          <w:p w:rsidR="00DA117F" w:rsidRPr="00DA117F" w:rsidRDefault="00DA117F" w:rsidP="00DA117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H229 - Pressurised container: May burst if heated.</w:t>
            </w:r>
          </w:p>
        </w:tc>
        <w:tc>
          <w:tcPr>
            <w:tcW w:w="5124" w:type="dxa"/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P210 - Keep away from heat, hot surfaces, sparks, open flames and other ignition sources. No smoking.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P211 - Do not spray on an open flame or other ignition source.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P251 - Do not pierce or burn, even after use.</w:t>
            </w:r>
          </w:p>
          <w:p w:rsid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P410+P412 - Protect from sunlight. Do not expose to temperatures exceeding 50 °C/122 °F.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UnicodeMS" w:hAnsi="ArialUnicodeMS" w:cs="ArialUnicodeMS"/>
                <w:sz w:val="18"/>
                <w:szCs w:val="18"/>
                <w:lang w:eastAsia="en-GB"/>
              </w:rPr>
            </w:pPr>
          </w:p>
        </w:tc>
        <w:tc>
          <w:tcPr>
            <w:tcW w:w="1150" w:type="dxa"/>
            <w:shd w:val="clear" w:color="auto" w:fill="FFC000"/>
          </w:tcPr>
          <w:p w:rsidR="00DA117F" w:rsidRDefault="00DA117F" w:rsidP="00DA117F">
            <w:pPr>
              <w:shd w:val="clear" w:color="auto" w:fill="FFC000"/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DA117F" w:rsidRDefault="00DA117F" w:rsidP="00DA117F">
            <w:pPr>
              <w:shd w:val="clear" w:color="auto" w:fill="FFC000"/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  <w:r w:rsidRPr="00A535C8">
              <w:rPr>
                <w:rFonts w:ascii="Arial" w:hAnsi="Arial" w:cs="Arial"/>
                <w:sz w:val="20"/>
                <w:szCs w:val="20"/>
                <w:shd w:val="clear" w:color="auto" w:fill="FFC000"/>
              </w:rPr>
              <w:t>Medium</w:t>
            </w:r>
          </w:p>
        </w:tc>
      </w:tr>
      <w:tr w:rsidR="00DA117F" w:rsidRPr="00800361" w:rsidTr="00DA117F">
        <w:trPr>
          <w:trHeight w:val="1638"/>
        </w:trPr>
        <w:tc>
          <w:tcPr>
            <w:tcW w:w="1296" w:type="dxa"/>
          </w:tcPr>
          <w:p w:rsidR="00047629" w:rsidRPr="00047629" w:rsidRDefault="00047629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047629" w:rsidRPr="00DA117F" w:rsidRDefault="00D070C8" w:rsidP="008E54E0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Heavy Duty Carpet Extraction Cleaner</w:t>
            </w:r>
          </w:p>
        </w:tc>
        <w:tc>
          <w:tcPr>
            <w:tcW w:w="2462" w:type="dxa"/>
          </w:tcPr>
          <w:p w:rsidR="00D070C8" w:rsidRPr="00DA117F" w:rsidRDefault="00D070C8" w:rsidP="00D070C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Corrosive</w:t>
            </w:r>
          </w:p>
          <w:p w:rsidR="00047629" w:rsidRPr="00DA117F" w:rsidRDefault="0066494E" w:rsidP="008E54E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noProof/>
                <w:sz w:val="20"/>
                <w:szCs w:val="20"/>
                <w:lang w:eastAsia="en-GB"/>
              </w:rPr>
              <w:drawing>
                <wp:anchor distT="0" distB="0" distL="114300" distR="114300" simplePos="0" relativeHeight="251653120" behindDoc="1" locked="0" layoutInCell="1" allowOverlap="1">
                  <wp:simplePos x="0" y="0"/>
                  <wp:positionH relativeFrom="column">
                    <wp:posOffset>307340</wp:posOffset>
                  </wp:positionH>
                  <wp:positionV relativeFrom="paragraph">
                    <wp:posOffset>29210</wp:posOffset>
                  </wp:positionV>
                  <wp:extent cx="571500" cy="571500"/>
                  <wp:effectExtent l="0" t="0" r="0" b="0"/>
                  <wp:wrapTight wrapText="bothSides">
                    <wp:wrapPolygon edited="0">
                      <wp:start x="0" y="0"/>
                      <wp:lineTo x="0" y="20880"/>
                      <wp:lineTo x="20880" y="20880"/>
                      <wp:lineTo x="20880" y="0"/>
                      <wp:lineTo x="0" y="0"/>
                    </wp:wrapPolygon>
                  </wp:wrapTight>
                  <wp:docPr id="41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57" w:type="dxa"/>
          </w:tcPr>
          <w:p w:rsidR="00047629" w:rsidRPr="00DA117F" w:rsidRDefault="00047629" w:rsidP="00047629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Danger: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47629" w:rsidRPr="00DA117F" w:rsidRDefault="00D070C8" w:rsidP="008E54E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H314 - Causes severe skin burns and eye damage.</w:t>
            </w:r>
          </w:p>
          <w:p w:rsidR="00047629" w:rsidRPr="00DA117F" w:rsidRDefault="00047629" w:rsidP="008E54E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lang w:eastAsia="en-GB"/>
              </w:rPr>
            </w:pPr>
          </w:p>
          <w:p w:rsidR="00047629" w:rsidRPr="00DA117F" w:rsidRDefault="00D070C8" w:rsidP="008E54E0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Contains sodium hydroxide; caustic soda</w:t>
            </w:r>
          </w:p>
        </w:tc>
        <w:tc>
          <w:tcPr>
            <w:tcW w:w="5124" w:type="dxa"/>
          </w:tcPr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</w:rPr>
              <w:t>P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264 - Wash hands thoroughly after handling.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P280 - Wear eye protection/face protection.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P301+P330+P331 - IF SWALLOWED: Rinse mouth. Do NOT induce vomiting.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P303+P361+P353 - IF ON SKIN (or hair): Take off immediately all contaminated </w:t>
            </w:r>
            <w:r w:rsidR="00227CDD" w:rsidRPr="00DA117F">
              <w:rPr>
                <w:rFonts w:ascii="Arial" w:hAnsi="Arial" w:cs="Arial"/>
                <w:sz w:val="18"/>
                <w:szCs w:val="18"/>
                <w:lang w:eastAsia="en-GB"/>
              </w:rPr>
              <w:t>clothing. Rinse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skin with water or shower.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P305+P351+P338 - IF IN EYES: Rinse cautiously with water for several minutes. Remove contact lenses, if present and easy to do. Continue rinsing.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P315 - Get immediate medical advice/attention.</w:t>
            </w:r>
          </w:p>
          <w:p w:rsidR="00227CDD" w:rsidRDefault="00D070C8" w:rsidP="00D070C8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P405 - Store locked up.</w:t>
            </w:r>
          </w:p>
          <w:p w:rsidR="00DA117F" w:rsidRDefault="00DA117F" w:rsidP="00D070C8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DA117F" w:rsidRDefault="00DA117F" w:rsidP="00D070C8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DA117F" w:rsidRPr="00DA117F" w:rsidRDefault="00DA117F" w:rsidP="00D070C8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1150" w:type="dxa"/>
            <w:shd w:val="clear" w:color="auto" w:fill="FFC000"/>
          </w:tcPr>
          <w:p w:rsidR="00047629" w:rsidRDefault="00047629" w:rsidP="008E54E0">
            <w:pPr>
              <w:shd w:val="clear" w:color="auto" w:fill="FFC000"/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047629" w:rsidRDefault="00047629" w:rsidP="008E54E0">
            <w:pPr>
              <w:shd w:val="clear" w:color="auto" w:fill="FFC000"/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047629" w:rsidRDefault="00047629" w:rsidP="008E54E0">
            <w:pPr>
              <w:shd w:val="clear" w:color="auto" w:fill="FFC000"/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047629" w:rsidRDefault="00047629" w:rsidP="008E54E0">
            <w:pPr>
              <w:shd w:val="clear" w:color="auto" w:fill="FFC0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35C8">
              <w:rPr>
                <w:rFonts w:ascii="Arial" w:hAnsi="Arial" w:cs="Arial"/>
                <w:sz w:val="20"/>
                <w:szCs w:val="20"/>
                <w:shd w:val="clear" w:color="auto" w:fill="FFC000"/>
              </w:rPr>
              <w:t>Medium</w:t>
            </w:r>
          </w:p>
        </w:tc>
      </w:tr>
      <w:tr w:rsidR="00DA117F" w:rsidRPr="00800361" w:rsidTr="00DA117F">
        <w:tc>
          <w:tcPr>
            <w:tcW w:w="1296" w:type="dxa"/>
          </w:tcPr>
          <w:p w:rsidR="00047629" w:rsidRPr="00047629" w:rsidRDefault="00047629" w:rsidP="00047629">
            <w:pPr>
              <w:ind w:left="72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047629" w:rsidRPr="00047629" w:rsidRDefault="00047629" w:rsidP="00047629">
            <w:pPr>
              <w:ind w:left="72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047629" w:rsidRPr="00047629" w:rsidRDefault="00047629" w:rsidP="00047629">
            <w:pPr>
              <w:ind w:left="72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047629" w:rsidRPr="00047629" w:rsidRDefault="00047629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1495" w:type="dxa"/>
          </w:tcPr>
          <w:p w:rsidR="00047629" w:rsidRPr="00DA117F" w:rsidRDefault="00D070C8" w:rsidP="008E54E0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Selgiene Extreme –Disinfectant Cleaner</w:t>
            </w:r>
          </w:p>
        </w:tc>
        <w:tc>
          <w:tcPr>
            <w:tcW w:w="2462" w:type="dxa"/>
          </w:tcPr>
          <w:p w:rsidR="00047629" w:rsidRPr="00DA117F" w:rsidRDefault="00047629" w:rsidP="008E54E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</w:p>
          <w:p w:rsidR="003C182C" w:rsidRPr="00DA117F" w:rsidRDefault="003C182C" w:rsidP="003C182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Corrosive/Harmful</w:t>
            </w:r>
          </w:p>
          <w:p w:rsidR="00047629" w:rsidRPr="00DA117F" w:rsidRDefault="0066494E" w:rsidP="008E54E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noProof/>
                <w:sz w:val="20"/>
                <w:szCs w:val="20"/>
                <w:lang w:eastAsia="en-GB"/>
              </w:rPr>
              <w:drawing>
                <wp:anchor distT="0" distB="0" distL="114300" distR="114300" simplePos="0" relativeHeight="251654144" behindDoc="1" locked="0" layoutInCell="1" allowOverlap="1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130175</wp:posOffset>
                  </wp:positionV>
                  <wp:extent cx="571500" cy="571500"/>
                  <wp:effectExtent l="0" t="0" r="0" b="0"/>
                  <wp:wrapTight wrapText="bothSides">
                    <wp:wrapPolygon edited="0">
                      <wp:start x="0" y="0"/>
                      <wp:lineTo x="0" y="20880"/>
                      <wp:lineTo x="20880" y="20880"/>
                      <wp:lineTo x="20880" y="0"/>
                      <wp:lineTo x="0" y="0"/>
                    </wp:wrapPolygon>
                  </wp:wrapTight>
                  <wp:docPr id="42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47629" w:rsidRPr="00DA117F" w:rsidRDefault="0066494E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noProof/>
              </w:rPr>
              <w:drawing>
                <wp:inline distT="0" distB="0" distL="0" distR="0">
                  <wp:extent cx="532130" cy="525145"/>
                  <wp:effectExtent l="0" t="0" r="0" b="0"/>
                  <wp:docPr id="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130" cy="52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</w:tcPr>
          <w:p w:rsidR="003C182C" w:rsidRPr="00DA117F" w:rsidRDefault="003C182C" w:rsidP="003C182C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Danger: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H315 - Causes skin irritation.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H318 - Causes serious eye damage.</w:t>
            </w:r>
          </w:p>
          <w:p w:rsidR="00047629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H410 - Very toxic to aquatic life with long lasting effects.</w:t>
            </w:r>
          </w:p>
        </w:tc>
        <w:tc>
          <w:tcPr>
            <w:tcW w:w="5124" w:type="dxa"/>
          </w:tcPr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P264</w:t>
            </w:r>
            <w:r w:rsid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Wash hands thoroughly after handling.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P273 - Avoid release to the environment.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P280 - Wear eye protection, protective gloves.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P302+P352 - IF ON SKIN: Wash with plenty of soap, water.</w:t>
            </w:r>
          </w:p>
          <w:p w:rsidR="00227CDD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P305+P351+P338 - IF IN EYES: Rinse cautiously with water for several minutes. Remove contact lenses, if present and easy to do. Continue rinsing.</w:t>
            </w:r>
            <w:r w:rsidR="00227CDD"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P315 - Get immediate medical advice/attention.</w:t>
            </w:r>
          </w:p>
          <w:p w:rsidR="00047629" w:rsidRDefault="003C182C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P362+P364 - Take off contaminated clothing and wash it before reuse.</w:t>
            </w:r>
            <w:r w:rsidR="00DA117F"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P391 - Collect spillage.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1150" w:type="dxa"/>
            <w:shd w:val="clear" w:color="auto" w:fill="FFC000"/>
          </w:tcPr>
          <w:p w:rsidR="00047629" w:rsidRDefault="00047629" w:rsidP="00047629">
            <w:pPr>
              <w:shd w:val="clear" w:color="auto" w:fill="FFC00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47629" w:rsidRDefault="00047629" w:rsidP="00047629">
            <w:pPr>
              <w:shd w:val="clear" w:color="auto" w:fill="FFC00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47629" w:rsidRDefault="00047629" w:rsidP="00047629">
            <w:pPr>
              <w:shd w:val="clear" w:color="auto" w:fill="FFC0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35C8">
              <w:rPr>
                <w:rFonts w:ascii="Arial" w:hAnsi="Arial" w:cs="Arial"/>
                <w:sz w:val="20"/>
                <w:szCs w:val="20"/>
                <w:shd w:val="clear" w:color="auto" w:fill="FFC000"/>
              </w:rPr>
              <w:t>Medium</w:t>
            </w:r>
          </w:p>
        </w:tc>
      </w:tr>
      <w:tr w:rsidR="00DA117F" w:rsidRPr="00800361" w:rsidTr="00DA117F">
        <w:trPr>
          <w:trHeight w:val="3162"/>
        </w:trPr>
        <w:tc>
          <w:tcPr>
            <w:tcW w:w="1296" w:type="dxa"/>
          </w:tcPr>
          <w:p w:rsidR="00047629" w:rsidRPr="00047629" w:rsidRDefault="00047629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047629" w:rsidRPr="00DA117F" w:rsidRDefault="00D070C8" w:rsidP="008E54E0">
            <w:pPr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Act Extraclor – Chlorine based Disinfectant</w:t>
            </w:r>
          </w:p>
        </w:tc>
        <w:tc>
          <w:tcPr>
            <w:tcW w:w="2462" w:type="dxa"/>
          </w:tcPr>
          <w:p w:rsidR="003C182C" w:rsidRPr="00DA117F" w:rsidRDefault="003C182C" w:rsidP="003C182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Corrosive/Harmful</w:t>
            </w:r>
          </w:p>
          <w:p w:rsidR="003C182C" w:rsidRPr="00DA117F" w:rsidRDefault="003C182C" w:rsidP="008E54E0">
            <w:pPr>
              <w:autoSpaceDE w:val="0"/>
              <w:autoSpaceDN w:val="0"/>
              <w:adjustRightInd w:val="0"/>
              <w:rPr>
                <w:noProof/>
              </w:rPr>
            </w:pPr>
          </w:p>
          <w:p w:rsidR="00047629" w:rsidRPr="00DA117F" w:rsidRDefault="0066494E" w:rsidP="008E54E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noProof/>
                <w:sz w:val="20"/>
                <w:szCs w:val="20"/>
                <w:lang w:eastAsia="en-GB"/>
              </w:rPr>
              <w:drawing>
                <wp:anchor distT="0" distB="0" distL="114300" distR="114300" simplePos="0" relativeHeight="251655168" behindDoc="1" locked="0" layoutInCell="1" allowOverlap="1">
                  <wp:simplePos x="0" y="0"/>
                  <wp:positionH relativeFrom="column">
                    <wp:posOffset>621030</wp:posOffset>
                  </wp:positionH>
                  <wp:positionV relativeFrom="paragraph">
                    <wp:posOffset>59690</wp:posOffset>
                  </wp:positionV>
                  <wp:extent cx="526415" cy="526415"/>
                  <wp:effectExtent l="0" t="0" r="0" b="0"/>
                  <wp:wrapTight wrapText="bothSides">
                    <wp:wrapPolygon edited="0">
                      <wp:start x="0" y="0"/>
                      <wp:lineTo x="0" y="21105"/>
                      <wp:lineTo x="21105" y="21105"/>
                      <wp:lineTo x="21105" y="0"/>
                      <wp:lineTo x="0" y="0"/>
                    </wp:wrapPolygon>
                  </wp:wrapTight>
                  <wp:docPr id="43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" cy="526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A117F">
              <w:rPr>
                <w:noProof/>
              </w:rPr>
              <w:drawing>
                <wp:inline distT="0" distB="0" distL="0" distR="0">
                  <wp:extent cx="532130" cy="525145"/>
                  <wp:effectExtent l="0" t="0" r="0" b="0"/>
                  <wp:docPr id="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130" cy="52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</w:tcPr>
          <w:p w:rsidR="003C182C" w:rsidRPr="00DA117F" w:rsidRDefault="003C182C" w:rsidP="003C182C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Danger: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H314 - Causes severe skin burns and eye damage.</w:t>
            </w:r>
          </w:p>
          <w:p w:rsidR="00047629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H410 - Very toxic to aquatic life with long lasting effects.</w:t>
            </w:r>
          </w:p>
        </w:tc>
        <w:tc>
          <w:tcPr>
            <w:tcW w:w="5124" w:type="dxa"/>
          </w:tcPr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P264 - Wash hands thoroughly after handling.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P280 - Wear eye protection, protective gloves.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P301+P330+P331 - IF SWALLOWED: Rinse mouth. Do NOT induce vomiting.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P303+P361+P353 - IF ON SKIN (or hair): Take off immediately all contaminated clothing. Rinse skin with water or shower.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P305+P351+P338 - IF IN EYES: Rinse cautiously with water for several minutes. Remove contact lenses, if present and easy to do. Continue rinsing.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P310 - Immediately call a POISON CENTER, a doctor.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P391 - Collect spillage.</w:t>
            </w:r>
          </w:p>
          <w:p w:rsidR="00047629" w:rsidRPr="00DA117F" w:rsidRDefault="003C182C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P405 - Store locked up.</w:t>
            </w:r>
            <w:r w:rsidR="00DA117F"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EUH031 - Contact with acids liberates toxic gas.</w:t>
            </w:r>
          </w:p>
        </w:tc>
        <w:tc>
          <w:tcPr>
            <w:tcW w:w="1150" w:type="dxa"/>
            <w:shd w:val="clear" w:color="auto" w:fill="FFC000"/>
          </w:tcPr>
          <w:p w:rsidR="00227CDD" w:rsidRDefault="00227CDD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27CDD" w:rsidRDefault="00227CDD" w:rsidP="00047629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  <w:r w:rsidRPr="00A535C8">
              <w:rPr>
                <w:rFonts w:ascii="Arial" w:hAnsi="Arial" w:cs="Arial"/>
                <w:sz w:val="20"/>
                <w:szCs w:val="20"/>
                <w:shd w:val="clear" w:color="auto" w:fill="FFC000"/>
              </w:rPr>
              <w:t xml:space="preserve"> </w:t>
            </w:r>
          </w:p>
          <w:p w:rsidR="00227CDD" w:rsidRDefault="00227CDD" w:rsidP="00047629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227CDD" w:rsidRDefault="00227CDD" w:rsidP="00047629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047629" w:rsidRDefault="00227CDD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35C8">
              <w:rPr>
                <w:rFonts w:ascii="Arial" w:hAnsi="Arial" w:cs="Arial"/>
                <w:sz w:val="20"/>
                <w:szCs w:val="20"/>
                <w:shd w:val="clear" w:color="auto" w:fill="FFC000"/>
              </w:rPr>
              <w:t>Medium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227CDD" w:rsidRDefault="00227CDD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117F" w:rsidRPr="00800361" w:rsidTr="00DA117F">
        <w:trPr>
          <w:trHeight w:val="1134"/>
        </w:trPr>
        <w:tc>
          <w:tcPr>
            <w:tcW w:w="1296" w:type="dxa"/>
          </w:tcPr>
          <w:p w:rsidR="00DA117F" w:rsidRPr="00047629" w:rsidRDefault="00DA117F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117F" w:rsidRPr="00DA117F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Maxam Pura+ Sanitiser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Harmful</w:t>
            </w:r>
          </w:p>
          <w:p w:rsidR="00DA117F" w:rsidRPr="00DA117F" w:rsidRDefault="0066494E" w:rsidP="00DA11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17F">
              <w:rPr>
                <w:noProof/>
              </w:rPr>
              <w:drawing>
                <wp:inline distT="0" distB="0" distL="0" distR="0">
                  <wp:extent cx="532130" cy="525145"/>
                  <wp:effectExtent l="0" t="0" r="0" b="0"/>
                  <wp:docPr id="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130" cy="52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117F" w:rsidRPr="00DA117F" w:rsidRDefault="00DA117F" w:rsidP="00DA117F">
            <w:pPr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napToGrid w:val="0"/>
                <w:sz w:val="20"/>
                <w:szCs w:val="20"/>
              </w:rPr>
              <w:t xml:space="preserve"> </w:t>
            </w:r>
            <w:r w:rsidRPr="00DA117F">
              <w:rPr>
                <w:rFonts w:ascii="Arial" w:hAnsi="Arial" w:cs="Arial"/>
                <w:b/>
                <w:bCs/>
                <w:snapToGrid w:val="0"/>
                <w:sz w:val="20"/>
                <w:szCs w:val="20"/>
              </w:rPr>
              <w:t xml:space="preserve">Danger 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H412 - Harmful to aquatic life with long lasting effects.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EUH208-  May produce an allergic</w:t>
            </w:r>
          </w:p>
          <w:p w:rsidR="00DA117F" w:rsidRPr="00DA117F" w:rsidRDefault="00DA117F" w:rsidP="00DA117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reaction.</w:t>
            </w:r>
          </w:p>
        </w:tc>
        <w:tc>
          <w:tcPr>
            <w:tcW w:w="5124" w:type="dxa"/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P102 Keep out of reach of children.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P103 Read label before use.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P501 Dispose of contents/ container in accordance with national regulations.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P273 - Avoid release to the environment.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1150" w:type="dxa"/>
            <w:shd w:val="clear" w:color="auto" w:fill="FFC000"/>
          </w:tcPr>
          <w:p w:rsidR="00DA117F" w:rsidRDefault="00DA117F" w:rsidP="00DA117F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DA117F" w:rsidRDefault="00DA117F" w:rsidP="00DA117F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DA117F" w:rsidRDefault="00DA117F" w:rsidP="00DA11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35C8">
              <w:rPr>
                <w:rFonts w:ascii="Arial" w:hAnsi="Arial" w:cs="Arial"/>
                <w:sz w:val="20"/>
                <w:szCs w:val="20"/>
                <w:shd w:val="clear" w:color="auto" w:fill="FFC000"/>
              </w:rPr>
              <w:t>Medium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DA117F" w:rsidRDefault="00DA117F" w:rsidP="00DA11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117F" w:rsidRPr="00800361" w:rsidTr="00DA117F">
        <w:tc>
          <w:tcPr>
            <w:tcW w:w="1296" w:type="dxa"/>
          </w:tcPr>
          <w:p w:rsidR="00227CDD" w:rsidRPr="00047629" w:rsidRDefault="00227CDD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227CDD" w:rsidRPr="00DA117F" w:rsidRDefault="00227CDD" w:rsidP="008E54E0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White Board Ink</w:t>
            </w:r>
          </w:p>
        </w:tc>
        <w:tc>
          <w:tcPr>
            <w:tcW w:w="2462" w:type="dxa"/>
          </w:tcPr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Flammable/Harmful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/ Irritant</w:t>
            </w:r>
          </w:p>
          <w:p w:rsidR="00227CDD" w:rsidRPr="00DA117F" w:rsidRDefault="0066494E" w:rsidP="008E54E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noProof/>
              </w:rPr>
              <w:drawing>
                <wp:inline distT="0" distB="0" distL="0" distR="0">
                  <wp:extent cx="607060" cy="546100"/>
                  <wp:effectExtent l="0" t="0" r="0" b="0"/>
                  <wp:docPr id="28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A117F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inline distT="0" distB="0" distL="0" distR="0">
                  <wp:extent cx="580390" cy="510540"/>
                  <wp:effectExtent l="0" t="0" r="0" b="0"/>
                  <wp:docPr id="4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90" cy="510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</w:tcPr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Danger:</w:t>
            </w:r>
            <w:r w:rsidRPr="00DA117F">
              <w:rPr>
                <w:sz w:val="20"/>
                <w:szCs w:val="20"/>
              </w:rPr>
              <w:t xml:space="preserve"> 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H225 - Highly flammable liquid and vapour.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H319 - Causes serious eye irritation.</w:t>
            </w:r>
          </w:p>
          <w:p w:rsidR="00227CDD" w:rsidRPr="00DA117F" w:rsidRDefault="00227CDD" w:rsidP="003C182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  <w:t xml:space="preserve">H336 </w:t>
            </w: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May cause drowsiness or dizziness.</w:t>
            </w:r>
          </w:p>
        </w:tc>
        <w:tc>
          <w:tcPr>
            <w:tcW w:w="5124" w:type="dxa"/>
          </w:tcPr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UnicodeMS" w:hAnsi="ArialUnicodeMS" w:cs="ArialUnicodeMS"/>
                <w:sz w:val="18"/>
                <w:szCs w:val="18"/>
                <w:lang w:eastAsia="en-GB"/>
              </w:rPr>
            </w:pPr>
            <w:r w:rsidRPr="00DA117F">
              <w:rPr>
                <w:rFonts w:ascii="ArialUnicodeMS" w:hAnsi="ArialUnicodeMS" w:cs="ArialUnicodeMS"/>
                <w:sz w:val="18"/>
                <w:szCs w:val="18"/>
                <w:lang w:eastAsia="en-GB"/>
              </w:rPr>
              <w:t>P101 If medical advice is needed, have product container or label at hand.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UnicodeMS" w:hAnsi="ArialUnicodeMS" w:cs="ArialUnicodeMS"/>
                <w:sz w:val="18"/>
                <w:szCs w:val="18"/>
                <w:lang w:eastAsia="en-GB"/>
              </w:rPr>
            </w:pPr>
            <w:r w:rsidRPr="00DA117F">
              <w:rPr>
                <w:rFonts w:ascii="ArialUnicodeMS" w:hAnsi="ArialUnicodeMS" w:cs="ArialUnicodeMS"/>
                <w:sz w:val="18"/>
                <w:szCs w:val="18"/>
                <w:lang w:eastAsia="en-GB"/>
              </w:rPr>
              <w:t>P102 Keep out of reach of children.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UnicodeMS" w:hAnsi="ArialUnicodeMS" w:cs="ArialUnicodeMS"/>
                <w:sz w:val="18"/>
                <w:szCs w:val="18"/>
                <w:lang w:eastAsia="en-GB"/>
              </w:rPr>
            </w:pPr>
            <w:r w:rsidRPr="00DA117F">
              <w:rPr>
                <w:rFonts w:ascii="ArialUnicodeMS" w:hAnsi="ArialUnicodeMS" w:cs="ArialUnicodeMS"/>
                <w:sz w:val="18"/>
                <w:szCs w:val="18"/>
                <w:lang w:eastAsia="en-GB"/>
              </w:rPr>
              <w:t>P103 Read label before use.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P303+P361+P353 - IF ON SKIN (or hair): Take off immediately all contaminated clothing. Rinse skin with water or shower.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UnicodeMS" w:hAnsi="ArialUnicodeMS" w:cs="ArialUnicodeMS"/>
                <w:sz w:val="18"/>
                <w:szCs w:val="18"/>
                <w:lang w:eastAsia="en-GB"/>
              </w:rPr>
            </w:pPr>
            <w:r w:rsidRPr="00DA117F">
              <w:rPr>
                <w:rFonts w:ascii="ArialUnicodeMS" w:hAnsi="ArialUnicodeMS" w:cs="ArialUnicodeMS"/>
                <w:sz w:val="18"/>
                <w:szCs w:val="18"/>
                <w:lang w:eastAsia="en-GB"/>
              </w:rPr>
              <w:t>P241 use explosion-proof electrical/ ventilating/lighting/equipment.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UnicodeMS" w:hAnsi="ArialUnicodeMS" w:cs="ArialUnicodeMS"/>
                <w:sz w:val="18"/>
                <w:szCs w:val="18"/>
                <w:lang w:eastAsia="en-GB"/>
              </w:rPr>
            </w:pPr>
            <w:r w:rsidRPr="00DA117F">
              <w:rPr>
                <w:rFonts w:ascii="ArialUnicodeMS" w:hAnsi="ArialUnicodeMS" w:cs="ArialUnicodeMS"/>
                <w:sz w:val="18"/>
                <w:szCs w:val="18"/>
                <w:lang w:eastAsia="en-GB"/>
              </w:rPr>
              <w:t>P305+P351+P338 IF IN EYES: Rinse cautiously with water for several minutes. Remove contact lenses, if present and easy to do. Continue rinsing.</w:t>
            </w:r>
            <w:r w:rsidR="00DA117F" w:rsidRPr="00DA117F">
              <w:rPr>
                <w:rFonts w:ascii="ArialUnicodeMS" w:hAnsi="ArialUnicodeMS" w:cs="ArialUnicodeMS"/>
                <w:sz w:val="18"/>
                <w:szCs w:val="18"/>
                <w:lang w:eastAsia="en-GB"/>
              </w:rPr>
              <w:t xml:space="preserve"> 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P405 - Store locked up.</w:t>
            </w:r>
          </w:p>
          <w:p w:rsidR="00227CDD" w:rsidRPr="00DA117F" w:rsidRDefault="00227CDD" w:rsidP="00227CDD">
            <w:pPr>
              <w:rPr>
                <w:rFonts w:ascii="Arial" w:hAnsi="Arial" w:cs="Arial"/>
                <w:sz w:val="18"/>
                <w:szCs w:val="18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P501 Dispose of contents/ container in accordance with local regulations.</w:t>
            </w:r>
          </w:p>
        </w:tc>
        <w:tc>
          <w:tcPr>
            <w:tcW w:w="1150" w:type="dxa"/>
            <w:shd w:val="clear" w:color="auto" w:fill="FFC000"/>
          </w:tcPr>
          <w:p w:rsidR="00227CDD" w:rsidRDefault="00227CDD" w:rsidP="00047629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227CDD" w:rsidRDefault="00227CDD" w:rsidP="00047629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227CDD" w:rsidRDefault="00227CDD" w:rsidP="00047629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227CDD" w:rsidRDefault="00227CDD" w:rsidP="00047629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227CDD" w:rsidRDefault="00227CDD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35C8">
              <w:rPr>
                <w:rFonts w:ascii="Arial" w:hAnsi="Arial" w:cs="Arial"/>
                <w:sz w:val="20"/>
                <w:szCs w:val="20"/>
                <w:shd w:val="clear" w:color="auto" w:fill="FFC000"/>
              </w:rPr>
              <w:t>Medium</w:t>
            </w:r>
          </w:p>
        </w:tc>
      </w:tr>
      <w:tr w:rsidR="00DA117F" w:rsidRPr="00800361" w:rsidTr="00DA117F">
        <w:tc>
          <w:tcPr>
            <w:tcW w:w="1296" w:type="dxa"/>
          </w:tcPr>
          <w:p w:rsidR="00DA117F" w:rsidRPr="00047629" w:rsidRDefault="00DA117F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DA117F" w:rsidRPr="00DA117F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Clean and Buff Floor Maintainer</w:t>
            </w:r>
          </w:p>
        </w:tc>
        <w:tc>
          <w:tcPr>
            <w:tcW w:w="2462" w:type="dxa"/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Irritant</w:t>
            </w:r>
          </w:p>
          <w:p w:rsidR="00DA117F" w:rsidRPr="00DA117F" w:rsidRDefault="0066494E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noProof/>
                <w:sz w:val="20"/>
                <w:szCs w:val="20"/>
                <w:lang w:eastAsia="en-GB"/>
              </w:rPr>
              <w:drawing>
                <wp:inline distT="0" distB="0" distL="0" distR="0">
                  <wp:extent cx="580390" cy="510540"/>
                  <wp:effectExtent l="0" t="0" r="0" b="0"/>
                  <wp:docPr id="5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90" cy="510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</w:tcPr>
          <w:p w:rsidR="00DA117F" w:rsidRPr="00DA117F" w:rsidRDefault="00DA117F" w:rsidP="00DA117F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warning: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H319 - Causes serious eye irritation.</w:t>
            </w:r>
          </w:p>
          <w:p w:rsidR="00DA117F" w:rsidRPr="00DA117F" w:rsidRDefault="00DA117F" w:rsidP="00DA117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24" w:type="dxa"/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P264 - Wash hands thoroughly after handling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P280 - Wear eye protection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P305+P351+P338 - IF IN EYES: Rinse cautiously with water for several minutes. Remove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contact lenses, if present and easy to do. Continue rinsing.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P337+P313 - If eye irritation persists: Get medical advice/attention</w:t>
            </w:r>
          </w:p>
        </w:tc>
        <w:tc>
          <w:tcPr>
            <w:tcW w:w="1150" w:type="dxa"/>
            <w:shd w:val="clear" w:color="auto" w:fill="FFC000"/>
          </w:tcPr>
          <w:p w:rsidR="00DA117F" w:rsidRDefault="00DA117F" w:rsidP="00DA11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35C8">
              <w:rPr>
                <w:rFonts w:ascii="Arial" w:hAnsi="Arial" w:cs="Arial"/>
                <w:sz w:val="20"/>
                <w:szCs w:val="20"/>
                <w:shd w:val="clear" w:color="auto" w:fill="FFC000"/>
              </w:rPr>
              <w:t>Medium</w:t>
            </w:r>
          </w:p>
        </w:tc>
      </w:tr>
      <w:tr w:rsidR="00DA117F" w:rsidRPr="00800361" w:rsidTr="00DA117F">
        <w:tc>
          <w:tcPr>
            <w:tcW w:w="1296" w:type="dxa"/>
          </w:tcPr>
          <w:p w:rsidR="00227CDD" w:rsidRPr="00047629" w:rsidRDefault="00227CDD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227CDD" w:rsidRPr="00DA117F" w:rsidRDefault="00227CDD" w:rsidP="00BE7EA4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CleanPro+ Heavy duty cleaner &amp; Degreaser</w:t>
            </w:r>
          </w:p>
        </w:tc>
        <w:tc>
          <w:tcPr>
            <w:tcW w:w="2462" w:type="dxa"/>
          </w:tcPr>
          <w:p w:rsidR="00227CDD" w:rsidRPr="00DA117F" w:rsidRDefault="00227CDD" w:rsidP="00BE7EA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Corrosive</w:t>
            </w:r>
          </w:p>
          <w:p w:rsidR="00227CDD" w:rsidRPr="00DA117F" w:rsidRDefault="0066494E" w:rsidP="00BE7EA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noProof/>
                <w:sz w:val="20"/>
                <w:szCs w:val="20"/>
                <w:lang w:eastAsia="en-GB"/>
              </w:rPr>
              <w:drawing>
                <wp:anchor distT="0" distB="0" distL="114300" distR="114300" simplePos="0" relativeHeight="251656192" behindDoc="1" locked="0" layoutInCell="1" allowOverlap="1">
                  <wp:simplePos x="0" y="0"/>
                  <wp:positionH relativeFrom="column">
                    <wp:posOffset>26035</wp:posOffset>
                  </wp:positionH>
                  <wp:positionV relativeFrom="paragraph">
                    <wp:posOffset>86995</wp:posOffset>
                  </wp:positionV>
                  <wp:extent cx="526415" cy="526415"/>
                  <wp:effectExtent l="0" t="0" r="0" b="0"/>
                  <wp:wrapTight wrapText="bothSides">
                    <wp:wrapPolygon edited="0">
                      <wp:start x="0" y="0"/>
                      <wp:lineTo x="0" y="21105"/>
                      <wp:lineTo x="21105" y="21105"/>
                      <wp:lineTo x="21105" y="0"/>
                      <wp:lineTo x="0" y="0"/>
                    </wp:wrapPolygon>
                  </wp:wrapTight>
                  <wp:docPr id="49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" cy="526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57" w:type="dxa"/>
          </w:tcPr>
          <w:p w:rsidR="00227CDD" w:rsidRPr="00DA117F" w:rsidRDefault="00227CDD" w:rsidP="00227CDD">
            <w:pPr>
              <w:rPr>
                <w:rFonts w:ascii="Arial" w:hAnsi="Arial" w:cs="Arial"/>
                <w:snapToGrid w:val="0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napToGrid w:val="0"/>
                <w:sz w:val="20"/>
                <w:szCs w:val="20"/>
              </w:rPr>
              <w:t xml:space="preserve"> </w:t>
            </w:r>
            <w:r w:rsidRPr="00DA117F">
              <w:rPr>
                <w:rFonts w:ascii="Arial" w:hAnsi="Arial" w:cs="Arial"/>
                <w:b/>
                <w:bCs/>
                <w:snapToGrid w:val="0"/>
                <w:sz w:val="20"/>
                <w:szCs w:val="20"/>
              </w:rPr>
              <w:t xml:space="preserve">Danger 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H290 May be corrosive to metals.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H314 Causes severe skin burns and eye damage.</w:t>
            </w:r>
          </w:p>
        </w:tc>
        <w:tc>
          <w:tcPr>
            <w:tcW w:w="5124" w:type="dxa"/>
          </w:tcPr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P234 Keep only in original packaging.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P280 Wear protective clothing, gloves, eye and face protection.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P303+P361+P353 IF ON SKIN (or hair): Take off immediately all contaminated clothing. Rinse skin with water or shower.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P301+P330+P331 IF SWALLOWED: Rinse mouth. Do NOT induce vomiting.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P305+P351+P338 IF IN EYES: Rinse cautiously with water for several minutes. Remove contact lenses, if present and easy to do. Continue rinsing.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P313 Get medical advice/ attention.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P405 Store locked up.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P501 Dispose of contents/ container in accordance with national regulations.</w:t>
            </w:r>
          </w:p>
        </w:tc>
        <w:tc>
          <w:tcPr>
            <w:tcW w:w="1150" w:type="dxa"/>
            <w:shd w:val="clear" w:color="auto" w:fill="FFC000"/>
          </w:tcPr>
          <w:p w:rsidR="00227CDD" w:rsidRDefault="00227CDD" w:rsidP="00227CDD">
            <w:pPr>
              <w:shd w:val="clear" w:color="auto" w:fill="FFC000"/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227CDD" w:rsidRDefault="00227CDD" w:rsidP="00227CDD">
            <w:pPr>
              <w:shd w:val="clear" w:color="auto" w:fill="FFC000"/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227CDD" w:rsidRDefault="00227CDD" w:rsidP="00227CDD">
            <w:pPr>
              <w:shd w:val="clear" w:color="auto" w:fill="FFC000"/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227CDD" w:rsidRDefault="00227CDD" w:rsidP="00227CDD">
            <w:pPr>
              <w:shd w:val="clear" w:color="auto" w:fill="FFC000"/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227CDD" w:rsidRDefault="00227CDD" w:rsidP="00227CDD">
            <w:pPr>
              <w:shd w:val="clear" w:color="auto" w:fill="FFC000"/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227CDD" w:rsidRDefault="00227CDD" w:rsidP="00227CDD">
            <w:pPr>
              <w:shd w:val="clear" w:color="auto" w:fill="FFC000"/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227CDD" w:rsidRDefault="00227CDD" w:rsidP="00227CDD">
            <w:pPr>
              <w:shd w:val="clear" w:color="auto" w:fill="FFC0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35C8">
              <w:rPr>
                <w:rFonts w:ascii="Arial" w:hAnsi="Arial" w:cs="Arial"/>
                <w:sz w:val="20"/>
                <w:szCs w:val="20"/>
                <w:shd w:val="clear" w:color="auto" w:fill="FFC000"/>
              </w:rPr>
              <w:t>Medium</w:t>
            </w:r>
          </w:p>
        </w:tc>
      </w:tr>
      <w:tr w:rsidR="00DA117F" w:rsidRPr="00800361" w:rsidTr="00DA117F">
        <w:tc>
          <w:tcPr>
            <w:tcW w:w="1296" w:type="dxa"/>
          </w:tcPr>
          <w:p w:rsidR="00227CDD" w:rsidRPr="00047629" w:rsidRDefault="00227CDD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227CDD" w:rsidRPr="00DA117F" w:rsidRDefault="00227CDD" w:rsidP="00BE7EA4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sz w:val="20"/>
                <w:szCs w:val="20"/>
              </w:rPr>
              <w:t>Dettol Neutra Air – Air Freshner</w:t>
            </w:r>
          </w:p>
        </w:tc>
        <w:tc>
          <w:tcPr>
            <w:tcW w:w="2462" w:type="dxa"/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z w:val="20"/>
                <w:szCs w:val="20"/>
              </w:rPr>
              <w:t>Flammable/Pressurised</w:t>
            </w:r>
          </w:p>
          <w:p w:rsidR="00227CDD" w:rsidRPr="00DA117F" w:rsidRDefault="0066494E" w:rsidP="00BE7EA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noProof/>
              </w:rPr>
              <w:drawing>
                <wp:inline distT="0" distB="0" distL="0" distR="0">
                  <wp:extent cx="607060" cy="546100"/>
                  <wp:effectExtent l="0" t="0" r="0" b="0"/>
                  <wp:docPr id="31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</w:tcPr>
          <w:p w:rsidR="00227CDD" w:rsidRPr="00DA117F" w:rsidRDefault="00227CDD" w:rsidP="00227CDD">
            <w:pPr>
              <w:rPr>
                <w:rFonts w:ascii="Arial" w:hAnsi="Arial" w:cs="Arial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06A87">
              <w:rPr>
                <w:rFonts w:ascii="Arial" w:hAnsi="Arial" w:cs="Arial"/>
                <w:b/>
                <w:bCs/>
                <w:sz w:val="20"/>
                <w:szCs w:val="20"/>
              </w:rPr>
              <w:t>Danger</w:t>
            </w:r>
            <w:r w:rsidRPr="00DA117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DA117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DA117F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 xml:space="preserve">H222 - Extremely flammable aerosol. </w:t>
            </w:r>
          </w:p>
          <w:p w:rsidR="00227CDD" w:rsidRPr="00DA117F" w:rsidRDefault="00DA117F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 xml:space="preserve">H229 </w:t>
            </w:r>
            <w:r w:rsidR="00227CDD" w:rsidRPr="00DA117F">
              <w:rPr>
                <w:rFonts w:ascii="Arial" w:hAnsi="Arial" w:cs="Arial"/>
                <w:sz w:val="20"/>
                <w:szCs w:val="20"/>
                <w:lang w:eastAsia="en-GB"/>
              </w:rPr>
              <w:t>Pressurised container may burst if heated.</w:t>
            </w:r>
          </w:p>
          <w:p w:rsidR="00227CDD" w:rsidRPr="00DA117F" w:rsidRDefault="00227CDD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5124" w:type="dxa"/>
          </w:tcPr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P102 Keep out of reach of children.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P210 - Keep away from heat, hot surfaces, sparks, open flames and other ignition sources. No smoking.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P211 - Do not spray on an open flame or other ignition source.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P251 - Do not pierce or burn, even after use.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Protect from sunlight.</w:t>
            </w:r>
            <w:r w:rsidR="00DA117F"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Do not expose to temperatures exceeding 50oC.</w:t>
            </w:r>
          </w:p>
          <w:p w:rsidR="00227CDD" w:rsidRPr="00DA117F" w:rsidRDefault="00227CDD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1150" w:type="dxa"/>
            <w:shd w:val="clear" w:color="auto" w:fill="FFC000"/>
          </w:tcPr>
          <w:p w:rsidR="00227CDD" w:rsidRDefault="00227CDD" w:rsidP="00047629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227CDD" w:rsidRDefault="00227CDD" w:rsidP="00047629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227CDD" w:rsidRDefault="00227CDD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35C8">
              <w:rPr>
                <w:rFonts w:ascii="Arial" w:hAnsi="Arial" w:cs="Arial"/>
                <w:sz w:val="20"/>
                <w:szCs w:val="20"/>
                <w:shd w:val="clear" w:color="auto" w:fill="FFC000"/>
              </w:rPr>
              <w:t>Medium</w:t>
            </w:r>
          </w:p>
        </w:tc>
      </w:tr>
      <w:tr w:rsidR="00DA117F" w:rsidRPr="00800361" w:rsidTr="00DA117F">
        <w:tc>
          <w:tcPr>
            <w:tcW w:w="1296" w:type="dxa"/>
          </w:tcPr>
          <w:p w:rsidR="00DA117F" w:rsidRPr="00047629" w:rsidRDefault="00DA117F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DA117F" w:rsidRPr="00DA117F" w:rsidRDefault="00DA117F" w:rsidP="00DA117F">
            <w:pPr>
              <w:rPr>
                <w:rFonts w:ascii="Arial" w:hAnsi="Arial" w:cs="Arial"/>
                <w:sz w:val="18"/>
                <w:szCs w:val="18"/>
              </w:rPr>
            </w:pPr>
            <w:r w:rsidRPr="00DA117F">
              <w:rPr>
                <w:rFonts w:ascii="Arial" w:hAnsi="Arial" w:cs="Arial"/>
                <w:sz w:val="18"/>
                <w:szCs w:val="18"/>
              </w:rPr>
              <w:t xml:space="preserve">Charm Air Freshener, All variants. </w:t>
            </w:r>
          </w:p>
        </w:tc>
        <w:tc>
          <w:tcPr>
            <w:tcW w:w="2462" w:type="dxa"/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z w:val="20"/>
                <w:szCs w:val="20"/>
              </w:rPr>
              <w:t>Flammable/Pressurised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A117F" w:rsidRPr="00DA117F" w:rsidRDefault="0066494E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noProof/>
              </w:rPr>
              <w:drawing>
                <wp:inline distT="0" distB="0" distL="0" distR="0">
                  <wp:extent cx="607060" cy="546100"/>
                  <wp:effectExtent l="0" t="0" r="0" b="0"/>
                  <wp:docPr id="32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</w:tcPr>
          <w:p w:rsidR="00DA117F" w:rsidRPr="00DA117F" w:rsidRDefault="00DA117F" w:rsidP="00DA117F">
            <w:pPr>
              <w:rPr>
                <w:rFonts w:ascii="Arial" w:hAnsi="Arial" w:cs="Arial"/>
                <w:b/>
                <w:bCs/>
                <w:snapToGrid w:val="0"/>
                <w:sz w:val="20"/>
                <w:szCs w:val="20"/>
              </w:rPr>
            </w:pPr>
            <w:r w:rsidRPr="00DA117F">
              <w:rPr>
                <w:rFonts w:ascii="Arial" w:hAnsi="Arial" w:cs="Arial"/>
                <w:b/>
                <w:snapToGrid w:val="0"/>
                <w:sz w:val="20"/>
                <w:szCs w:val="20"/>
              </w:rPr>
              <w:t>Single word</w:t>
            </w:r>
            <w:r w:rsidRPr="00DA117F">
              <w:rPr>
                <w:rFonts w:ascii="Arial" w:hAnsi="Arial" w:cs="Arial"/>
                <w:snapToGrid w:val="0"/>
                <w:sz w:val="20"/>
                <w:szCs w:val="20"/>
              </w:rPr>
              <w:t xml:space="preserve"> </w:t>
            </w:r>
            <w:r w:rsidRPr="00DA117F">
              <w:rPr>
                <w:rFonts w:ascii="Arial" w:hAnsi="Arial" w:cs="Arial"/>
                <w:b/>
                <w:bCs/>
                <w:snapToGrid w:val="0"/>
                <w:sz w:val="20"/>
                <w:szCs w:val="20"/>
              </w:rPr>
              <w:t xml:space="preserve">Danger </w:t>
            </w:r>
          </w:p>
          <w:p w:rsidR="00DA117F" w:rsidRPr="00DA117F" w:rsidRDefault="00DA117F" w:rsidP="00DA117F">
            <w:pPr>
              <w:rPr>
                <w:rFonts w:ascii="Arial" w:hAnsi="Arial" w:cs="Arial"/>
                <w:snapToGrid w:val="0"/>
                <w:sz w:val="20"/>
                <w:szCs w:val="20"/>
              </w:rPr>
            </w:pP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 xml:space="preserve">H222 - Extremely flammable aerosol. 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DA117F">
              <w:rPr>
                <w:rFonts w:ascii="Arial" w:hAnsi="Arial" w:cs="Arial"/>
                <w:sz w:val="20"/>
                <w:szCs w:val="20"/>
                <w:lang w:eastAsia="en-GB"/>
              </w:rPr>
              <w:t>H229 Pressurised container: May burst if heated.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124" w:type="dxa"/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Protect from sunlight and do not exposure to temperature exceeding 50˚C.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 xml:space="preserve">Inhalation 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Remove patient from exposure to fresh air, rest and keep warm in a position comfortable for breathing. If breathing has stopped, apply artificial respiration. Seek medical advice if symptoms persist 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 xml:space="preserve">Eye Contact 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Immediately </w:t>
            </w: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f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lush eye with water or standard eye wash solution for at least 15 minutes. Remove any contact lenses. Seek medical advice if symptoms persist. </w:t>
            </w:r>
          </w:p>
          <w:p w:rsid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 xml:space="preserve">Skin Contact 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Flush immediately with plenty of water, seek medical advice if</w:t>
            </w:r>
          </w:p>
          <w:p w:rsid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1150" w:type="dxa"/>
            <w:shd w:val="clear" w:color="auto" w:fill="FFC000"/>
          </w:tcPr>
          <w:p w:rsidR="00DA117F" w:rsidRDefault="00DA117F" w:rsidP="00DA117F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DA117F" w:rsidRDefault="00DA117F" w:rsidP="00DA117F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C000"/>
              </w:rPr>
            </w:pPr>
          </w:p>
          <w:p w:rsidR="00DA117F" w:rsidRDefault="00DA117F" w:rsidP="00DA11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35C8">
              <w:rPr>
                <w:rFonts w:ascii="Arial" w:hAnsi="Arial" w:cs="Arial"/>
                <w:sz w:val="20"/>
                <w:szCs w:val="20"/>
                <w:shd w:val="clear" w:color="auto" w:fill="FFC000"/>
              </w:rPr>
              <w:t>Medium</w:t>
            </w:r>
          </w:p>
        </w:tc>
      </w:tr>
      <w:tr w:rsidR="00DA117F" w:rsidRPr="00800361" w:rsidTr="00DA117F">
        <w:tc>
          <w:tcPr>
            <w:tcW w:w="1296" w:type="dxa"/>
          </w:tcPr>
          <w:p w:rsidR="00047629" w:rsidRPr="00047629" w:rsidRDefault="00047629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047629" w:rsidRPr="00DA117F" w:rsidRDefault="00D070C8" w:rsidP="00BE7EA4">
            <w:pPr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DA117F">
              <w:rPr>
                <w:rFonts w:ascii="Arial" w:hAnsi="Arial" w:cs="Arial"/>
                <w:sz w:val="18"/>
                <w:szCs w:val="18"/>
              </w:rPr>
              <w:t>Pink Pearl – Hand Wash Soap</w:t>
            </w:r>
          </w:p>
        </w:tc>
        <w:tc>
          <w:tcPr>
            <w:tcW w:w="2462" w:type="dxa"/>
          </w:tcPr>
          <w:p w:rsidR="00047629" w:rsidRPr="00DA117F" w:rsidRDefault="00047629" w:rsidP="00BE7EA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This product has no classification under CLP.</w:t>
            </w:r>
          </w:p>
        </w:tc>
        <w:tc>
          <w:tcPr>
            <w:tcW w:w="3357" w:type="dxa"/>
          </w:tcPr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skin contact : Prolonged or repeated contact may cause skin to become dry.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eye contact : May cause eye irritation.</w:t>
            </w:r>
          </w:p>
          <w:p w:rsidR="00047629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ingestion : May cause a light irritation of the linings of the mouth, throat, and gastrointestinal tract.</w:t>
            </w:r>
          </w:p>
        </w:tc>
        <w:tc>
          <w:tcPr>
            <w:tcW w:w="5124" w:type="dxa"/>
          </w:tcPr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IF IN EYES: Rinse cautiously with water for several minutes. Remove contact lenses, if</w:t>
            </w:r>
          </w:p>
          <w:p w:rsidR="003C182C" w:rsidRPr="00DA117F" w:rsidRDefault="003C182C" w:rsidP="003C182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present and easy to do. Continue rinsing. If eye irritation persists: Get medical advice/attention.</w:t>
            </w:r>
          </w:p>
          <w:p w:rsidR="00047629" w:rsidRPr="00DA117F" w:rsidRDefault="003C182C" w:rsidP="003C182C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First-aid measures after ingestion : Give nothing or a little water to drink. Get medical advice/attention if you feel unwell.</w:t>
            </w:r>
          </w:p>
          <w:p w:rsidR="00227CDD" w:rsidRPr="00DA117F" w:rsidRDefault="00227CDD" w:rsidP="003C182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50" w:type="dxa"/>
            <w:shd w:val="clear" w:color="auto" w:fill="00B050"/>
          </w:tcPr>
          <w:p w:rsidR="00047629" w:rsidRDefault="00047629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47629" w:rsidRDefault="00047629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</w:tr>
      <w:tr w:rsidR="00DA117F" w:rsidRPr="00800361" w:rsidTr="00DA117F">
        <w:trPr>
          <w:trHeight w:val="1602"/>
        </w:trPr>
        <w:tc>
          <w:tcPr>
            <w:tcW w:w="1296" w:type="dxa"/>
          </w:tcPr>
          <w:p w:rsidR="00047629" w:rsidRPr="00047629" w:rsidRDefault="00047629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7629" w:rsidRPr="00DA117F" w:rsidRDefault="00D070C8" w:rsidP="00047629">
            <w:pPr>
              <w:rPr>
                <w:rFonts w:ascii="Arial" w:hAnsi="Arial" w:cs="Arial"/>
                <w:sz w:val="18"/>
                <w:szCs w:val="18"/>
              </w:rPr>
            </w:pPr>
            <w:r w:rsidRPr="00DA117F">
              <w:rPr>
                <w:rFonts w:ascii="Arial" w:hAnsi="Arial" w:cs="Arial"/>
                <w:sz w:val="18"/>
                <w:szCs w:val="18"/>
              </w:rPr>
              <w:t xml:space="preserve">Consortium </w:t>
            </w:r>
            <w:r w:rsidR="00E1491F" w:rsidRPr="00DA117F">
              <w:rPr>
                <w:rFonts w:ascii="Arial" w:hAnsi="Arial" w:cs="Arial"/>
                <w:sz w:val="18"/>
                <w:szCs w:val="18"/>
              </w:rPr>
              <w:t>Multi-Purpose</w:t>
            </w:r>
            <w:r w:rsidRPr="00DA117F">
              <w:rPr>
                <w:rFonts w:ascii="Arial" w:hAnsi="Arial" w:cs="Arial"/>
                <w:sz w:val="18"/>
                <w:szCs w:val="18"/>
              </w:rPr>
              <w:t xml:space="preserve"> Cleaner</w:t>
            </w:r>
          </w:p>
          <w:p w:rsidR="00227CDD" w:rsidRPr="00DA117F" w:rsidRDefault="00227CDD" w:rsidP="00047629">
            <w:pPr>
              <w:rPr>
                <w:rFonts w:ascii="Arial" w:hAnsi="Arial" w:cs="Arial"/>
                <w:sz w:val="18"/>
                <w:szCs w:val="18"/>
              </w:rPr>
            </w:pPr>
          </w:p>
          <w:p w:rsidR="00227CDD" w:rsidRPr="00DA117F" w:rsidRDefault="00227CDD" w:rsidP="000476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7629" w:rsidRPr="00DA117F" w:rsidRDefault="00047629" w:rsidP="00047629">
            <w:pPr>
              <w:rPr>
                <w:rFonts w:ascii="Arial" w:hAnsi="Arial" w:cs="Arial"/>
                <w:sz w:val="18"/>
                <w:szCs w:val="18"/>
              </w:rPr>
            </w:pPr>
          </w:p>
          <w:p w:rsidR="00047629" w:rsidRPr="00DA117F" w:rsidRDefault="00047629" w:rsidP="00047629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This product has no classification under CLP.</w:t>
            </w:r>
          </w:p>
          <w:p w:rsidR="00047629" w:rsidRPr="00DA117F" w:rsidRDefault="00047629" w:rsidP="00047629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</w:pPr>
            <w:r w:rsidRPr="00DA117F"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  <w:t>See first Aid measures on the material safety data sheet.</w:t>
            </w:r>
          </w:p>
          <w:p w:rsidR="00047629" w:rsidRPr="00DA117F" w:rsidRDefault="00047629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7629" w:rsidRPr="00DA117F" w:rsidRDefault="00227CDD" w:rsidP="00047629">
            <w:pPr>
              <w:autoSpaceDE w:val="0"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Skin contact: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Clean areas affected with soap and plenty of water. If necessary, seek medical advice.</w:t>
            </w:r>
          </w:p>
          <w:p w:rsidR="00047629" w:rsidRPr="00DA117F" w:rsidRDefault="00227CDD" w:rsidP="00047629">
            <w:pPr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Eye contact: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Wash out eye thoroughly with plenty of water until irritation subsides. If necessary, consult an eye specialist/ophthalmologist.</w:t>
            </w:r>
          </w:p>
          <w:p w:rsidR="00227CDD" w:rsidRPr="00DA117F" w:rsidRDefault="00227CDD" w:rsidP="00047629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Ingestion: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If product is swallowed, do NOT induce vomiting.</w:t>
            </w:r>
          </w:p>
          <w:p w:rsidR="00DA117F" w:rsidRPr="00DA117F" w:rsidRDefault="00227CDD" w:rsidP="00047629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DA117F">
              <w:rPr>
                <w:rFonts w:ascii="Arial" w:hAnsi="Arial" w:cs="Arial"/>
                <w:bCs/>
                <w:sz w:val="18"/>
                <w:szCs w:val="18"/>
              </w:rPr>
              <w:t>If conscious drink plenty of water, if necessary, seek medical advice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047629" w:rsidRDefault="00047629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</w:tr>
      <w:tr w:rsidR="00DA117F" w:rsidRPr="00800361" w:rsidTr="00DA117F">
        <w:tc>
          <w:tcPr>
            <w:tcW w:w="1296" w:type="dxa"/>
          </w:tcPr>
          <w:p w:rsidR="00D070C8" w:rsidRPr="00047629" w:rsidRDefault="00D070C8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0C8" w:rsidRPr="00DA117F" w:rsidRDefault="00D070C8" w:rsidP="00047629">
            <w:pPr>
              <w:rPr>
                <w:rFonts w:ascii="Arial" w:hAnsi="Arial" w:cs="Arial"/>
                <w:sz w:val="18"/>
                <w:szCs w:val="18"/>
              </w:rPr>
            </w:pPr>
            <w:r w:rsidRPr="00DA117F">
              <w:rPr>
                <w:rFonts w:ascii="Arial" w:hAnsi="Arial" w:cs="Arial"/>
                <w:sz w:val="18"/>
                <w:szCs w:val="18"/>
              </w:rPr>
              <w:t xml:space="preserve">Absorb Powder Bioguard clean up </w:t>
            </w:r>
            <w:r w:rsidR="00227CDD" w:rsidRPr="00DA117F">
              <w:rPr>
                <w:rFonts w:ascii="Arial" w:hAnsi="Arial" w:cs="Arial"/>
                <w:sz w:val="18"/>
                <w:szCs w:val="18"/>
              </w:rPr>
              <w:t>powder.</w:t>
            </w:r>
          </w:p>
          <w:p w:rsidR="00227CDD" w:rsidRPr="00DA117F" w:rsidRDefault="00227CDD" w:rsidP="00047629">
            <w:pPr>
              <w:rPr>
                <w:rFonts w:ascii="Arial" w:hAnsi="Arial" w:cs="Arial"/>
                <w:sz w:val="18"/>
                <w:szCs w:val="18"/>
              </w:rPr>
            </w:pPr>
          </w:p>
          <w:p w:rsidR="00227CDD" w:rsidRPr="00DA117F" w:rsidRDefault="00227CDD" w:rsidP="00047629">
            <w:pPr>
              <w:rPr>
                <w:rFonts w:ascii="Arial" w:hAnsi="Arial" w:cs="Arial"/>
                <w:sz w:val="18"/>
                <w:szCs w:val="18"/>
              </w:rPr>
            </w:pPr>
          </w:p>
          <w:p w:rsidR="00227CDD" w:rsidRPr="00DA117F" w:rsidRDefault="00227CDD" w:rsidP="000476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This product has no classification under CLP.</w:t>
            </w:r>
          </w:p>
          <w:p w:rsidR="00D070C8" w:rsidRPr="00DA117F" w:rsidRDefault="00D070C8" w:rsidP="000476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</w:pPr>
            <w:r w:rsidRPr="00DA117F"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  <w:t>See first Aid measures on the material safety data sheet.</w:t>
            </w:r>
          </w:p>
          <w:p w:rsidR="00D070C8" w:rsidRPr="00DA117F" w:rsidRDefault="00D070C8" w:rsidP="00047629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  <w:lang w:eastAsia="en-GB"/>
              </w:rPr>
            </w:pP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0C8" w:rsidRPr="00DA117F" w:rsidRDefault="00227CDD" w:rsidP="00047629">
            <w:pPr>
              <w:autoSpaceDE w:val="0"/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Inhalation: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Remove casualty to fresh air. If necessary, seek medical advice.</w:t>
            </w:r>
          </w:p>
          <w:p w:rsidR="00227CDD" w:rsidRPr="00DA117F" w:rsidRDefault="00227CDD" w:rsidP="00047629">
            <w:pPr>
              <w:autoSpaceDE w:val="0"/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Eye contact: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Wash out eye thoroughly with plenty of water until irritation subsides. If necessary, consult an eye specialist/ophthalmologist.</w:t>
            </w:r>
          </w:p>
          <w:p w:rsidR="00227CDD" w:rsidRPr="00DA117F" w:rsidRDefault="00227CDD" w:rsidP="00047629">
            <w:pPr>
              <w:autoSpaceDE w:val="0"/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Skin contact: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Clean areas affected with soap and plenty of water. If necessary, seek medical advice.</w:t>
            </w:r>
          </w:p>
          <w:p w:rsidR="00227CDD" w:rsidRPr="00DA117F" w:rsidRDefault="00227CDD" w:rsidP="00227CDD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Ingestion: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If product is swallowed, do NOT induce vomiting.</w:t>
            </w:r>
          </w:p>
          <w:p w:rsidR="00227CDD" w:rsidRPr="00DA117F" w:rsidRDefault="00227CDD" w:rsidP="00227CDD">
            <w:pPr>
              <w:autoSpaceDE w:val="0"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 w:rsidRPr="00DA117F">
              <w:rPr>
                <w:rFonts w:ascii="Arial" w:hAnsi="Arial" w:cs="Arial"/>
                <w:bCs/>
                <w:sz w:val="18"/>
                <w:szCs w:val="18"/>
              </w:rPr>
              <w:t>If conscious drink plenty of water, if necessary, seek medical advice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,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D070C8" w:rsidRDefault="00DA117F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</w:tr>
      <w:tr w:rsidR="00DA117F" w:rsidRPr="00800361" w:rsidTr="00DA117F">
        <w:tc>
          <w:tcPr>
            <w:tcW w:w="1296" w:type="dxa"/>
          </w:tcPr>
          <w:p w:rsidR="00DA117F" w:rsidRPr="00047629" w:rsidRDefault="00DA117F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DA117F" w:rsidRPr="00DA117F" w:rsidRDefault="00DA117F" w:rsidP="00DA117F">
            <w:pPr>
              <w:rPr>
                <w:rFonts w:ascii="Arial" w:hAnsi="Arial" w:cs="Arial"/>
                <w:sz w:val="18"/>
                <w:szCs w:val="18"/>
              </w:rPr>
            </w:pPr>
            <w:bookmarkStart w:id="0" w:name="_Hlk133915505"/>
            <w:r w:rsidRPr="00DA117F">
              <w:rPr>
                <w:rFonts w:ascii="Arial" w:hAnsi="Arial" w:cs="Arial"/>
                <w:sz w:val="20"/>
                <w:szCs w:val="20"/>
              </w:rPr>
              <w:t>Craftex Urine Neutraliser Sprayer</w:t>
            </w:r>
            <w:bookmarkEnd w:id="0"/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This product has no classification under CLP.</w:t>
            </w:r>
          </w:p>
          <w:p w:rsidR="00DA117F" w:rsidRPr="00DA117F" w:rsidRDefault="00DA117F" w:rsidP="00DA117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</w:pPr>
            <w:r w:rsidRPr="00DA117F"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  <w:t>See first Aid measures on the material safety data sheet.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  <w:lang w:eastAsia="en-GB"/>
              </w:rPr>
            </w:pPr>
          </w:p>
        </w:tc>
        <w:tc>
          <w:tcPr>
            <w:tcW w:w="5124" w:type="dxa"/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eastAsia="en-GB"/>
              </w:rPr>
              <w:t xml:space="preserve">General information: 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No special measures required.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eastAsia="en-GB"/>
              </w:rPr>
              <w:t xml:space="preserve">After inhalation: 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Supply fresh air; consult doctor in case of complaints.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eastAsia="en-GB"/>
              </w:rPr>
              <w:t xml:space="preserve">After skin contact: 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Generally, the product does not irritate the skin.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eastAsia="en-GB"/>
              </w:rPr>
              <w:t xml:space="preserve">After eye contact: 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Rinse opened eye for several minutes under running water.</w:t>
            </w:r>
          </w:p>
          <w:p w:rsidR="00DA117F" w:rsidRPr="00DA117F" w:rsidRDefault="00DA117F" w:rsidP="00DA117F">
            <w:pPr>
              <w:autoSpaceDE w:val="0"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 w:rsidRPr="00DA117F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eastAsia="en-GB"/>
              </w:rPr>
              <w:t xml:space="preserve">After swallowing: 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If symptoms persist consult doctor.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DA117F" w:rsidRDefault="00DA117F" w:rsidP="00DA11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</w:tr>
      <w:tr w:rsidR="00DA117F" w:rsidRPr="00800361" w:rsidTr="00DA117F">
        <w:trPr>
          <w:trHeight w:val="970"/>
        </w:trPr>
        <w:tc>
          <w:tcPr>
            <w:tcW w:w="1296" w:type="dxa"/>
          </w:tcPr>
          <w:p w:rsidR="00DA117F" w:rsidRPr="00047629" w:rsidRDefault="00DA117F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117F" w:rsidRPr="003F7BD4" w:rsidRDefault="00DA117F" w:rsidP="00DA117F">
            <w:pPr>
              <w:rPr>
                <w:rFonts w:ascii="Arial" w:hAnsi="Arial" w:cs="Arial"/>
                <w:sz w:val="18"/>
                <w:szCs w:val="18"/>
              </w:rPr>
            </w:pPr>
            <w:r w:rsidRPr="003F7BD4">
              <w:rPr>
                <w:rFonts w:ascii="Arial" w:hAnsi="Arial" w:cs="Arial"/>
                <w:sz w:val="18"/>
                <w:szCs w:val="18"/>
              </w:rPr>
              <w:t>Bio TCD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Hazard statements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Not Classified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</w:pPr>
            <w:r w:rsidRPr="00DA117F"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  <w:t>See first Aid measures on the material safety data sheet.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Description of first aid measures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IF IN EYES: Rinse cautiously with water for several minutes. Remove contact lenses, if present and easy to do. Continue rinsing.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IF ON SKIN: Wash with plenty of soap and water. Rinse mouth.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Most important symptoms and effects, both acute and delayed.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- May cause redness and irritation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- Mildly irritating to skin and eyes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Indication of any immediate medical attention and special treatment needed, Immediately call a POISON CENTER or doctor/physician.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DA117F" w:rsidRDefault="00DA117F" w:rsidP="00DA11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</w:tr>
      <w:tr w:rsidR="00DA117F" w:rsidRPr="00800361" w:rsidTr="00DA117F">
        <w:trPr>
          <w:trHeight w:val="1975"/>
        </w:trPr>
        <w:tc>
          <w:tcPr>
            <w:tcW w:w="1296" w:type="dxa"/>
          </w:tcPr>
          <w:p w:rsidR="00E1491F" w:rsidRPr="00047629" w:rsidRDefault="00E1491F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91F" w:rsidRPr="00DA117F" w:rsidRDefault="00E1491F" w:rsidP="00E1491F">
            <w:pPr>
              <w:rPr>
                <w:rFonts w:ascii="Arial" w:hAnsi="Arial" w:cs="Arial"/>
                <w:sz w:val="18"/>
                <w:szCs w:val="18"/>
              </w:rPr>
            </w:pPr>
            <w:r w:rsidRPr="00DA117F">
              <w:rPr>
                <w:rFonts w:ascii="Arial" w:hAnsi="Arial" w:cs="Arial"/>
                <w:sz w:val="18"/>
                <w:szCs w:val="18"/>
              </w:rPr>
              <w:t>Koolpak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7CDD" w:rsidRPr="00DA117F" w:rsidRDefault="00227CDD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227CDD" w:rsidRPr="00DA117F" w:rsidRDefault="00227CDD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227CDD" w:rsidRPr="00DA117F" w:rsidRDefault="00227CDD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Hazard statements</w:t>
            </w: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Not Classified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</w:pPr>
            <w:r w:rsidRPr="00DA117F">
              <w:rPr>
                <w:rFonts w:ascii="Tahoma" w:hAnsi="Tahoma" w:cs="Tahoma"/>
                <w:b/>
                <w:bCs/>
                <w:sz w:val="18"/>
                <w:szCs w:val="18"/>
                <w:lang w:eastAsia="en-GB"/>
              </w:rPr>
              <w:t>See first Aid measures on the material safety data sheet.</w:t>
            </w: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Ingestion: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Although ingestion is not thought to harmful effects (as classified under the EC directives) that material may still be damaging to the health of the individual.</w:t>
            </w: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Eye contact: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The material is not thought to be an irritant, direct contact May produce transient discomfort.</w:t>
            </w: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Skin contact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Good hygiene practises require the exposure </w:t>
            </w:r>
            <w:r w:rsidR="003C182C" w:rsidRPr="00DA117F">
              <w:rPr>
                <w:rFonts w:ascii="Arial" w:hAnsi="Arial" w:cs="Arial"/>
                <w:sz w:val="18"/>
                <w:szCs w:val="18"/>
                <w:lang w:eastAsia="en-GB"/>
              </w:rPr>
              <w:t>to be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kept to a minimum and suitable gloves are </w:t>
            </w:r>
            <w:r w:rsidR="00227CDD" w:rsidRPr="00DA117F">
              <w:rPr>
                <w:rFonts w:ascii="Arial" w:hAnsi="Arial" w:cs="Arial"/>
                <w:sz w:val="18"/>
                <w:szCs w:val="18"/>
                <w:lang w:eastAsia="en-GB"/>
              </w:rPr>
              <w:t>used.</w:t>
            </w: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Inhalation:</w:t>
            </w:r>
            <w:r w:rsidR="003C182C"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 xml:space="preserve"> </w:t>
            </w:r>
            <w:r w:rsidR="003C182C" w:rsidRPr="00DA117F">
              <w:rPr>
                <w:rFonts w:ascii="Arial" w:hAnsi="Arial" w:cs="Arial"/>
                <w:sz w:val="18"/>
                <w:szCs w:val="18"/>
                <w:lang w:eastAsia="en-GB"/>
              </w:rPr>
              <w:t>Good hygiene practises require the exposure to be kept to a minimum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E1491F" w:rsidRDefault="00DA117F" w:rsidP="00E149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</w:tr>
      <w:tr w:rsidR="00DA117F" w:rsidRPr="00800361" w:rsidTr="00DA117F">
        <w:tc>
          <w:tcPr>
            <w:tcW w:w="1296" w:type="dxa"/>
          </w:tcPr>
          <w:p w:rsidR="00E1491F" w:rsidRPr="00047629" w:rsidRDefault="00E1491F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91F" w:rsidRPr="00DA117F" w:rsidRDefault="00E1491F" w:rsidP="00E1491F">
            <w:pPr>
              <w:rPr>
                <w:rFonts w:ascii="Arial" w:hAnsi="Arial" w:cs="Arial"/>
                <w:sz w:val="18"/>
                <w:szCs w:val="18"/>
              </w:rPr>
            </w:pPr>
            <w:r w:rsidRPr="00DA117F">
              <w:rPr>
                <w:rFonts w:ascii="Arial" w:hAnsi="Arial" w:cs="Arial"/>
                <w:sz w:val="18"/>
                <w:szCs w:val="18"/>
              </w:rPr>
              <w:t>Elbow Grease Window and Glass Cleaner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Hazard statements</w:t>
            </w: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Not Classified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EUH208: Contains Methylchloroisothiazolinone and Methylisothiazolinone. May produce.</w:t>
            </w:r>
            <w:r w:rsidR="00DA117F"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an allergic reaction.</w:t>
            </w: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DA117F" w:rsidRPr="00DA117F" w:rsidRDefault="00DA117F" w:rsidP="00E1491F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P102: Keep out of reach of children.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P103: Read label before use.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P101: If medical advice is needed, have product container or label at hand.</w:t>
            </w:r>
          </w:p>
          <w:p w:rsid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P260: Do not breathe mist.</w:t>
            </w:r>
          </w:p>
          <w:p w:rsidR="00E1491F" w:rsidRPr="00DA117F" w:rsidRDefault="00E1491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Skin contact: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Wash immediately with plenty of soap and water.</w:t>
            </w: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Eye contact: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Rinse with plenty of water for at least 10 minutes, keeping eyelids open if necessary. Remove contact lenses if applicable. If irritation persists, seek medical attention.</w:t>
            </w:r>
          </w:p>
          <w:p w:rsidR="00E1491F" w:rsidRPr="00DA117F" w:rsidRDefault="00E1491F" w:rsidP="00E1491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Ingestion: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Do not induce vomiting. Rinse mouth with water and obtain medical attention.</w:t>
            </w:r>
          </w:p>
          <w:p w:rsidR="00E1491F" w:rsidRPr="00DA117F" w:rsidRDefault="00E1491F" w:rsidP="00DA117F">
            <w:pPr>
              <w:autoSpaceDE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Inhalation: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Move to fresh air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E1491F" w:rsidRDefault="00DA117F" w:rsidP="00E149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</w:tr>
      <w:tr w:rsidR="00DA117F" w:rsidRPr="00800361" w:rsidTr="00DA117F">
        <w:tc>
          <w:tcPr>
            <w:tcW w:w="1296" w:type="dxa"/>
          </w:tcPr>
          <w:p w:rsidR="00D070C8" w:rsidRPr="00047629" w:rsidRDefault="00D070C8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0C8" w:rsidRPr="00DA117F" w:rsidRDefault="00D070C8" w:rsidP="00D070C8">
            <w:pPr>
              <w:rPr>
                <w:rFonts w:ascii="Arial" w:hAnsi="Arial" w:cs="Arial"/>
                <w:sz w:val="18"/>
                <w:szCs w:val="18"/>
              </w:rPr>
            </w:pPr>
            <w:r w:rsidRPr="00DA117F">
              <w:rPr>
                <w:rFonts w:ascii="Arial" w:hAnsi="Arial" w:cs="Arial"/>
                <w:sz w:val="18"/>
                <w:szCs w:val="18"/>
              </w:rPr>
              <w:t>Febreeze Fabric Refresher Spray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Hazard statements</w:t>
            </w:r>
          </w:p>
          <w:p w:rsidR="00D070C8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Not Classified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0C8" w:rsidRPr="00DA117F" w:rsidRDefault="00D070C8" w:rsidP="00D070C8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Inhalation: May cause irritation or asthma-like symptoms. </w:t>
            </w:r>
          </w:p>
          <w:p w:rsidR="00D070C8" w:rsidRPr="00DA117F" w:rsidRDefault="00D070C8" w:rsidP="00D070C8">
            <w:pPr>
              <w:rPr>
                <w:rFonts w:ascii="Arial" w:hAnsi="Arial" w:cs="Arial"/>
                <w:sz w:val="18"/>
                <w:szCs w:val="18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Contact with skin: during a long period may cause light irritation.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May cause slight eye irritation.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Ingestion: Gastrointestinal complaints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  <w:lang w:eastAsia="en-GB"/>
              </w:rPr>
            </w:pP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Inhalation-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When symptoms occur: go into open air and ventilate suspected area. Respiratory problems: consult a doctor/medical service.</w:t>
            </w:r>
          </w:p>
          <w:p w:rsidR="00D070C8" w:rsidRPr="00DA117F" w:rsidRDefault="00D070C8" w:rsidP="00DA117F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skin contact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-When symptoms occur: rinse immediately with plenty of water. Take victim to a doctor if irritation persists. </w:t>
            </w:r>
          </w:p>
          <w:p w:rsidR="00D070C8" w:rsidRPr="00DA117F" w:rsidRDefault="00D070C8" w:rsidP="00DA117F">
            <w:pPr>
              <w:rPr>
                <w:rFonts w:ascii="Arial" w:hAnsi="Arial" w:cs="Arial"/>
                <w:sz w:val="18"/>
                <w:szCs w:val="18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eye contact-</w:t>
            </w: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Rinse immediately with plenty of water for 15 minutes. Take victim to a doctor if irritation persists.</w:t>
            </w:r>
          </w:p>
          <w:p w:rsidR="00DA117F" w:rsidRPr="00DA117F" w:rsidRDefault="00DA117F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I</w:t>
            </w:r>
            <w:r w:rsidR="00D070C8"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ngestion</w:t>
            </w:r>
            <w:r w:rsidRPr="00DA117F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:</w:t>
            </w:r>
            <w:r w:rsidR="00D070C8"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 Give nothing or a little water to drink. Do not induce vomiting. Consult a doctor/medical service.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D070C8" w:rsidRDefault="00DA117F" w:rsidP="00D070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</w:tr>
      <w:tr w:rsidR="00DA117F" w:rsidRPr="00800361" w:rsidTr="00DA117F">
        <w:trPr>
          <w:trHeight w:val="1110"/>
        </w:trPr>
        <w:tc>
          <w:tcPr>
            <w:tcW w:w="1296" w:type="dxa"/>
          </w:tcPr>
          <w:p w:rsidR="00DA117F" w:rsidRPr="00047629" w:rsidRDefault="00DA117F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117F" w:rsidRPr="00DA117F" w:rsidRDefault="00DA117F" w:rsidP="00DA117F">
            <w:pPr>
              <w:rPr>
                <w:rFonts w:ascii="Arial" w:hAnsi="Arial" w:cs="Arial"/>
                <w:sz w:val="18"/>
                <w:szCs w:val="18"/>
              </w:rPr>
            </w:pPr>
            <w:r w:rsidRPr="00DA117F">
              <w:rPr>
                <w:rFonts w:ascii="Arial" w:hAnsi="Arial" w:cs="Arial"/>
                <w:sz w:val="18"/>
                <w:szCs w:val="18"/>
              </w:rPr>
              <w:t>Astonish Vac Maxx Carpet Shampoo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Hazard statements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Not Classified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117F" w:rsidRPr="00DA117F" w:rsidRDefault="00DA117F" w:rsidP="00DA117F">
            <w:pPr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EUH208. May produce an allergic reaction.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P101 If medical advice is needed, have product container or label at hand.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P102 Keep out of reach of children.</w:t>
            </w:r>
          </w:p>
          <w:p w:rsidR="00DA117F" w:rsidRPr="00DA117F" w:rsidRDefault="00DA117F" w:rsidP="00DA117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P103 Read label before use.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DA117F" w:rsidRDefault="00DA117F" w:rsidP="00DA11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</w:tr>
      <w:tr w:rsidR="00DA117F" w:rsidRPr="00800361" w:rsidTr="00DA117F">
        <w:tc>
          <w:tcPr>
            <w:tcW w:w="1296" w:type="dxa"/>
          </w:tcPr>
          <w:p w:rsidR="00D070C8" w:rsidRPr="00047629" w:rsidRDefault="00D070C8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0C8" w:rsidRPr="00DA117F" w:rsidRDefault="00D070C8" w:rsidP="00047629">
            <w:pPr>
              <w:rPr>
                <w:rFonts w:ascii="Arial" w:hAnsi="Arial" w:cs="Arial"/>
                <w:sz w:val="18"/>
                <w:szCs w:val="18"/>
              </w:rPr>
            </w:pPr>
            <w:r w:rsidRPr="00DA117F">
              <w:rPr>
                <w:rFonts w:ascii="Arial" w:hAnsi="Arial" w:cs="Arial"/>
                <w:sz w:val="18"/>
                <w:szCs w:val="18"/>
              </w:rPr>
              <w:t>The Cleaning Squad – Furniture Polish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7CDD" w:rsidRPr="00DA117F" w:rsidRDefault="00227CDD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227CDD" w:rsidRPr="00DA117F" w:rsidRDefault="00227CDD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227CDD" w:rsidRPr="00DA117F" w:rsidRDefault="00227CDD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Hazard statements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Not Classified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0C8" w:rsidRPr="00DA117F" w:rsidRDefault="00D070C8" w:rsidP="00047629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May cause respiratory irritation. </w:t>
            </w:r>
          </w:p>
          <w:p w:rsidR="00D070C8" w:rsidRPr="00DA117F" w:rsidRDefault="00D070C8" w:rsidP="00047629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Repeated exposure may cause skin dryness or cracking. </w:t>
            </w:r>
          </w:p>
          <w:p w:rsidR="00D070C8" w:rsidRPr="00DA117F" w:rsidRDefault="00D070C8" w:rsidP="00047629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 xml:space="preserve">Causes eye irritation. </w:t>
            </w:r>
          </w:p>
          <w:p w:rsidR="00D070C8" w:rsidRPr="00DA117F" w:rsidRDefault="00D070C8" w:rsidP="00047629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May cause a light irritation of the linings of the mouth, throat, and gastrointestinal tract.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Get medical advice/attention if you feel unwell. Remove person to fresh air and keep comfortable for breathing. Wash with plenty of water/….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IF IN EYES: Rinse cautiously with water for several minutes. Remove contact lenses, if present and easy to do. Continue rinsing.</w:t>
            </w:r>
          </w:p>
          <w:p w:rsidR="00DA117F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Give nothing or a little water to drink. Get medical advice/attention if you feel unwell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D070C8" w:rsidRDefault="00DA117F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</w:tr>
      <w:tr w:rsidR="00DA117F" w:rsidRPr="00800361" w:rsidTr="00DA117F">
        <w:tc>
          <w:tcPr>
            <w:tcW w:w="1296" w:type="dxa"/>
          </w:tcPr>
          <w:p w:rsidR="00D070C8" w:rsidRPr="00047629" w:rsidRDefault="00D070C8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0C8" w:rsidRPr="00DA117F" w:rsidRDefault="00D070C8" w:rsidP="00047629">
            <w:pPr>
              <w:rPr>
                <w:rFonts w:ascii="Arial" w:hAnsi="Arial" w:cs="Arial"/>
                <w:sz w:val="18"/>
                <w:szCs w:val="18"/>
              </w:rPr>
            </w:pPr>
            <w:r w:rsidRPr="00DA117F">
              <w:rPr>
                <w:rFonts w:ascii="Arial" w:hAnsi="Arial" w:cs="Arial"/>
                <w:sz w:val="18"/>
                <w:szCs w:val="18"/>
              </w:rPr>
              <w:t>Act Daily Pine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7CDD" w:rsidRPr="00DA117F" w:rsidRDefault="00227CDD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227CDD" w:rsidRPr="00DA117F" w:rsidRDefault="00227CDD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Hazard statements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Not Classified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0C8" w:rsidRPr="00DA117F" w:rsidRDefault="00D070C8" w:rsidP="00047629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Repeated or prolonged skin contact may cause irritation.</w:t>
            </w:r>
          </w:p>
          <w:p w:rsidR="00D070C8" w:rsidRPr="00DA117F" w:rsidRDefault="00D070C8" w:rsidP="00047629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May cause slight irritation.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Remove person to fresh air and keep comfortable for breathing.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IF IN EYES: Rinse cautiously with water for several minutes. Remove contact lenses, if present and easy to do. Continue rinsing.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Wash skin with plenty of water.</w:t>
            </w:r>
          </w:p>
          <w:p w:rsidR="00D070C8" w:rsidRPr="00DA117F" w:rsidRDefault="00D070C8" w:rsidP="00D070C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Give nothing or a little water to drink. Get medical advice/attention if you feel unwell.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D070C8" w:rsidRDefault="00DA117F" w:rsidP="000476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</w:tr>
      <w:tr w:rsidR="00DA117F" w:rsidRPr="00800361" w:rsidTr="00DA117F">
        <w:tc>
          <w:tcPr>
            <w:tcW w:w="1296" w:type="dxa"/>
          </w:tcPr>
          <w:p w:rsidR="00227CDD" w:rsidRPr="00047629" w:rsidRDefault="00227CDD" w:rsidP="00DA117F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</w:tcPr>
          <w:p w:rsidR="00227CDD" w:rsidRPr="00DA117F" w:rsidRDefault="00227CDD" w:rsidP="00227CDD">
            <w:pPr>
              <w:rPr>
                <w:rFonts w:ascii="Arial" w:hAnsi="Arial" w:cs="Arial"/>
                <w:sz w:val="18"/>
                <w:szCs w:val="18"/>
              </w:rPr>
            </w:pPr>
            <w:r w:rsidRPr="00DA117F">
              <w:rPr>
                <w:rFonts w:ascii="Arial" w:hAnsi="Arial" w:cs="Arial"/>
                <w:sz w:val="18"/>
                <w:szCs w:val="18"/>
              </w:rPr>
              <w:t>Alcohol Free Cleansing Wipes</w:t>
            </w:r>
          </w:p>
        </w:tc>
        <w:tc>
          <w:tcPr>
            <w:tcW w:w="2462" w:type="dxa"/>
          </w:tcPr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Hazard statements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hAnsi="Arial" w:cs="Arial"/>
                <w:sz w:val="18"/>
                <w:szCs w:val="18"/>
                <w:lang w:eastAsia="en-GB"/>
              </w:rPr>
              <w:t>Not Classified</w:t>
            </w:r>
          </w:p>
        </w:tc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eastAsia="ArialMT" w:hAnsi="Arial" w:cs="Arial"/>
                <w:sz w:val="18"/>
                <w:szCs w:val="18"/>
                <w:lang w:eastAsia="en-GB"/>
              </w:rPr>
              <w:t>Don't touch your eyes directly.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eastAsia="ArialMT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eastAsia="ArialMT" w:hAnsi="Arial" w:cs="Arial"/>
                <w:sz w:val="18"/>
                <w:szCs w:val="18"/>
                <w:lang w:eastAsia="en-GB"/>
              </w:rPr>
              <w:t>Eye contact: Clean with plenty of clean water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eastAsia="ArialMT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eastAsia="ArialMT" w:hAnsi="Arial" w:cs="Arial"/>
                <w:sz w:val="18"/>
                <w:szCs w:val="18"/>
                <w:lang w:eastAsia="en-GB"/>
              </w:rPr>
              <w:t>Skin contact: not applicable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eastAsia="ArialMT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eastAsia="ArialMT" w:hAnsi="Arial" w:cs="Arial"/>
                <w:sz w:val="18"/>
                <w:szCs w:val="18"/>
                <w:lang w:eastAsia="en-GB"/>
              </w:rPr>
              <w:t>Inhalation: move user to fresh air ;if effects occur ,consult a physician</w:t>
            </w:r>
          </w:p>
          <w:p w:rsidR="00227CDD" w:rsidRPr="00DA117F" w:rsidRDefault="00227CDD" w:rsidP="00227C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DA117F">
              <w:rPr>
                <w:rFonts w:ascii="Arial" w:eastAsia="ArialMT" w:hAnsi="Arial" w:cs="Arial"/>
                <w:sz w:val="18"/>
                <w:szCs w:val="18"/>
                <w:lang w:eastAsia="en-GB"/>
              </w:rPr>
              <w:t>Ingestion: if swallowed ,seek medical attention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227CDD" w:rsidRDefault="00DA117F" w:rsidP="00227CD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</w:tr>
    </w:tbl>
    <w:p w:rsidR="008E54E0" w:rsidRDefault="008E54E0">
      <w:pPr>
        <w:rPr>
          <w:rFonts w:ascii="Arial" w:hAnsi="Arial" w:cs="Arial"/>
          <w:sz w:val="14"/>
        </w:rPr>
      </w:pPr>
    </w:p>
    <w:p w:rsidR="008E54E0" w:rsidRDefault="008E54E0">
      <w:pPr>
        <w:rPr>
          <w:rFonts w:ascii="Arial" w:hAnsi="Arial" w:cs="Arial"/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8"/>
        <w:gridCol w:w="2447"/>
        <w:gridCol w:w="616"/>
        <w:gridCol w:w="566"/>
        <w:gridCol w:w="6125"/>
        <w:gridCol w:w="707"/>
        <w:gridCol w:w="641"/>
      </w:tblGrid>
      <w:tr w:rsidR="0022383D" w:rsidRPr="00800361" w:rsidTr="00632CC3">
        <w:trPr>
          <w:trHeight w:val="567"/>
        </w:trPr>
        <w:tc>
          <w:tcPr>
            <w:tcW w:w="6012" w:type="dxa"/>
            <w:gridSpan w:val="2"/>
            <w:shd w:val="clear" w:color="auto" w:fill="D9D9D9"/>
            <w:vAlign w:val="center"/>
          </w:tcPr>
          <w:p w:rsidR="0022383D" w:rsidRPr="00A526FE" w:rsidRDefault="0022383D" w:rsidP="00A618B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526FE">
              <w:rPr>
                <w:rFonts w:ascii="Arial" w:hAnsi="Arial" w:cs="Arial"/>
                <w:b/>
                <w:sz w:val="18"/>
                <w:szCs w:val="20"/>
              </w:rPr>
              <w:t xml:space="preserve">Are any of these substances noted as a Carcinogen or Respiratory </w:t>
            </w:r>
            <w:r w:rsidR="00FA7E67" w:rsidRPr="00A526FE">
              <w:rPr>
                <w:rFonts w:ascii="Arial" w:hAnsi="Arial" w:cs="Arial"/>
                <w:b/>
                <w:sz w:val="18"/>
                <w:szCs w:val="20"/>
              </w:rPr>
              <w:t xml:space="preserve">Sensitiser </w:t>
            </w:r>
          </w:p>
        </w:tc>
        <w:tc>
          <w:tcPr>
            <w:tcW w:w="617" w:type="dxa"/>
            <w:vAlign w:val="center"/>
          </w:tcPr>
          <w:p w:rsidR="0022383D" w:rsidRPr="00CC1381" w:rsidRDefault="00CC1381" w:rsidP="00A618B1">
            <w:pPr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CC1381">
              <w:rPr>
                <w:rFonts w:ascii="Arial" w:hAnsi="Arial" w:cs="Arial"/>
                <w:bCs/>
                <w:sz w:val="20"/>
                <w:szCs w:val="20"/>
              </w:rPr>
              <w:t>Yes</w:t>
            </w:r>
          </w:p>
        </w:tc>
        <w:tc>
          <w:tcPr>
            <w:tcW w:w="567" w:type="dxa"/>
            <w:shd w:val="clear" w:color="auto" w:fill="FFC000"/>
            <w:vAlign w:val="center"/>
          </w:tcPr>
          <w:p w:rsidR="0022383D" w:rsidRPr="00922350" w:rsidRDefault="0022383D" w:rsidP="00A618B1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C1381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6237" w:type="dxa"/>
            <w:shd w:val="clear" w:color="auto" w:fill="D9D9D9"/>
            <w:vAlign w:val="center"/>
          </w:tcPr>
          <w:p w:rsidR="0022383D" w:rsidRPr="00A526FE" w:rsidRDefault="0022383D" w:rsidP="00A618B1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A526FE">
              <w:rPr>
                <w:rFonts w:ascii="Arial" w:hAnsi="Arial" w:cs="Arial"/>
                <w:b/>
                <w:sz w:val="18"/>
                <w:szCs w:val="20"/>
              </w:rPr>
              <w:t>Do any of these substances have a Workplace Exposure Limit (WEL)</w:t>
            </w:r>
          </w:p>
        </w:tc>
        <w:tc>
          <w:tcPr>
            <w:tcW w:w="709" w:type="dxa"/>
            <w:vAlign w:val="center"/>
          </w:tcPr>
          <w:p w:rsidR="0022383D" w:rsidRPr="00CC1381" w:rsidRDefault="0022383D" w:rsidP="00A618B1">
            <w:pPr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CC1381">
              <w:rPr>
                <w:rFonts w:ascii="Arial" w:hAnsi="Arial" w:cs="Arial"/>
                <w:bCs/>
                <w:sz w:val="20"/>
                <w:szCs w:val="20"/>
              </w:rPr>
              <w:t>YES</w:t>
            </w:r>
          </w:p>
        </w:tc>
        <w:tc>
          <w:tcPr>
            <w:tcW w:w="644" w:type="dxa"/>
            <w:shd w:val="clear" w:color="auto" w:fill="FFC000"/>
            <w:vAlign w:val="center"/>
          </w:tcPr>
          <w:p w:rsidR="0022383D" w:rsidRPr="00922350" w:rsidRDefault="0022383D" w:rsidP="00A618B1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2C6AA3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C12AC1" w:rsidRPr="00800361" w:rsidTr="00E644D5">
        <w:trPr>
          <w:trHeight w:val="1391"/>
        </w:trPr>
        <w:tc>
          <w:tcPr>
            <w:tcW w:w="3510" w:type="dxa"/>
            <w:shd w:val="clear" w:color="auto" w:fill="D9D9D9"/>
          </w:tcPr>
          <w:p w:rsidR="00C12AC1" w:rsidRPr="00800361" w:rsidRDefault="0022383D" w:rsidP="00800361">
            <w:pPr>
              <w:rPr>
                <w:rFonts w:ascii="Arial" w:hAnsi="Arial" w:cs="Arial"/>
                <w:sz w:val="16"/>
                <w:szCs w:val="16"/>
              </w:rPr>
            </w:pPr>
            <w:bookmarkStart w:id="1" w:name="_Hlk1215555"/>
            <w:r w:rsidRPr="00A526FE">
              <w:rPr>
                <w:rFonts w:ascii="Arial" w:hAnsi="Arial" w:cs="Arial"/>
                <w:b/>
                <w:sz w:val="20"/>
                <w:szCs w:val="20"/>
              </w:rPr>
              <w:t>Location and Method of use.</w:t>
            </w:r>
            <w:bookmarkEnd w:id="1"/>
          </w:p>
        </w:tc>
        <w:tc>
          <w:tcPr>
            <w:tcW w:w="11276" w:type="dxa"/>
            <w:gridSpan w:val="6"/>
          </w:tcPr>
          <w:p w:rsidR="00E644D5" w:rsidRDefault="00191FD6" w:rsidP="00B258EB">
            <w:p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>P</w:t>
            </w:r>
            <w:r w:rsidR="00B258EB" w:rsidRPr="00B258EB"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>hysica</w:t>
            </w:r>
            <w:r w:rsidR="00080B2B"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 xml:space="preserve">l attributes of the substance – </w:t>
            </w:r>
            <w:r w:rsidR="00B258EB" w:rsidRPr="00B258EB"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 xml:space="preserve">liquid, gas, mist, fume, </w:t>
            </w:r>
            <w:r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 xml:space="preserve">vapour, </w:t>
            </w:r>
            <w:r w:rsidR="00B258EB" w:rsidRPr="00B258EB"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>dust or infective state</w:t>
            </w:r>
          </w:p>
          <w:p w:rsidR="00CC1381" w:rsidRDefault="00CC1381" w:rsidP="00B258EB">
            <w:p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</w:pPr>
          </w:p>
          <w:p w:rsidR="00486AA4" w:rsidRDefault="00CC1381" w:rsidP="00B258EB">
            <w:p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 xml:space="preserve">All the </w:t>
            </w:r>
            <w:r w:rsidR="003C0917"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>above-mentioned</w:t>
            </w:r>
            <w:r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 xml:space="preserve"> Cleaning items are used for general cleaning, all CoSHH items are to be kept in a locked cabinet and are under controlled use. </w:t>
            </w:r>
          </w:p>
          <w:p w:rsidR="00486AA4" w:rsidRDefault="00486AA4" w:rsidP="00B258EB">
            <w:p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</w:pPr>
          </w:p>
          <w:p w:rsidR="001332A6" w:rsidRDefault="001332A6" w:rsidP="00B258EB">
            <w:p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>All CoSHH lockers are to have a CoSHH warning sign on the door.</w:t>
            </w:r>
            <w:r w:rsidR="007D0BB5"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 xml:space="preserve"> The Material Data Sheets and the CoSHH risk assessments are to be kept in this locker for easy access and use.</w:t>
            </w:r>
          </w:p>
          <w:p w:rsidR="001332A6" w:rsidRDefault="001332A6" w:rsidP="00B258EB">
            <w:p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</w:pPr>
          </w:p>
          <w:p w:rsidR="00CC1381" w:rsidRDefault="00CC1381" w:rsidP="00B258EB">
            <w:p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>Only personnel who have read all the CoSHH Risk assessments are to use these items.</w:t>
            </w:r>
          </w:p>
          <w:p w:rsidR="00CC1381" w:rsidRDefault="00CC1381" w:rsidP="00B258EB">
            <w:p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</w:pPr>
          </w:p>
          <w:p w:rsidR="00CC1381" w:rsidRDefault="00CC1381" w:rsidP="00B258EB">
            <w:p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 xml:space="preserve">If any person has an allergic reaction when handling any chemical, they are to stop immediately and report </w:t>
            </w:r>
            <w:r w:rsidR="001332A6"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>it immediately to a line manager, where further guidance will be sought.</w:t>
            </w:r>
          </w:p>
          <w:p w:rsidR="001332A6" w:rsidRDefault="001332A6" w:rsidP="00B258EB">
            <w:p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</w:pPr>
          </w:p>
          <w:p w:rsidR="00486AA4" w:rsidRDefault="001332A6" w:rsidP="00B258EB">
            <w:p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 xml:space="preserve">All chemicals are to be used in </w:t>
            </w:r>
            <w:r w:rsidR="003C0917"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>their</w:t>
            </w:r>
            <w:r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 xml:space="preserve"> correct dosage, </w:t>
            </w:r>
            <w:r w:rsidR="00486AA4"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>in compliance with manufacturer instructions. C</w:t>
            </w:r>
            <w:r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>leaning liquids are not to be mixed together, as this may have an adverse reaction</w:t>
            </w:r>
            <w:r w:rsidR="002B09CC"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>.</w:t>
            </w:r>
            <w:r w:rsidR="00486AA4"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 xml:space="preserve"> All chemical spills are to be cleaned up asap, this also includes inside the CoSHH locker.</w:t>
            </w:r>
          </w:p>
          <w:p w:rsidR="002B09CC" w:rsidRDefault="002B09CC" w:rsidP="00B258EB">
            <w:p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</w:pPr>
          </w:p>
          <w:p w:rsidR="00933195" w:rsidRDefault="002B09CC" w:rsidP="00B258EB">
            <w:p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 xml:space="preserve">Any person who is already allergic to any chemical is not to use it and report to </w:t>
            </w:r>
            <w:r w:rsidR="003C0917"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>their</w:t>
            </w:r>
            <w:r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 xml:space="preserve"> line manager.</w:t>
            </w:r>
          </w:p>
          <w:p w:rsidR="00933195" w:rsidRDefault="00933195" w:rsidP="00B258EB">
            <w:p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20"/>
                <w:szCs w:val="20"/>
                <w:lang w:val="en-US" w:eastAsia="en-GB"/>
              </w:rPr>
            </w:pPr>
            <w:r w:rsidRPr="00933195">
              <w:rPr>
                <w:rFonts w:ascii="Helvetica 65 Medium" w:hAnsi="Helvetica 65 Medium" w:cs="Helvetica 65 Medium"/>
                <w:color w:val="000000"/>
                <w:sz w:val="20"/>
                <w:szCs w:val="20"/>
                <w:lang w:val="en-US" w:eastAsia="en-GB"/>
              </w:rPr>
              <w:t>Routes of Entry</w:t>
            </w:r>
            <w:r>
              <w:rPr>
                <w:rFonts w:ascii="Helvetica 65 Medium" w:hAnsi="Helvetica 65 Medium" w:cs="Helvetica 65 Medium"/>
                <w:color w:val="000000"/>
                <w:sz w:val="20"/>
                <w:szCs w:val="20"/>
                <w:lang w:val="en-US" w:eastAsia="en-GB"/>
              </w:rPr>
              <w:t xml:space="preserve"> can be by:</w:t>
            </w:r>
          </w:p>
          <w:p w:rsidR="00933195" w:rsidRPr="0007382D" w:rsidRDefault="00933195" w:rsidP="0093319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18"/>
                <w:szCs w:val="18"/>
                <w:lang w:eastAsia="en-GB"/>
              </w:rPr>
            </w:pPr>
            <w:r w:rsidRPr="0007382D">
              <w:rPr>
                <w:rFonts w:ascii="Helvetica 65 Medium" w:hAnsi="Helvetica 65 Medium" w:cs="Helvetica 65 Medium"/>
                <w:color w:val="000000"/>
                <w:sz w:val="18"/>
                <w:szCs w:val="18"/>
                <w:lang w:val="en-US" w:eastAsia="en-GB"/>
              </w:rPr>
              <w:t>Absorption</w:t>
            </w:r>
          </w:p>
          <w:p w:rsidR="00933195" w:rsidRPr="0007382D" w:rsidRDefault="00933195" w:rsidP="0093319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18"/>
                <w:szCs w:val="18"/>
                <w:lang w:eastAsia="en-GB"/>
              </w:rPr>
            </w:pPr>
            <w:r w:rsidRPr="0007382D">
              <w:rPr>
                <w:rFonts w:ascii="Helvetica 65 Medium" w:hAnsi="Helvetica 65 Medium" w:cs="Helvetica 65 Medium"/>
                <w:color w:val="000000"/>
                <w:sz w:val="18"/>
                <w:szCs w:val="18"/>
                <w:lang w:val="en-US" w:eastAsia="en-GB"/>
              </w:rPr>
              <w:t>Ingestion</w:t>
            </w:r>
          </w:p>
          <w:p w:rsidR="00933195" w:rsidRPr="0007382D" w:rsidRDefault="00933195" w:rsidP="0093319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18"/>
                <w:szCs w:val="18"/>
                <w:lang w:eastAsia="en-GB"/>
              </w:rPr>
            </w:pPr>
            <w:r w:rsidRPr="0007382D">
              <w:rPr>
                <w:rFonts w:ascii="Helvetica 65 Medium" w:hAnsi="Helvetica 65 Medium" w:cs="Helvetica 65 Medium"/>
                <w:color w:val="000000"/>
                <w:sz w:val="18"/>
                <w:szCs w:val="18"/>
                <w:lang w:val="en-US" w:eastAsia="en-GB"/>
              </w:rPr>
              <w:t>Injection</w:t>
            </w:r>
          </w:p>
          <w:p w:rsidR="00933195" w:rsidRPr="0007382D" w:rsidRDefault="00933195" w:rsidP="0093319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18"/>
                <w:szCs w:val="18"/>
                <w:lang w:eastAsia="en-GB"/>
              </w:rPr>
            </w:pPr>
            <w:r w:rsidRPr="0007382D">
              <w:rPr>
                <w:rFonts w:ascii="Helvetica 65 Medium" w:hAnsi="Helvetica 65 Medium" w:cs="Helvetica 65 Medium"/>
                <w:color w:val="000000"/>
                <w:sz w:val="18"/>
                <w:szCs w:val="18"/>
                <w:lang w:val="en-US" w:eastAsia="en-GB"/>
              </w:rPr>
              <w:t>Inhalation</w:t>
            </w:r>
          </w:p>
          <w:p w:rsidR="00933195" w:rsidRDefault="00933195" w:rsidP="003C0917">
            <w:p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20"/>
                <w:szCs w:val="20"/>
                <w:lang w:val="en-US" w:eastAsia="en-GB"/>
              </w:rPr>
            </w:pPr>
          </w:p>
          <w:p w:rsidR="00933195" w:rsidRPr="00933195" w:rsidRDefault="003C0917" w:rsidP="003C0917">
            <w:p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>Over exposure of chemicals may cause Dermatitis</w:t>
            </w:r>
            <w:r w:rsidR="00486AA4"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 xml:space="preserve"> or other skin diseases</w:t>
            </w:r>
            <w:r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>. It is strongly that when using Chemical that protective gloves are worn, this will be dependant on the chemical strength.</w:t>
            </w:r>
          </w:p>
          <w:p w:rsidR="003C0917" w:rsidRPr="0007382D" w:rsidRDefault="003C0917" w:rsidP="00B258EB">
            <w:p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 xml:space="preserve"> </w:t>
            </w:r>
            <w:r w:rsidRPr="003C0917">
              <w:rPr>
                <w:rFonts w:ascii="Helvetica 65 Medium" w:hAnsi="Helvetica 65 Medium" w:cs="Helvetica 65 Medium"/>
                <w:color w:val="000000"/>
                <w:sz w:val="20"/>
                <w:szCs w:val="20"/>
                <w:lang w:val="en-US" w:eastAsia="en-GB"/>
              </w:rPr>
              <w:t>Irritative Dermatitis</w:t>
            </w:r>
          </w:p>
          <w:p w:rsidR="003C0917" w:rsidRPr="0007382D" w:rsidRDefault="003C0917" w:rsidP="00632CC3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18"/>
                <w:szCs w:val="18"/>
                <w:lang w:eastAsia="en-GB"/>
              </w:rPr>
            </w:pPr>
            <w:r w:rsidRPr="0007382D">
              <w:rPr>
                <w:rFonts w:ascii="Helvetica 65 Medium" w:hAnsi="Helvetica 65 Medium" w:cs="Helvetica 65 Medium"/>
                <w:color w:val="000000"/>
                <w:sz w:val="18"/>
                <w:szCs w:val="18"/>
                <w:lang w:val="en-US" w:eastAsia="en-GB"/>
              </w:rPr>
              <w:t xml:space="preserve">Caused by acids, alkalies, solvents, </w:t>
            </w:r>
          </w:p>
          <w:p w:rsidR="003C0917" w:rsidRPr="0007382D" w:rsidRDefault="003C0917" w:rsidP="00632CC3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18"/>
                <w:szCs w:val="18"/>
                <w:lang w:eastAsia="en-GB"/>
              </w:rPr>
            </w:pPr>
            <w:r w:rsidRPr="0007382D">
              <w:rPr>
                <w:rFonts w:ascii="Helvetica 65 Medium" w:hAnsi="Helvetica 65 Medium" w:cs="Helvetica 65 Medium"/>
                <w:color w:val="000000"/>
                <w:sz w:val="18"/>
                <w:szCs w:val="18"/>
                <w:lang w:val="en-US" w:eastAsia="en-GB"/>
              </w:rPr>
              <w:t xml:space="preserve">Effect depends on concentration and duration of </w:t>
            </w:r>
            <w:r w:rsidR="002027BA" w:rsidRPr="0007382D">
              <w:rPr>
                <w:rFonts w:ascii="Helvetica 65 Medium" w:hAnsi="Helvetica 65 Medium" w:cs="Helvetica 65 Medium"/>
                <w:color w:val="000000"/>
                <w:sz w:val="18"/>
                <w:szCs w:val="18"/>
                <w:lang w:val="en-US" w:eastAsia="en-GB"/>
              </w:rPr>
              <w:t>exposure.</w:t>
            </w:r>
          </w:p>
          <w:p w:rsidR="003C0917" w:rsidRPr="0007382D" w:rsidRDefault="003C0917" w:rsidP="003C0917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18"/>
                <w:szCs w:val="18"/>
                <w:lang w:eastAsia="en-GB"/>
              </w:rPr>
            </w:pPr>
            <w:r w:rsidRPr="0007382D">
              <w:rPr>
                <w:rFonts w:ascii="Helvetica 65 Medium" w:hAnsi="Helvetica 65 Medium" w:cs="Helvetica 65 Medium"/>
                <w:color w:val="000000"/>
                <w:sz w:val="18"/>
                <w:szCs w:val="18"/>
                <w:lang w:val="en-US" w:eastAsia="en-GB"/>
              </w:rPr>
              <w:t xml:space="preserve">Condition can worsen with repeated </w:t>
            </w:r>
            <w:r w:rsidR="002027BA" w:rsidRPr="0007382D">
              <w:rPr>
                <w:rFonts w:ascii="Helvetica 65 Medium" w:hAnsi="Helvetica 65 Medium" w:cs="Helvetica 65 Medium"/>
                <w:color w:val="000000"/>
                <w:sz w:val="18"/>
                <w:szCs w:val="18"/>
                <w:lang w:val="en-US" w:eastAsia="en-GB"/>
              </w:rPr>
              <w:t>exposure.</w:t>
            </w:r>
          </w:p>
          <w:p w:rsidR="003C0917" w:rsidRDefault="003C0917" w:rsidP="003C0917">
            <w:p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</w:pPr>
          </w:p>
          <w:p w:rsidR="003C0917" w:rsidRDefault="003C0917" w:rsidP="003C0917">
            <w:p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Helvetica 65 Medium" w:hAnsi="Helvetica 65 Medium" w:cs="Helvetica 65 Medium"/>
                <w:color w:val="000000"/>
                <w:sz w:val="20"/>
                <w:szCs w:val="20"/>
                <w:lang w:eastAsia="en-GB"/>
              </w:rPr>
              <w:t>Sensitising Dermatitis</w:t>
            </w:r>
          </w:p>
          <w:p w:rsidR="003C0917" w:rsidRPr="0007382D" w:rsidRDefault="003C0917" w:rsidP="00632CC3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18"/>
                <w:szCs w:val="18"/>
                <w:lang w:eastAsia="en-GB"/>
              </w:rPr>
            </w:pPr>
            <w:r w:rsidRPr="0007382D">
              <w:rPr>
                <w:rFonts w:ascii="Helvetica 65 Medium" w:hAnsi="Helvetica 65 Medium" w:cs="Helvetica 65 Medium"/>
                <w:color w:val="000000"/>
                <w:sz w:val="18"/>
                <w:szCs w:val="18"/>
                <w:lang w:val="en-US" w:eastAsia="en-GB"/>
              </w:rPr>
              <w:t>Initially there is an allergic response in the tissues</w:t>
            </w:r>
            <w:r w:rsidR="00486AA4" w:rsidRPr="0007382D">
              <w:rPr>
                <w:rFonts w:ascii="Helvetica 65 Medium" w:hAnsi="Helvetica 65 Medium" w:cs="Helvetica 65 Medium"/>
                <w:color w:val="000000"/>
                <w:sz w:val="18"/>
                <w:szCs w:val="18"/>
                <w:lang w:val="en-US" w:eastAsia="en-GB"/>
              </w:rPr>
              <w:t xml:space="preserve"> of the skin. </w:t>
            </w:r>
            <w:r w:rsidRPr="0007382D">
              <w:rPr>
                <w:rFonts w:ascii="Helvetica 65 Medium" w:hAnsi="Helvetica 65 Medium" w:cs="Helvetica 65 Medium"/>
                <w:color w:val="000000"/>
                <w:sz w:val="18"/>
                <w:szCs w:val="18"/>
                <w:lang w:val="en-US" w:eastAsia="en-GB"/>
              </w:rPr>
              <w:t xml:space="preserve">This is followed by </w:t>
            </w:r>
            <w:r w:rsidR="002027BA" w:rsidRPr="0007382D">
              <w:rPr>
                <w:rFonts w:ascii="Helvetica 65 Medium" w:hAnsi="Helvetica 65 Medium" w:cs="Helvetica 65 Medium"/>
                <w:color w:val="000000"/>
                <w:sz w:val="18"/>
                <w:szCs w:val="18"/>
                <w:lang w:val="en-US" w:eastAsia="en-GB"/>
              </w:rPr>
              <w:t>dermatitis.</w:t>
            </w:r>
          </w:p>
          <w:p w:rsidR="003C0917" w:rsidRPr="0007382D" w:rsidRDefault="003C0917" w:rsidP="003C0917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color w:val="000000"/>
                <w:sz w:val="18"/>
                <w:szCs w:val="18"/>
                <w:lang w:eastAsia="en-GB"/>
              </w:rPr>
            </w:pPr>
            <w:r w:rsidRPr="0007382D">
              <w:rPr>
                <w:rFonts w:ascii="Helvetica 65 Medium" w:hAnsi="Helvetica 65 Medium" w:cs="Helvetica 65 Medium"/>
                <w:color w:val="000000"/>
                <w:sz w:val="18"/>
                <w:szCs w:val="18"/>
                <w:lang w:val="en-US" w:eastAsia="en-GB"/>
              </w:rPr>
              <w:t xml:space="preserve">Sensitisation can cause a dermatitic rash even after exposure to a small quantity of the </w:t>
            </w:r>
            <w:r w:rsidR="002027BA" w:rsidRPr="0007382D">
              <w:rPr>
                <w:rFonts w:ascii="Helvetica 65 Medium" w:hAnsi="Helvetica 65 Medium" w:cs="Helvetica 65 Medium"/>
                <w:color w:val="000000"/>
                <w:sz w:val="18"/>
                <w:szCs w:val="18"/>
                <w:lang w:val="en-US" w:eastAsia="en-GB"/>
              </w:rPr>
              <w:t>chemical.</w:t>
            </w:r>
          </w:p>
          <w:p w:rsidR="00AE6938" w:rsidRPr="00E96B81" w:rsidRDefault="003C0917" w:rsidP="007D0BB5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07382D">
              <w:rPr>
                <w:rFonts w:ascii="Helvetica 65 Medium" w:hAnsi="Helvetica 65 Medium" w:cs="Helvetica 65 Medium"/>
                <w:color w:val="000000"/>
                <w:sz w:val="18"/>
                <w:szCs w:val="18"/>
                <w:lang w:val="en-US" w:eastAsia="en-GB"/>
              </w:rPr>
              <w:t>Some substances can act as both irritants and sensitisers</w:t>
            </w:r>
            <w:r w:rsidRPr="003C0917">
              <w:rPr>
                <w:rFonts w:ascii="Helvetica 65 Medium" w:hAnsi="Helvetica 65 Medium" w:cs="Helvetica 65 Medium"/>
                <w:color w:val="000000"/>
                <w:sz w:val="20"/>
                <w:szCs w:val="20"/>
                <w:lang w:val="en-US" w:eastAsia="en-GB"/>
              </w:rPr>
              <w:t xml:space="preserve"> </w:t>
            </w:r>
          </w:p>
        </w:tc>
      </w:tr>
    </w:tbl>
    <w:p w:rsidR="00A77859" w:rsidRDefault="00A77859">
      <w:pPr>
        <w:rPr>
          <w:rFonts w:ascii="Arial" w:hAnsi="Arial" w:cs="Arial"/>
          <w:sz w:val="14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787"/>
      </w:tblGrid>
      <w:tr w:rsidR="007B2D70" w:rsidRPr="002201B2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7B2D70" w:rsidRPr="002201B2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Employees</w:t>
            </w:r>
          </w:p>
        </w:tc>
        <w:sdt>
          <w:sdtPr>
            <w:rPr>
              <w:rFonts w:ascii="Arial" w:hAnsi="Arial" w:cs="Arial"/>
              <w:color w:val="008000"/>
              <w:sz w:val="28"/>
              <w:szCs w:val="28"/>
            </w:rPr>
            <w:id w:val="-1378385119"/>
            <w14:checkbox>
              <w14:checked w14:val="1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8" w:type="dxa"/>
                <w:tcBorders>
                  <w:top w:val="nil"/>
                  <w:bottom w:val="nil"/>
                </w:tcBorders>
                <w:vAlign w:val="center"/>
              </w:tcPr>
              <w:p w:rsidR="007B2D70" w:rsidRPr="002201B2" w:rsidRDefault="0066494E" w:rsidP="00677EAB">
                <w:pPr>
                  <w:jc w:val="center"/>
                  <w:rPr>
                    <w:rFonts w:ascii="Arial" w:hAnsi="Arial" w:cs="Arial"/>
                    <w:sz w:val="28"/>
                    <w:szCs w:val="28"/>
                  </w:rPr>
                </w:pPr>
                <w:r w:rsidRPr="0066494E">
                  <w:rPr>
                    <w:rFonts w:ascii="Arial" w:hAnsi="Arial" w:cs="Arial"/>
                    <w:color w:val="008000"/>
                    <w:sz w:val="28"/>
                    <w:szCs w:val="28"/>
                  </w:rPr>
                  <w:sym w:font="Wingdings" w:char="F0FC"/>
                </w:r>
              </w:p>
            </w:tc>
          </w:sdtContent>
        </w:sdt>
        <w:tc>
          <w:tcPr>
            <w:tcW w:w="1430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Contractor</w:t>
            </w:r>
            <w:r w:rsidR="00677EAB" w:rsidRPr="002201B2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  <w:sdt>
          <w:sdtPr>
            <w:rPr>
              <w:rFonts w:ascii="Arial" w:hAnsi="Arial" w:cs="Arial"/>
              <w:sz w:val="28"/>
            </w:rPr>
            <w:id w:val="1247996696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21" w:type="dxa"/>
                <w:tcBorders>
                  <w:top w:val="nil"/>
                  <w:bottom w:val="nil"/>
                </w:tcBorders>
                <w:vAlign w:val="center"/>
              </w:tcPr>
              <w:p w:rsidR="007B2D70" w:rsidRPr="002201B2" w:rsidRDefault="0066494E" w:rsidP="00677EAB">
                <w:pPr>
                  <w:jc w:val="center"/>
                  <w:rPr>
                    <w:rFonts w:ascii="Arial" w:hAnsi="Arial" w:cs="Arial"/>
                  </w:rPr>
                </w:pPr>
                <w:r w:rsidRPr="0066494E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936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Young Person</w:t>
            </w:r>
          </w:p>
        </w:tc>
        <w:sdt>
          <w:sdtPr>
            <w:rPr>
              <w:rFonts w:ascii="Arial" w:hAnsi="Arial" w:cs="Arial"/>
              <w:sz w:val="28"/>
            </w:rPr>
            <w:id w:val="1153025205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:rsidR="007B2D70" w:rsidRPr="002201B2" w:rsidRDefault="0066494E" w:rsidP="00677EAB">
                <w:pPr>
                  <w:jc w:val="center"/>
                  <w:rPr>
                    <w:rFonts w:ascii="Arial" w:hAnsi="Arial" w:cs="Arial"/>
                  </w:rPr>
                </w:pPr>
                <w:r w:rsidRPr="0066494E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318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Expectant Mother</w:t>
            </w:r>
          </w:p>
        </w:tc>
        <w:sdt>
          <w:sdtPr>
            <w:rPr>
              <w:rFonts w:ascii="Arial" w:hAnsi="Arial" w:cs="Arial"/>
              <w:sz w:val="28"/>
            </w:rPr>
            <w:id w:val="-35278356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7" w:type="dxa"/>
                <w:tcBorders>
                  <w:top w:val="nil"/>
                  <w:bottom w:val="nil"/>
                </w:tcBorders>
                <w:vAlign w:val="center"/>
              </w:tcPr>
              <w:p w:rsidR="007B2D70" w:rsidRPr="002201B2" w:rsidRDefault="0066494E" w:rsidP="00677EAB">
                <w:pPr>
                  <w:jc w:val="center"/>
                  <w:rPr>
                    <w:rFonts w:ascii="Arial" w:hAnsi="Arial" w:cs="Arial"/>
                  </w:rPr>
                </w:pPr>
                <w:r w:rsidRPr="0066494E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566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Visitors and/or Public</w:t>
            </w:r>
          </w:p>
        </w:tc>
        <w:sdt>
          <w:sdtPr>
            <w:rPr>
              <w:rFonts w:ascii="Arial" w:hAnsi="Arial" w:cs="Arial"/>
              <w:sz w:val="28"/>
            </w:rPr>
            <w:id w:val="114878363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:rsidR="007B2D70" w:rsidRPr="002201B2" w:rsidRDefault="0066494E" w:rsidP="00677EAB">
                <w:pPr>
                  <w:jc w:val="center"/>
                  <w:rPr>
                    <w:rFonts w:ascii="Arial" w:hAnsi="Arial" w:cs="Arial"/>
                  </w:rPr>
                </w:pPr>
                <w:r w:rsidRPr="0066494E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427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Trespassers</w:t>
            </w:r>
          </w:p>
        </w:tc>
        <w:sdt>
          <w:sdtPr>
            <w:rPr>
              <w:rFonts w:ascii="Arial" w:hAnsi="Arial" w:cs="Arial"/>
              <w:sz w:val="28"/>
            </w:rPr>
            <w:id w:val="1039245584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787" w:type="dxa"/>
                <w:tcBorders>
                  <w:top w:val="nil"/>
                  <w:bottom w:val="nil"/>
                  <w:right w:val="nil"/>
                </w:tcBorders>
                <w:vAlign w:val="center"/>
              </w:tcPr>
              <w:p w:rsidR="007B2D70" w:rsidRPr="002201B2" w:rsidRDefault="0066494E" w:rsidP="00677EAB">
                <w:pPr>
                  <w:jc w:val="center"/>
                  <w:rPr>
                    <w:rFonts w:ascii="Arial" w:hAnsi="Arial" w:cs="Arial"/>
                  </w:rPr>
                </w:pPr>
                <w:r w:rsidRPr="0066494E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</w:tr>
      <w:tr w:rsidR="007B2D70" w:rsidRPr="002201B2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7B2D70" w:rsidRPr="002201B2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Continually</w:t>
            </w:r>
          </w:p>
        </w:tc>
        <w:sdt>
          <w:sdtPr>
            <w:rPr>
              <w:rFonts w:ascii="Arial" w:hAnsi="Arial" w:cs="Arial"/>
              <w:sz w:val="28"/>
              <w:szCs w:val="22"/>
            </w:rPr>
            <w:id w:val="774066104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8" w:type="dxa"/>
                <w:tcBorders>
                  <w:top w:val="nil"/>
                  <w:bottom w:val="nil"/>
                </w:tcBorders>
                <w:vAlign w:val="center"/>
              </w:tcPr>
              <w:p w:rsidR="007B2D70" w:rsidRPr="002201B2" w:rsidRDefault="0066494E" w:rsidP="00677EAB">
                <w:pPr>
                  <w:jc w:val="center"/>
                  <w:rPr>
                    <w:rFonts w:ascii="Arial" w:hAnsi="Arial" w:cs="Arial"/>
                    <w:sz w:val="22"/>
                    <w:szCs w:val="22"/>
                  </w:rPr>
                </w:pPr>
                <w:r w:rsidRPr="0066494E">
                  <w:rPr>
                    <w:rFonts w:ascii="Arial" w:hAnsi="Arial" w:cs="Arial"/>
                    <w:sz w:val="28"/>
                    <w:szCs w:val="22"/>
                  </w:rPr>
                  <w:sym w:font="Wingdings" w:char="F020"/>
                </w:r>
              </w:p>
            </w:tc>
          </w:sdtContent>
        </w:sdt>
        <w:tc>
          <w:tcPr>
            <w:tcW w:w="1430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Hourly</w:t>
            </w:r>
          </w:p>
        </w:tc>
        <w:sdt>
          <w:sdtPr>
            <w:rPr>
              <w:rFonts w:ascii="Arial" w:hAnsi="Arial" w:cs="Arial"/>
              <w:sz w:val="28"/>
            </w:rPr>
            <w:id w:val="-301844865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21" w:type="dxa"/>
                <w:tcBorders>
                  <w:top w:val="nil"/>
                  <w:bottom w:val="nil"/>
                </w:tcBorders>
                <w:vAlign w:val="center"/>
              </w:tcPr>
              <w:p w:rsidR="007B2D70" w:rsidRPr="002201B2" w:rsidRDefault="0066494E" w:rsidP="00677EAB">
                <w:pPr>
                  <w:jc w:val="center"/>
                  <w:rPr>
                    <w:rFonts w:ascii="Arial" w:hAnsi="Arial" w:cs="Arial"/>
                  </w:rPr>
                </w:pPr>
                <w:r w:rsidRPr="0066494E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936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Daily</w:t>
            </w:r>
          </w:p>
        </w:tc>
        <w:sdt>
          <w:sdtPr>
            <w:rPr>
              <w:rFonts w:ascii="Arial" w:hAnsi="Arial" w:cs="Arial"/>
              <w:color w:val="008000"/>
              <w:sz w:val="28"/>
            </w:rPr>
            <w:id w:val="-906303875"/>
            <w14:checkbox>
              <w14:checked w14:val="1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:rsidR="007B2D70" w:rsidRPr="002201B2" w:rsidRDefault="0066494E" w:rsidP="00677EAB">
                <w:pPr>
                  <w:jc w:val="center"/>
                  <w:rPr>
                    <w:rFonts w:ascii="Arial" w:hAnsi="Arial" w:cs="Arial"/>
                  </w:rPr>
                </w:pPr>
                <w:r w:rsidRPr="0066494E">
                  <w:rPr>
                    <w:rFonts w:ascii="Arial" w:hAnsi="Arial" w:cs="Arial"/>
                    <w:color w:val="008000"/>
                    <w:sz w:val="28"/>
                  </w:rPr>
                  <w:sym w:font="Wingdings" w:char="F0FC"/>
                </w:r>
              </w:p>
            </w:tc>
          </w:sdtContent>
        </w:sdt>
        <w:tc>
          <w:tcPr>
            <w:tcW w:w="1318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Weekly</w:t>
            </w:r>
          </w:p>
        </w:tc>
        <w:sdt>
          <w:sdtPr>
            <w:rPr>
              <w:rFonts w:ascii="Arial" w:hAnsi="Arial" w:cs="Arial"/>
              <w:sz w:val="28"/>
            </w:rPr>
            <w:id w:val="1837578666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7" w:type="dxa"/>
                <w:tcBorders>
                  <w:top w:val="nil"/>
                  <w:bottom w:val="nil"/>
                </w:tcBorders>
                <w:vAlign w:val="center"/>
              </w:tcPr>
              <w:p w:rsidR="007B2D70" w:rsidRPr="002201B2" w:rsidRDefault="0066494E" w:rsidP="00677EAB">
                <w:pPr>
                  <w:jc w:val="center"/>
                  <w:rPr>
                    <w:rFonts w:ascii="Arial" w:hAnsi="Arial" w:cs="Arial"/>
                  </w:rPr>
                </w:pPr>
                <w:r w:rsidRPr="0066494E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566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Monthly</w:t>
            </w:r>
          </w:p>
        </w:tc>
        <w:sdt>
          <w:sdtPr>
            <w:rPr>
              <w:rFonts w:ascii="Arial" w:hAnsi="Arial" w:cs="Arial"/>
              <w:sz w:val="28"/>
            </w:rPr>
            <w:id w:val="806903775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:rsidR="007B2D70" w:rsidRPr="002201B2" w:rsidRDefault="0066494E" w:rsidP="00677EAB">
                <w:pPr>
                  <w:jc w:val="center"/>
                  <w:rPr>
                    <w:rFonts w:ascii="Arial" w:hAnsi="Arial" w:cs="Arial"/>
                  </w:rPr>
                </w:pPr>
                <w:r w:rsidRPr="0066494E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427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Yearly</w:t>
            </w:r>
          </w:p>
        </w:tc>
        <w:sdt>
          <w:sdtPr>
            <w:rPr>
              <w:rFonts w:ascii="Arial" w:hAnsi="Arial" w:cs="Arial"/>
              <w:sz w:val="28"/>
            </w:rPr>
            <w:id w:val="217870892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787" w:type="dxa"/>
                <w:tcBorders>
                  <w:top w:val="nil"/>
                  <w:bottom w:val="nil"/>
                  <w:right w:val="nil"/>
                </w:tcBorders>
                <w:vAlign w:val="center"/>
              </w:tcPr>
              <w:p w:rsidR="007B2D70" w:rsidRPr="002201B2" w:rsidRDefault="0066494E" w:rsidP="00677EAB">
                <w:pPr>
                  <w:jc w:val="center"/>
                  <w:rPr>
                    <w:rFonts w:ascii="Arial" w:hAnsi="Arial" w:cs="Arial"/>
                  </w:rPr>
                </w:pPr>
                <w:r w:rsidRPr="0066494E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</w:tr>
      <w:tr w:rsidR="007B2D70" w:rsidRPr="002201B2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7B2D70" w:rsidRPr="002201B2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Less than 1hr</w:t>
            </w:r>
          </w:p>
        </w:tc>
        <w:sdt>
          <w:sdtPr>
            <w:rPr>
              <w:rFonts w:ascii="Arial" w:hAnsi="Arial" w:cs="Arial"/>
              <w:color w:val="008000"/>
              <w:sz w:val="28"/>
              <w:szCs w:val="22"/>
            </w:rPr>
            <w:id w:val="-2142487288"/>
            <w14:checkbox>
              <w14:checked w14:val="1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8" w:type="dxa"/>
                <w:tcBorders>
                  <w:top w:val="nil"/>
                  <w:bottom w:val="nil"/>
                </w:tcBorders>
                <w:vAlign w:val="center"/>
              </w:tcPr>
              <w:p w:rsidR="007B2D70" w:rsidRPr="002201B2" w:rsidRDefault="0066494E" w:rsidP="00677EAB">
                <w:pPr>
                  <w:jc w:val="center"/>
                  <w:rPr>
                    <w:rFonts w:ascii="Arial" w:hAnsi="Arial" w:cs="Arial"/>
                    <w:sz w:val="22"/>
                    <w:szCs w:val="22"/>
                  </w:rPr>
                </w:pPr>
                <w:r w:rsidRPr="0066494E">
                  <w:rPr>
                    <w:rFonts w:ascii="Arial" w:hAnsi="Arial" w:cs="Arial"/>
                    <w:color w:val="008000"/>
                    <w:sz w:val="28"/>
                    <w:szCs w:val="22"/>
                  </w:rPr>
                  <w:sym w:font="Wingdings" w:char="F0FC"/>
                </w:r>
              </w:p>
            </w:tc>
          </w:sdtContent>
        </w:sdt>
        <w:tc>
          <w:tcPr>
            <w:tcW w:w="1430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1-2 hrs</w:t>
            </w:r>
          </w:p>
        </w:tc>
        <w:sdt>
          <w:sdtPr>
            <w:rPr>
              <w:rFonts w:ascii="Arial" w:hAnsi="Arial" w:cs="Arial"/>
              <w:sz w:val="28"/>
            </w:rPr>
            <w:id w:val="656649348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21" w:type="dxa"/>
                <w:tcBorders>
                  <w:top w:val="nil"/>
                  <w:bottom w:val="nil"/>
                </w:tcBorders>
                <w:vAlign w:val="center"/>
              </w:tcPr>
              <w:p w:rsidR="007B2D70" w:rsidRPr="002201B2" w:rsidRDefault="0066494E" w:rsidP="00677EAB">
                <w:pPr>
                  <w:jc w:val="center"/>
                  <w:rPr>
                    <w:rFonts w:ascii="Arial" w:hAnsi="Arial" w:cs="Arial"/>
                  </w:rPr>
                </w:pPr>
                <w:r w:rsidRPr="0066494E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936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3-4 hrs</w:t>
            </w:r>
          </w:p>
        </w:tc>
        <w:sdt>
          <w:sdtPr>
            <w:rPr>
              <w:rFonts w:ascii="Arial" w:hAnsi="Arial" w:cs="Arial"/>
              <w:sz w:val="28"/>
            </w:rPr>
            <w:id w:val="-102494901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:rsidR="007B2D70" w:rsidRPr="002201B2" w:rsidRDefault="0066494E" w:rsidP="00677EAB">
                <w:pPr>
                  <w:jc w:val="center"/>
                  <w:rPr>
                    <w:rFonts w:ascii="Arial" w:hAnsi="Arial" w:cs="Arial"/>
                  </w:rPr>
                </w:pPr>
                <w:r w:rsidRPr="0066494E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318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5-6 hrs</w:t>
            </w:r>
          </w:p>
        </w:tc>
        <w:sdt>
          <w:sdtPr>
            <w:rPr>
              <w:rFonts w:ascii="Arial" w:hAnsi="Arial" w:cs="Arial"/>
              <w:sz w:val="28"/>
            </w:rPr>
            <w:id w:val="321086100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7" w:type="dxa"/>
                <w:tcBorders>
                  <w:top w:val="nil"/>
                  <w:bottom w:val="nil"/>
                </w:tcBorders>
                <w:vAlign w:val="center"/>
              </w:tcPr>
              <w:p w:rsidR="007B2D70" w:rsidRPr="002201B2" w:rsidRDefault="0066494E" w:rsidP="00677EAB">
                <w:pPr>
                  <w:jc w:val="center"/>
                  <w:rPr>
                    <w:rFonts w:ascii="Arial" w:hAnsi="Arial" w:cs="Arial"/>
                  </w:rPr>
                </w:pPr>
                <w:r w:rsidRPr="0066494E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566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7-8 hrs</w:t>
            </w:r>
          </w:p>
        </w:tc>
        <w:sdt>
          <w:sdtPr>
            <w:rPr>
              <w:rFonts w:ascii="Arial" w:hAnsi="Arial" w:cs="Arial"/>
              <w:sz w:val="28"/>
            </w:rPr>
            <w:id w:val="970250998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:rsidR="007B2D70" w:rsidRPr="002201B2" w:rsidRDefault="0066494E" w:rsidP="00677EAB">
                <w:pPr>
                  <w:jc w:val="center"/>
                  <w:rPr>
                    <w:rFonts w:ascii="Arial" w:hAnsi="Arial" w:cs="Arial"/>
                  </w:rPr>
                </w:pPr>
                <w:r w:rsidRPr="0066494E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427" w:type="dxa"/>
            <w:shd w:val="clear" w:color="auto" w:fill="D9D9D9"/>
            <w:vAlign w:val="center"/>
          </w:tcPr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More than</w:t>
            </w:r>
          </w:p>
          <w:p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8 hrs</w:t>
            </w:r>
          </w:p>
        </w:tc>
        <w:sdt>
          <w:sdtPr>
            <w:rPr>
              <w:rFonts w:ascii="Arial" w:hAnsi="Arial" w:cs="Arial"/>
              <w:sz w:val="28"/>
            </w:rPr>
            <w:id w:val="-874153808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787" w:type="dxa"/>
                <w:tcBorders>
                  <w:top w:val="nil"/>
                  <w:bottom w:val="nil"/>
                  <w:right w:val="nil"/>
                </w:tcBorders>
                <w:vAlign w:val="center"/>
              </w:tcPr>
              <w:p w:rsidR="007B2D70" w:rsidRPr="002201B2" w:rsidRDefault="0066494E" w:rsidP="00677EAB">
                <w:pPr>
                  <w:jc w:val="center"/>
                  <w:rPr>
                    <w:rFonts w:ascii="Arial" w:hAnsi="Arial" w:cs="Arial"/>
                  </w:rPr>
                </w:pPr>
                <w:r w:rsidRPr="0066494E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</w:tr>
    </w:tbl>
    <w:p w:rsidR="00D01F9A" w:rsidRDefault="00D01F9A">
      <w:pPr>
        <w:rPr>
          <w:rFonts w:ascii="Arial" w:hAnsi="Arial" w:cs="Arial"/>
          <w:sz w:val="16"/>
          <w:szCs w:val="16"/>
        </w:rPr>
      </w:pPr>
    </w:p>
    <w:tbl>
      <w:tblPr>
        <w:tblW w:w="50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2"/>
        <w:gridCol w:w="4884"/>
        <w:gridCol w:w="977"/>
        <w:gridCol w:w="977"/>
        <w:gridCol w:w="5864"/>
      </w:tblGrid>
      <w:tr w:rsidR="00C12AC1" w:rsidRPr="002201B2" w:rsidTr="008F3876">
        <w:trPr>
          <w:trHeight w:val="184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C12AC1" w:rsidRPr="002201B2" w:rsidRDefault="00C12AC1" w:rsidP="00800361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 xml:space="preserve">Hazard </w:t>
            </w:r>
            <w:r w:rsidR="00FC39A9">
              <w:rPr>
                <w:rFonts w:ascii="Arial" w:hAnsi="Arial" w:cs="Arial"/>
                <w:b/>
                <w:sz w:val="16"/>
                <w:szCs w:val="18"/>
              </w:rPr>
              <w:t>Rating</w:t>
            </w:r>
            <w:r w:rsidR="00FC39A9" w:rsidRPr="002201B2">
              <w:rPr>
                <w:rFonts w:ascii="Arial" w:hAnsi="Arial" w:cs="Arial"/>
                <w:b/>
                <w:sz w:val="16"/>
                <w:szCs w:val="18"/>
              </w:rPr>
              <w:t xml:space="preserve"> (</w:t>
            </w:r>
            <w:r>
              <w:rPr>
                <w:rFonts w:ascii="Arial" w:hAnsi="Arial" w:cs="Arial"/>
                <w:b/>
                <w:sz w:val="16"/>
                <w:szCs w:val="18"/>
              </w:rPr>
              <w:t>HR)</w:t>
            </w:r>
          </w:p>
        </w:tc>
        <w:tc>
          <w:tcPr>
            <w:tcW w:w="16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C12AC1" w:rsidRPr="002201B2" w:rsidRDefault="00C12AC1" w:rsidP="00800361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 xml:space="preserve">3= Death or severe injury/illness,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 xml:space="preserve">2= </w:t>
            </w:r>
            <w:r>
              <w:rPr>
                <w:rFonts w:ascii="Arial" w:hAnsi="Arial" w:cs="Arial"/>
                <w:b/>
                <w:sz w:val="16"/>
                <w:szCs w:val="18"/>
              </w:rPr>
              <w:t>brief absence due to injury/illness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 xml:space="preserve">, 1= </w:t>
            </w:r>
            <w:r>
              <w:rPr>
                <w:rFonts w:ascii="Arial" w:hAnsi="Arial" w:cs="Arial"/>
                <w:b/>
                <w:sz w:val="16"/>
                <w:szCs w:val="18"/>
              </w:rPr>
              <w:t>minor injury requiring first aid.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2D050"/>
            <w:vAlign w:val="center"/>
          </w:tcPr>
          <w:p w:rsidR="00C12AC1" w:rsidRPr="002201B2" w:rsidRDefault="00C12AC1" w:rsidP="00800361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2"/>
                <w:szCs w:val="18"/>
              </w:rPr>
              <w:t>Trivial/</w:t>
            </w:r>
            <w:r w:rsidRPr="002201B2">
              <w:rPr>
                <w:rFonts w:ascii="Arial" w:hAnsi="Arial" w:cs="Arial"/>
                <w:b/>
                <w:sz w:val="12"/>
                <w:szCs w:val="18"/>
              </w:rPr>
              <w:t>Low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12AC1" w:rsidRPr="002201B2" w:rsidRDefault="00C12AC1" w:rsidP="00800361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1or 2</w:t>
            </w:r>
          </w:p>
        </w:tc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12AC1" w:rsidRPr="002201B2" w:rsidRDefault="00C12AC1" w:rsidP="00800361">
            <w:pPr>
              <w:pStyle w:val="Footer"/>
              <w:ind w:left="34" w:hanging="34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Lo</w:t>
            </w:r>
            <w:r>
              <w:rPr>
                <w:rFonts w:ascii="Arial" w:hAnsi="Arial" w:cs="Arial"/>
                <w:b/>
                <w:sz w:val="16"/>
                <w:szCs w:val="18"/>
              </w:rPr>
              <w:t>w risk no further action r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equired</w:t>
            </w:r>
          </w:p>
        </w:tc>
      </w:tr>
      <w:tr w:rsidR="00C12AC1" w:rsidRPr="002201B2" w:rsidTr="0007382D">
        <w:trPr>
          <w:trHeight w:val="83"/>
        </w:trPr>
        <w:tc>
          <w:tcPr>
            <w:tcW w:w="69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C12AC1" w:rsidRPr="002201B2" w:rsidRDefault="00C12AC1" w:rsidP="00800361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16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C12AC1" w:rsidRPr="002201B2" w:rsidRDefault="00C12AC1" w:rsidP="00800361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3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CF37"/>
            <w:vAlign w:val="center"/>
          </w:tcPr>
          <w:p w:rsidR="00C12AC1" w:rsidRDefault="00C12AC1" w:rsidP="00800361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M</w:t>
            </w:r>
            <w:r>
              <w:rPr>
                <w:rFonts w:ascii="Arial" w:hAnsi="Arial" w:cs="Arial"/>
                <w:b/>
                <w:sz w:val="12"/>
                <w:szCs w:val="18"/>
              </w:rPr>
              <w:t>oderate</w:t>
            </w:r>
          </w:p>
          <w:p w:rsidR="00C12AC1" w:rsidRDefault="00C12AC1" w:rsidP="00800361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2"/>
                <w:szCs w:val="18"/>
              </w:rPr>
              <w:t>To</w:t>
            </w:r>
          </w:p>
          <w:p w:rsidR="00C12AC1" w:rsidRPr="002201B2" w:rsidRDefault="00C12AC1" w:rsidP="00800361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2"/>
                <w:szCs w:val="18"/>
              </w:rPr>
              <w:t>Substantial</w:t>
            </w:r>
          </w:p>
        </w:tc>
        <w:tc>
          <w:tcPr>
            <w:tcW w:w="3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12AC1" w:rsidRDefault="00C12AC1" w:rsidP="00800361">
            <w:pPr>
              <w:pStyle w:val="Footer"/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3or 4</w:t>
            </w:r>
          </w:p>
          <w:p w:rsidR="00C12AC1" w:rsidRDefault="00C12AC1" w:rsidP="00800361">
            <w:pPr>
              <w:pStyle w:val="Footer"/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</w:p>
          <w:p w:rsidR="00C12AC1" w:rsidRPr="002201B2" w:rsidRDefault="00C12AC1" w:rsidP="00800361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6</w:t>
            </w:r>
          </w:p>
        </w:tc>
        <w:tc>
          <w:tcPr>
            <w:tcW w:w="198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12AC1" w:rsidRDefault="00C12AC1" w:rsidP="00800361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Medium risk e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nsu</w:t>
            </w:r>
            <w:r>
              <w:rPr>
                <w:rFonts w:ascii="Arial" w:hAnsi="Arial" w:cs="Arial"/>
                <w:b/>
                <w:sz w:val="16"/>
                <w:szCs w:val="18"/>
              </w:rPr>
              <w:t>re adequate controls are in use (part 1)</w:t>
            </w:r>
          </w:p>
          <w:p w:rsidR="00C12AC1" w:rsidRDefault="00C12AC1" w:rsidP="00800361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</w:p>
          <w:p w:rsidR="00C12AC1" w:rsidRPr="00C12AC1" w:rsidRDefault="00C12AC1" w:rsidP="00800361">
            <w:pPr>
              <w:pStyle w:val="Footer"/>
              <w:rPr>
                <w:rFonts w:ascii="Arial" w:hAnsi="Arial" w:cs="Arial"/>
                <w:b/>
                <w:sz w:val="16"/>
                <w:szCs w:val="16"/>
              </w:rPr>
            </w:pPr>
            <w:r w:rsidRPr="00C12AC1">
              <w:rPr>
                <w:rFonts w:ascii="Arial" w:hAnsi="Arial" w:cs="Arial"/>
                <w:b/>
                <w:sz w:val="16"/>
                <w:szCs w:val="16"/>
              </w:rPr>
              <w:t xml:space="preserve">Substantial </w:t>
            </w:r>
            <w:r>
              <w:rPr>
                <w:rFonts w:ascii="Arial" w:hAnsi="Arial" w:cs="Arial"/>
                <w:b/>
                <w:sz w:val="16"/>
                <w:szCs w:val="16"/>
              </w:rPr>
              <w:t>risk ensure full process is assessed (part 2)</w:t>
            </w:r>
          </w:p>
        </w:tc>
      </w:tr>
      <w:tr w:rsidR="00C12AC1" w:rsidRPr="002201B2" w:rsidTr="0007382D">
        <w:trPr>
          <w:trHeight w:val="106"/>
        </w:trPr>
        <w:tc>
          <w:tcPr>
            <w:tcW w:w="6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2AC1" w:rsidRPr="002201B2" w:rsidRDefault="00C12AC1" w:rsidP="00800361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 xml:space="preserve">Exposure Potential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(</w:t>
            </w:r>
            <w:r>
              <w:rPr>
                <w:rFonts w:ascii="Arial" w:hAnsi="Arial" w:cs="Arial"/>
                <w:b/>
                <w:sz w:val="16"/>
                <w:szCs w:val="18"/>
              </w:rPr>
              <w:t>EP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)</w:t>
            </w:r>
          </w:p>
        </w:tc>
        <w:tc>
          <w:tcPr>
            <w:tcW w:w="1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2AC1" w:rsidRPr="002201B2" w:rsidRDefault="00C12AC1" w:rsidP="00800361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3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="00FC39A9">
              <w:rPr>
                <w:rFonts w:ascii="Arial" w:hAnsi="Arial" w:cs="Arial"/>
                <w:b/>
                <w:sz w:val="16"/>
                <w:szCs w:val="18"/>
              </w:rPr>
              <w:t>Immediate,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 xml:space="preserve"> 2=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Intermittent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, 1=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infrequent</w:t>
            </w:r>
          </w:p>
        </w:tc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:rsidR="00C12AC1" w:rsidRPr="002201B2" w:rsidRDefault="00C12AC1" w:rsidP="00800361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High</w:t>
            </w:r>
          </w:p>
        </w:tc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AC1" w:rsidRDefault="00C12AC1" w:rsidP="00800361">
            <w:pPr>
              <w:pStyle w:val="Footer"/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</w:p>
          <w:p w:rsidR="00C12AC1" w:rsidRPr="002201B2" w:rsidRDefault="00C12AC1" w:rsidP="00800361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9</w:t>
            </w:r>
          </w:p>
        </w:tc>
        <w:tc>
          <w:tcPr>
            <w:tcW w:w="19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AC1" w:rsidRDefault="00C12AC1" w:rsidP="00800361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</w:p>
          <w:p w:rsidR="00C12AC1" w:rsidRPr="002201B2" w:rsidRDefault="00C12AC1" w:rsidP="00800361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High risk s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top operation and implement adequate control measures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(part 2)</w:t>
            </w:r>
          </w:p>
        </w:tc>
      </w:tr>
    </w:tbl>
    <w:p w:rsidR="00800995" w:rsidRDefault="00800995">
      <w:pPr>
        <w:rPr>
          <w:rFonts w:ascii="Arial" w:hAnsi="Arial" w:cs="Arial"/>
          <w:sz w:val="16"/>
          <w:szCs w:val="16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EE710D" w:rsidRPr="002201B2" w:rsidTr="00DE410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:rsidR="00CA19F3" w:rsidRPr="002201B2" w:rsidRDefault="00EE710D" w:rsidP="00CA19F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Hazard</w:t>
            </w:r>
            <w:r w:rsidR="00CA19F3">
              <w:t xml:space="preserve"> 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A739F4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800995" w:rsidRPr="002201B2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:rsidR="00800995" w:rsidRPr="002201B2" w:rsidRDefault="00800995" w:rsidP="008009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800995" w:rsidRPr="002201B2" w:rsidRDefault="00800995" w:rsidP="0080099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:rsidR="00800995" w:rsidRPr="002201B2" w:rsidRDefault="00800995" w:rsidP="0080099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:rsidR="00800995" w:rsidRPr="002201B2" w:rsidRDefault="00800995" w:rsidP="0080099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:rsidR="00800995" w:rsidRPr="002201B2" w:rsidRDefault="00800995" w:rsidP="008009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800995" w:rsidRPr="002201B2" w:rsidRDefault="00800995" w:rsidP="0080099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shd w:val="clear" w:color="auto" w:fill="D9D9D9"/>
            <w:vAlign w:val="center"/>
          </w:tcPr>
          <w:p w:rsidR="00800995" w:rsidRPr="002201B2" w:rsidRDefault="00800995" w:rsidP="0080099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shd w:val="clear" w:color="auto" w:fill="D9D9D9"/>
            <w:vAlign w:val="center"/>
          </w:tcPr>
          <w:p w:rsidR="00800995" w:rsidRPr="002201B2" w:rsidRDefault="00800995" w:rsidP="0080099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:rsidR="00800995" w:rsidRPr="002201B2" w:rsidRDefault="00800995" w:rsidP="008009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173E" w:rsidRPr="002201B2" w:rsidTr="0007382D">
        <w:trPr>
          <w:trHeight w:val="1071"/>
        </w:trPr>
        <w:tc>
          <w:tcPr>
            <w:tcW w:w="392" w:type="dxa"/>
            <w:shd w:val="clear" w:color="auto" w:fill="D9D9D9"/>
            <w:vAlign w:val="center"/>
          </w:tcPr>
          <w:p w:rsidR="006A173E" w:rsidRPr="002201B2" w:rsidRDefault="006A173E" w:rsidP="006A173E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6A173E" w:rsidRDefault="006A173E" w:rsidP="006A173E">
            <w:pPr>
              <w:rPr>
                <w:rFonts w:ascii="Arial" w:hAnsi="Arial" w:cs="Arial"/>
                <w:sz w:val="20"/>
                <w:szCs w:val="20"/>
              </w:rPr>
            </w:pPr>
            <w:r w:rsidRPr="00B73364">
              <w:rPr>
                <w:rFonts w:ascii="Arial" w:hAnsi="Arial" w:cs="Arial"/>
                <w:sz w:val="20"/>
                <w:szCs w:val="20"/>
              </w:rPr>
              <w:t>Use of product and process</w:t>
            </w:r>
            <w:r>
              <w:rPr>
                <w:rFonts w:ascii="Arial" w:hAnsi="Arial" w:cs="Arial"/>
                <w:sz w:val="20"/>
                <w:szCs w:val="20"/>
              </w:rPr>
              <w:t xml:space="preserve"> – Job Use</w:t>
            </w:r>
          </w:p>
          <w:p w:rsidR="006A173E" w:rsidRDefault="006A173E" w:rsidP="006A173E">
            <w:pPr>
              <w:rPr>
                <w:rFonts w:ascii="Arial" w:hAnsi="Arial" w:cs="Arial"/>
                <w:sz w:val="20"/>
                <w:szCs w:val="20"/>
              </w:rPr>
            </w:pPr>
          </w:p>
          <w:p w:rsidR="006A173E" w:rsidRPr="00191FD6" w:rsidRDefault="006A173E" w:rsidP="006A173E">
            <w:pPr>
              <w:autoSpaceDE w:val="0"/>
              <w:autoSpaceDN w:val="0"/>
              <w:adjustRightInd w:val="0"/>
              <w:rPr>
                <w:rFonts w:ascii="Helvetica 65 Medium" w:hAnsi="Helvetica 65 Medium" w:cs="Helvetica 65 Medium"/>
                <w:i/>
                <w:color w:val="000000"/>
                <w:sz w:val="16"/>
                <w:szCs w:val="16"/>
                <w:lang w:eastAsia="en-GB"/>
              </w:rPr>
            </w:pPr>
            <w:r w:rsidRPr="00191FD6">
              <w:rPr>
                <w:rFonts w:ascii="Arial" w:hAnsi="Arial" w:cs="Arial"/>
                <w:i/>
                <w:sz w:val="16"/>
                <w:szCs w:val="16"/>
              </w:rPr>
              <w:t>Employee and</w:t>
            </w:r>
            <w:r>
              <w:rPr>
                <w:rFonts w:ascii="Arial" w:hAnsi="Arial" w:cs="Arial"/>
                <w:i/>
                <w:sz w:val="16"/>
                <w:szCs w:val="16"/>
              </w:rPr>
              <w:t>/or</w:t>
            </w:r>
            <w:r w:rsidRPr="00191FD6">
              <w:rPr>
                <w:rFonts w:ascii="Arial" w:hAnsi="Arial" w:cs="Arial"/>
                <w:i/>
                <w:sz w:val="16"/>
                <w:szCs w:val="16"/>
              </w:rPr>
              <w:t xml:space="preserve"> other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people in the premises</w:t>
            </w:r>
            <w:r w:rsidRPr="00191FD6">
              <w:rPr>
                <w:rFonts w:ascii="Arial" w:hAnsi="Arial" w:cs="Arial"/>
                <w:i/>
                <w:sz w:val="16"/>
                <w:szCs w:val="16"/>
              </w:rPr>
              <w:t xml:space="preserve"> could suffer </w:t>
            </w:r>
            <w:r>
              <w:rPr>
                <w:rFonts w:ascii="Helvetica 65 Medium" w:hAnsi="Helvetica 65 Medium" w:cs="Helvetica 65 Medium"/>
                <w:i/>
                <w:color w:val="000000"/>
                <w:sz w:val="16"/>
                <w:szCs w:val="16"/>
                <w:lang w:eastAsia="en-GB"/>
              </w:rPr>
              <w:t>serious health effects (</w:t>
            </w:r>
            <w:r w:rsidRPr="00B258EB">
              <w:rPr>
                <w:rFonts w:ascii="Helvetica 65 Medium" w:hAnsi="Helvetica 65 Medium" w:cs="Helvetica 65 Medium"/>
                <w:i/>
                <w:color w:val="000000"/>
                <w:sz w:val="16"/>
                <w:szCs w:val="16"/>
                <w:lang w:eastAsia="en-GB"/>
              </w:rPr>
              <w:t>permanent</w:t>
            </w:r>
            <w:r>
              <w:rPr>
                <w:rFonts w:ascii="Helvetica 65 Medium" w:hAnsi="Helvetica 65 Medium" w:cs="Helvetica 65 Medium"/>
                <w:i/>
                <w:color w:val="000000"/>
                <w:sz w:val="16"/>
                <w:szCs w:val="16"/>
                <w:lang w:eastAsia="en-GB"/>
              </w:rPr>
              <w:t>)</w:t>
            </w:r>
            <w:r w:rsidRPr="00191FD6">
              <w:rPr>
                <w:rFonts w:ascii="Helvetica 65 Medium" w:hAnsi="Helvetica 65 Medium" w:cs="Helvetica 65 Medium"/>
                <w:i/>
                <w:color w:val="000000"/>
                <w:sz w:val="16"/>
                <w:szCs w:val="16"/>
                <w:lang w:eastAsia="en-GB"/>
              </w:rPr>
              <w:t>/</w:t>
            </w:r>
            <w:r>
              <w:rPr>
                <w:rFonts w:ascii="Helvetica 65 Medium" w:hAnsi="Helvetica 65 Medium" w:cs="Helvetica 65 Medium"/>
                <w:i/>
                <w:color w:val="000000"/>
                <w:sz w:val="16"/>
                <w:szCs w:val="16"/>
                <w:lang w:eastAsia="en-GB"/>
              </w:rPr>
              <w:t>significant health effects (</w:t>
            </w:r>
            <w:r w:rsidRPr="00B258EB">
              <w:rPr>
                <w:rFonts w:ascii="Helvetica 65 Medium" w:hAnsi="Helvetica 65 Medium" w:cs="Helvetica 65 Medium"/>
                <w:i/>
                <w:color w:val="000000"/>
                <w:sz w:val="16"/>
                <w:szCs w:val="16"/>
                <w:lang w:eastAsia="en-GB"/>
              </w:rPr>
              <w:t>non-</w:t>
            </w:r>
            <w:r w:rsidRPr="00191FD6">
              <w:rPr>
                <w:rFonts w:ascii="Helvetica 65 Medium" w:hAnsi="Helvetica 65 Medium" w:cs="Helvetica 65 Medium"/>
                <w:i/>
                <w:color w:val="000000"/>
                <w:sz w:val="16"/>
                <w:szCs w:val="16"/>
                <w:lang w:eastAsia="en-GB"/>
              </w:rPr>
              <w:t>permanent</w:t>
            </w:r>
            <w:r>
              <w:rPr>
                <w:rFonts w:ascii="Helvetica 65 Medium" w:hAnsi="Helvetica 65 Medium" w:cs="Helvetica 65 Medium"/>
                <w:i/>
                <w:color w:val="000000"/>
                <w:sz w:val="16"/>
                <w:szCs w:val="16"/>
                <w:lang w:eastAsia="en-GB"/>
              </w:rPr>
              <w:t>)</w:t>
            </w:r>
            <w:r w:rsidRPr="00191FD6">
              <w:rPr>
                <w:rFonts w:ascii="Helvetica 65 Medium" w:hAnsi="Helvetica 65 Medium" w:cs="Helvetica 65 Medium"/>
                <w:i/>
                <w:color w:val="000000"/>
                <w:sz w:val="16"/>
                <w:szCs w:val="16"/>
                <w:lang w:eastAsia="en-GB"/>
              </w:rPr>
              <w:t>/</w:t>
            </w:r>
            <w:r w:rsidRPr="00B258EB">
              <w:rPr>
                <w:rFonts w:ascii="Helvetica 65 Medium" w:hAnsi="Helvetica 65 Medium" w:cs="Helvetica 65 Medium"/>
                <w:i/>
                <w:color w:val="000000"/>
                <w:sz w:val="16"/>
                <w:szCs w:val="16"/>
                <w:lang w:eastAsia="en-GB"/>
              </w:rPr>
              <w:t xml:space="preserve">minor health effects </w:t>
            </w:r>
            <w:r>
              <w:rPr>
                <w:rFonts w:ascii="Helvetica 65 Medium" w:hAnsi="Helvetica 65 Medium" w:cs="Helvetica 65 Medium"/>
                <w:i/>
                <w:color w:val="000000"/>
                <w:sz w:val="16"/>
                <w:szCs w:val="16"/>
                <w:lang w:eastAsia="en-GB"/>
              </w:rPr>
              <w:t>a</w:t>
            </w:r>
            <w:r w:rsidRPr="00191FD6">
              <w:rPr>
                <w:rFonts w:ascii="Arial" w:hAnsi="Arial" w:cs="Arial"/>
                <w:i/>
                <w:sz w:val="16"/>
                <w:szCs w:val="16"/>
              </w:rPr>
              <w:t>s a result of exposure to hazardous substance</w:t>
            </w:r>
            <w:r>
              <w:rPr>
                <w:rFonts w:ascii="Arial" w:hAnsi="Arial" w:cs="Arial"/>
                <w:i/>
                <w:sz w:val="16"/>
                <w:szCs w:val="16"/>
              </w:rPr>
              <w:t>s</w:t>
            </w:r>
            <w:r w:rsidRPr="00191FD6">
              <w:rPr>
                <w:rFonts w:ascii="Arial" w:hAnsi="Arial" w:cs="Arial"/>
                <w:i/>
                <w:sz w:val="16"/>
                <w:szCs w:val="16"/>
              </w:rPr>
              <w:t xml:space="preserve"> by:</w:t>
            </w:r>
          </w:p>
          <w:p w:rsidR="006A173E" w:rsidRDefault="006A173E" w:rsidP="006A173E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tbl>
            <w:tblPr>
              <w:tblW w:w="34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58"/>
              <w:gridCol w:w="873"/>
            </w:tblGrid>
            <w:tr w:rsidR="006A173E" w:rsidRPr="007D20F0" w:rsidTr="00976474">
              <w:trPr>
                <w:trHeight w:val="227"/>
              </w:trPr>
              <w:tc>
                <w:tcPr>
                  <w:tcW w:w="2558" w:type="dxa"/>
                  <w:vAlign w:val="center"/>
                </w:tcPr>
                <w:p w:rsidR="006A173E" w:rsidRPr="007D20F0" w:rsidRDefault="006A173E" w:rsidP="006A173E">
                  <w:pPr>
                    <w:rPr>
                      <w:rFonts w:ascii="Arial" w:hAnsi="Arial" w:cs="Arial"/>
                      <w:b/>
                      <w:i/>
                      <w:sz w:val="18"/>
                      <w:szCs w:val="18"/>
                    </w:rPr>
                  </w:pPr>
                  <w:r w:rsidRPr="007D20F0">
                    <w:rPr>
                      <w:rFonts w:ascii="Arial" w:hAnsi="Arial" w:cs="Arial"/>
                      <w:b/>
                      <w:i/>
                      <w:sz w:val="18"/>
                      <w:szCs w:val="18"/>
                    </w:rPr>
                    <w:t>Inhalation</w:t>
                  </w:r>
                </w:p>
              </w:tc>
              <w:tc>
                <w:tcPr>
                  <w:tcW w:w="873" w:type="dxa"/>
                  <w:vAlign w:val="center"/>
                </w:tcPr>
                <w:p w:rsidR="006A173E" w:rsidRPr="007D20F0" w:rsidRDefault="006A173E" w:rsidP="006A173E">
                  <w:pPr>
                    <w:tabs>
                      <w:tab w:val="left" w:pos="0"/>
                    </w:tabs>
                    <w:ind w:right="690"/>
                    <w:rPr>
                      <w:rFonts w:ascii="Arial" w:hAnsi="Arial" w:cs="Arial"/>
                      <w:b/>
                      <w:i/>
                      <w:sz w:val="18"/>
                      <w:szCs w:val="18"/>
                    </w:rPr>
                  </w:pPr>
                  <w:r w:rsidRPr="007D20F0">
                    <w:rPr>
                      <w:rFonts w:ascii="Arial" w:hAnsi="Arial" w:cs="Arial"/>
                      <w:sz w:val="20"/>
                      <w:szCs w:val="20"/>
                    </w:rPr>
                    <w:sym w:font="Wingdings" w:char="F0FC"/>
                  </w:r>
                </w:p>
              </w:tc>
            </w:tr>
            <w:tr w:rsidR="006A173E" w:rsidRPr="007D20F0" w:rsidTr="00976474">
              <w:trPr>
                <w:trHeight w:val="227"/>
              </w:trPr>
              <w:tc>
                <w:tcPr>
                  <w:tcW w:w="2558" w:type="dxa"/>
                  <w:vAlign w:val="center"/>
                </w:tcPr>
                <w:p w:rsidR="006A173E" w:rsidRPr="007D20F0" w:rsidRDefault="006A173E" w:rsidP="006A173E">
                  <w:pPr>
                    <w:rPr>
                      <w:rFonts w:ascii="Arial" w:hAnsi="Arial" w:cs="Arial"/>
                      <w:b/>
                      <w:i/>
                      <w:sz w:val="18"/>
                      <w:szCs w:val="18"/>
                    </w:rPr>
                  </w:pPr>
                  <w:r w:rsidRPr="007D20F0">
                    <w:rPr>
                      <w:rFonts w:ascii="Arial" w:hAnsi="Arial" w:cs="Arial"/>
                      <w:b/>
                      <w:i/>
                      <w:sz w:val="18"/>
                      <w:szCs w:val="18"/>
                    </w:rPr>
                    <w:t>Ingestion</w:t>
                  </w:r>
                </w:p>
              </w:tc>
              <w:tc>
                <w:tcPr>
                  <w:tcW w:w="873" w:type="dxa"/>
                  <w:vAlign w:val="center"/>
                </w:tcPr>
                <w:p w:rsidR="006A173E" w:rsidRPr="007D20F0" w:rsidRDefault="006A173E" w:rsidP="006A173E">
                  <w:pPr>
                    <w:tabs>
                      <w:tab w:val="left" w:pos="0"/>
                    </w:tabs>
                    <w:ind w:right="690"/>
                    <w:jc w:val="center"/>
                    <w:rPr>
                      <w:rFonts w:ascii="Arial" w:hAnsi="Arial" w:cs="Arial"/>
                      <w:b/>
                      <w:i/>
                      <w:sz w:val="18"/>
                      <w:szCs w:val="18"/>
                    </w:rPr>
                  </w:pPr>
                  <w:r w:rsidRPr="007D20F0">
                    <w:rPr>
                      <w:rFonts w:ascii="Arial" w:hAnsi="Arial" w:cs="Arial"/>
                      <w:sz w:val="20"/>
                      <w:szCs w:val="20"/>
                    </w:rPr>
                    <w:sym w:font="Wingdings" w:char="F0FC"/>
                  </w:r>
                </w:p>
              </w:tc>
            </w:tr>
            <w:tr w:rsidR="006A173E" w:rsidRPr="007D20F0" w:rsidTr="00976474">
              <w:trPr>
                <w:trHeight w:val="227"/>
              </w:trPr>
              <w:tc>
                <w:tcPr>
                  <w:tcW w:w="2558" w:type="dxa"/>
                  <w:vAlign w:val="center"/>
                </w:tcPr>
                <w:p w:rsidR="006A173E" w:rsidRPr="007D20F0" w:rsidRDefault="006A173E" w:rsidP="006A173E">
                  <w:pPr>
                    <w:rPr>
                      <w:rFonts w:ascii="Arial" w:hAnsi="Arial" w:cs="Arial"/>
                      <w:b/>
                      <w:i/>
                      <w:sz w:val="18"/>
                      <w:szCs w:val="18"/>
                    </w:rPr>
                  </w:pPr>
                  <w:r w:rsidRPr="007D20F0">
                    <w:rPr>
                      <w:rFonts w:ascii="Arial" w:hAnsi="Arial" w:cs="Arial"/>
                      <w:b/>
                      <w:i/>
                      <w:sz w:val="18"/>
                      <w:szCs w:val="18"/>
                    </w:rPr>
                    <w:t>Contact with skin or eyes</w:t>
                  </w:r>
                </w:p>
              </w:tc>
              <w:tc>
                <w:tcPr>
                  <w:tcW w:w="873" w:type="dxa"/>
                  <w:vAlign w:val="center"/>
                </w:tcPr>
                <w:p w:rsidR="006A173E" w:rsidRPr="007D20F0" w:rsidRDefault="006A173E" w:rsidP="006A173E">
                  <w:pPr>
                    <w:tabs>
                      <w:tab w:val="left" w:pos="0"/>
                    </w:tabs>
                    <w:ind w:right="690"/>
                    <w:jc w:val="center"/>
                    <w:rPr>
                      <w:rFonts w:ascii="Arial" w:hAnsi="Arial" w:cs="Arial"/>
                      <w:b/>
                      <w:i/>
                      <w:sz w:val="18"/>
                      <w:szCs w:val="18"/>
                    </w:rPr>
                  </w:pPr>
                  <w:r w:rsidRPr="007D20F0">
                    <w:rPr>
                      <w:rFonts w:ascii="Arial" w:hAnsi="Arial" w:cs="Arial"/>
                      <w:sz w:val="20"/>
                      <w:szCs w:val="20"/>
                    </w:rPr>
                    <w:sym w:font="Wingdings" w:char="F0FC"/>
                  </w:r>
                </w:p>
              </w:tc>
            </w:tr>
            <w:tr w:rsidR="006A173E" w:rsidRPr="00B63DF8" w:rsidTr="00976474">
              <w:trPr>
                <w:trHeight w:val="227"/>
              </w:trPr>
              <w:tc>
                <w:tcPr>
                  <w:tcW w:w="2558" w:type="dxa"/>
                  <w:vAlign w:val="center"/>
                </w:tcPr>
                <w:p w:rsidR="006A173E" w:rsidRPr="007D20F0" w:rsidRDefault="006A173E" w:rsidP="006A173E">
                  <w:pPr>
                    <w:rPr>
                      <w:rFonts w:ascii="Arial" w:hAnsi="Arial" w:cs="Arial"/>
                      <w:b/>
                      <w:i/>
                      <w:sz w:val="18"/>
                      <w:szCs w:val="18"/>
                    </w:rPr>
                  </w:pPr>
                  <w:r w:rsidRPr="007D20F0">
                    <w:rPr>
                      <w:rFonts w:ascii="Arial" w:hAnsi="Arial" w:cs="Arial"/>
                      <w:b/>
                      <w:i/>
                      <w:sz w:val="18"/>
                      <w:szCs w:val="18"/>
                    </w:rPr>
                    <w:t xml:space="preserve">Fire, explosion &amp; reaction </w:t>
                  </w:r>
                </w:p>
              </w:tc>
              <w:tc>
                <w:tcPr>
                  <w:tcW w:w="873" w:type="dxa"/>
                  <w:vAlign w:val="center"/>
                </w:tcPr>
                <w:p w:rsidR="006A173E" w:rsidRPr="00B63DF8" w:rsidRDefault="006A173E" w:rsidP="006A173E">
                  <w:pPr>
                    <w:tabs>
                      <w:tab w:val="left" w:pos="0"/>
                    </w:tabs>
                    <w:ind w:right="690"/>
                    <w:jc w:val="center"/>
                    <w:rPr>
                      <w:rFonts w:ascii="Arial" w:hAnsi="Arial" w:cs="Arial"/>
                      <w:b/>
                      <w:i/>
                      <w:sz w:val="18"/>
                      <w:szCs w:val="18"/>
                    </w:rPr>
                  </w:pPr>
                  <w:r w:rsidRPr="007D20F0">
                    <w:rPr>
                      <w:rFonts w:ascii="Arial" w:hAnsi="Arial" w:cs="Arial"/>
                      <w:sz w:val="20"/>
                      <w:szCs w:val="20"/>
                    </w:rPr>
                    <w:sym w:font="Wingdings" w:char="F0FC"/>
                  </w:r>
                </w:p>
              </w:tc>
            </w:tr>
          </w:tbl>
          <w:p w:rsidR="006A173E" w:rsidRDefault="006A173E" w:rsidP="006A173E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:rsidR="00E96B81" w:rsidRDefault="00E96B81" w:rsidP="006A173E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:rsidR="00E96B81" w:rsidRPr="00B73364" w:rsidRDefault="00E96B81" w:rsidP="006A173E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A173E" w:rsidRPr="0062075F" w:rsidRDefault="000444CA" w:rsidP="006A17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4" w:type="dxa"/>
            <w:vAlign w:val="center"/>
          </w:tcPr>
          <w:p w:rsidR="006A173E" w:rsidRPr="0062075F" w:rsidRDefault="0086677A" w:rsidP="006A17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6A173E" w:rsidRPr="00A83A85" w:rsidRDefault="0086677A" w:rsidP="006A173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5952" w:type="dxa"/>
            <w:vAlign w:val="center"/>
          </w:tcPr>
          <w:p w:rsidR="006A173E" w:rsidRDefault="006A173E" w:rsidP="006A173E">
            <w:pPr>
              <w:rPr>
                <w:rFonts w:ascii="Arial" w:hAnsi="Arial" w:cs="Arial"/>
                <w:sz w:val="20"/>
                <w:szCs w:val="20"/>
              </w:rPr>
            </w:pPr>
            <w:r w:rsidRPr="004D54E4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="00486AA4">
              <w:rPr>
                <w:rFonts w:ascii="Arial" w:hAnsi="Arial" w:cs="Arial"/>
                <w:sz w:val="20"/>
                <w:szCs w:val="20"/>
              </w:rPr>
              <w:t>Employer</w:t>
            </w:r>
            <w:r w:rsidRPr="004D54E4">
              <w:rPr>
                <w:rFonts w:ascii="Arial" w:hAnsi="Arial" w:cs="Arial"/>
                <w:sz w:val="20"/>
                <w:szCs w:val="20"/>
              </w:rPr>
              <w:t xml:space="preserve"> ensure</w:t>
            </w:r>
            <w:r w:rsidR="00E96B81">
              <w:rPr>
                <w:rFonts w:ascii="Arial" w:hAnsi="Arial" w:cs="Arial"/>
                <w:sz w:val="20"/>
                <w:szCs w:val="20"/>
              </w:rPr>
              <w:t>s</w:t>
            </w:r>
            <w:r w:rsidRPr="004D54E4">
              <w:rPr>
                <w:rFonts w:ascii="Arial" w:hAnsi="Arial" w:cs="Arial"/>
                <w:sz w:val="20"/>
                <w:szCs w:val="20"/>
              </w:rPr>
              <w:t xml:space="preserve"> that all Staff that may</w:t>
            </w:r>
            <w:r>
              <w:rPr>
                <w:rFonts w:ascii="Arial" w:hAnsi="Arial" w:cs="Arial"/>
                <w:sz w:val="20"/>
                <w:szCs w:val="20"/>
              </w:rPr>
              <w:t xml:space="preserve"> be exposed to the hazardous substances</w:t>
            </w:r>
            <w:r w:rsidRPr="004D54E4">
              <w:rPr>
                <w:rFonts w:ascii="Arial" w:hAnsi="Arial" w:cs="Arial"/>
                <w:sz w:val="20"/>
                <w:szCs w:val="20"/>
              </w:rPr>
              <w:t xml:space="preserve"> are made aware of control measures to be applied.</w:t>
            </w:r>
          </w:p>
          <w:p w:rsidR="006A173E" w:rsidRDefault="006A173E" w:rsidP="006A173E">
            <w:pPr>
              <w:rPr>
                <w:rFonts w:ascii="Arial" w:hAnsi="Arial" w:cs="Arial"/>
                <w:sz w:val="20"/>
                <w:szCs w:val="20"/>
              </w:rPr>
            </w:pPr>
            <w:bookmarkStart w:id="2" w:name="_Hlk1887692"/>
            <w:r>
              <w:rPr>
                <w:rFonts w:ascii="Arial" w:hAnsi="Arial" w:cs="Arial"/>
                <w:sz w:val="20"/>
                <w:szCs w:val="20"/>
              </w:rPr>
              <w:t xml:space="preserve">SSOW in place for </w:t>
            </w:r>
            <w:r w:rsidRPr="00B70179">
              <w:rPr>
                <w:rFonts w:ascii="Arial" w:hAnsi="Arial" w:cs="Arial"/>
                <w:sz w:val="20"/>
                <w:szCs w:val="20"/>
              </w:rPr>
              <w:t>handling and use of products.</w:t>
            </w:r>
          </w:p>
          <w:bookmarkEnd w:id="2"/>
          <w:p w:rsidR="006A173E" w:rsidRDefault="006A173E" w:rsidP="006A173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Only </w:t>
            </w:r>
            <w:r w:rsidRPr="00B70179">
              <w:rPr>
                <w:rFonts w:ascii="Arial" w:hAnsi="Arial" w:cs="Arial"/>
                <w:sz w:val="20"/>
                <w:szCs w:val="20"/>
              </w:rPr>
              <w:t xml:space="preserve">trained and competent </w:t>
            </w:r>
            <w:r>
              <w:rPr>
                <w:rFonts w:ascii="Arial" w:hAnsi="Arial" w:cs="Arial"/>
                <w:sz w:val="20"/>
                <w:szCs w:val="20"/>
              </w:rPr>
              <w:t>staff authorised to use products</w:t>
            </w:r>
            <w:r w:rsidRPr="00B7017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A173E" w:rsidRDefault="006A173E" w:rsidP="006A173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user</w:t>
            </w:r>
            <w:r w:rsidR="00750E4B">
              <w:rPr>
                <w:rFonts w:ascii="Arial" w:hAnsi="Arial" w:cs="Arial"/>
                <w:sz w:val="20"/>
                <w:szCs w:val="20"/>
              </w:rPr>
              <w:t xml:space="preserve"> and Management</w:t>
            </w:r>
            <w:r>
              <w:rPr>
                <w:rFonts w:ascii="Arial" w:hAnsi="Arial" w:cs="Arial"/>
                <w:sz w:val="20"/>
                <w:szCs w:val="20"/>
              </w:rPr>
              <w:t xml:space="preserve"> will ensure adequate ventilation of the working area, at all times.</w:t>
            </w:r>
          </w:p>
          <w:p w:rsidR="006A173E" w:rsidRPr="00B258EB" w:rsidRDefault="006A173E" w:rsidP="006A173E">
            <w:pPr>
              <w:rPr>
                <w:rFonts w:ascii="Arial" w:hAnsi="Arial" w:cs="Arial"/>
                <w:sz w:val="20"/>
                <w:szCs w:val="20"/>
              </w:rPr>
            </w:pPr>
            <w:r w:rsidRPr="00191FD6">
              <w:rPr>
                <w:rFonts w:ascii="Arial" w:hAnsi="Arial" w:cs="Arial"/>
                <w:sz w:val="20"/>
                <w:szCs w:val="20"/>
              </w:rPr>
              <w:t>Substance only to be used in controlled environment, away from other processes</w:t>
            </w:r>
            <w:r w:rsidR="00750E4B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50E4B" w:rsidRDefault="006A173E" w:rsidP="006A173E">
            <w:pPr>
              <w:rPr>
                <w:rFonts w:ascii="Arial" w:hAnsi="Arial" w:cs="Arial"/>
                <w:sz w:val="20"/>
                <w:szCs w:val="20"/>
              </w:rPr>
            </w:pPr>
            <w:r w:rsidRPr="00B70179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ersonal </w:t>
            </w:r>
            <w:r w:rsidRPr="00B70179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rotective </w:t>
            </w:r>
            <w:r w:rsidRPr="00B70179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quipment (PPE)</w:t>
            </w:r>
            <w:r w:rsidRPr="00B70179">
              <w:rPr>
                <w:rFonts w:ascii="Arial" w:hAnsi="Arial" w:cs="Arial"/>
                <w:sz w:val="20"/>
                <w:szCs w:val="20"/>
              </w:rPr>
              <w:t xml:space="preserve"> – Staff issued with</w:t>
            </w:r>
            <w:r>
              <w:rPr>
                <w:rFonts w:ascii="Arial" w:hAnsi="Arial" w:cs="Arial"/>
                <w:sz w:val="20"/>
                <w:szCs w:val="20"/>
              </w:rPr>
              <w:t xml:space="preserve"> chemical resistant </w:t>
            </w:r>
            <w:r w:rsidRPr="004D54E4">
              <w:rPr>
                <w:rFonts w:ascii="Arial" w:hAnsi="Arial" w:cs="Arial"/>
                <w:sz w:val="20"/>
                <w:szCs w:val="20"/>
              </w:rPr>
              <w:t>gloves, safety goggles</w:t>
            </w:r>
            <w:r w:rsidR="00511970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D01F9A" w:rsidRDefault="00D01F9A" w:rsidP="006A173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Any skin reaction to gloves provided is to be reported to a supervisor immediately.</w:t>
            </w:r>
          </w:p>
          <w:p w:rsidR="00D01F9A" w:rsidRDefault="007E6C48" w:rsidP="006A173E">
            <w:pPr>
              <w:rPr>
                <w:rFonts w:ascii="Arial" w:hAnsi="Arial" w:cs="Arial"/>
                <w:sz w:val="20"/>
                <w:szCs w:val="20"/>
              </w:rPr>
            </w:pPr>
            <w:r w:rsidRPr="007E6C48">
              <w:rPr>
                <w:rFonts w:ascii="Arial" w:hAnsi="Arial" w:cs="Arial"/>
                <w:sz w:val="20"/>
                <w:szCs w:val="20"/>
              </w:rPr>
              <w:t xml:space="preserve">Any employees with any </w:t>
            </w:r>
            <w:r w:rsidR="00FC39A9" w:rsidRPr="007E6C48">
              <w:rPr>
                <w:rFonts w:ascii="Arial" w:hAnsi="Arial" w:cs="Arial"/>
                <w:sz w:val="20"/>
                <w:szCs w:val="20"/>
              </w:rPr>
              <w:t>predisposed</w:t>
            </w:r>
            <w:r w:rsidRPr="007E6C48">
              <w:rPr>
                <w:rFonts w:ascii="Arial" w:hAnsi="Arial" w:cs="Arial"/>
                <w:sz w:val="20"/>
                <w:szCs w:val="20"/>
              </w:rPr>
              <w:t xml:space="preserve"> health conditions</w:t>
            </w:r>
            <w:r w:rsidR="00DC7331">
              <w:rPr>
                <w:rFonts w:ascii="Arial" w:hAnsi="Arial" w:cs="Arial"/>
                <w:sz w:val="20"/>
                <w:szCs w:val="20"/>
              </w:rPr>
              <w:t xml:space="preserve"> related to the handling of any CoSHH items</w:t>
            </w:r>
            <w:r w:rsidRPr="007E6C48">
              <w:rPr>
                <w:rFonts w:ascii="Arial" w:hAnsi="Arial" w:cs="Arial"/>
                <w:sz w:val="20"/>
                <w:szCs w:val="20"/>
              </w:rPr>
              <w:t xml:space="preserve"> are to inform </w:t>
            </w:r>
            <w:r w:rsidR="00FC39A9" w:rsidRPr="007E6C48">
              <w:rPr>
                <w:rFonts w:ascii="Arial" w:hAnsi="Arial" w:cs="Arial"/>
                <w:sz w:val="20"/>
                <w:szCs w:val="20"/>
              </w:rPr>
              <w:t>their</w:t>
            </w:r>
            <w:r w:rsidRPr="007E6C48">
              <w:rPr>
                <w:rFonts w:ascii="Arial" w:hAnsi="Arial" w:cs="Arial"/>
                <w:sz w:val="20"/>
                <w:szCs w:val="20"/>
              </w:rPr>
              <w:t xml:space="preserve"> supervisor immediately if this may cause their health issue to become worse.  </w:t>
            </w:r>
          </w:p>
          <w:p w:rsidR="00D01F9A" w:rsidRDefault="006A173E" w:rsidP="006A173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4D54E4">
              <w:rPr>
                <w:rFonts w:ascii="Arial" w:hAnsi="Arial" w:cs="Arial"/>
                <w:sz w:val="20"/>
                <w:szCs w:val="20"/>
              </w:rPr>
              <w:t>kin checks for dermatitis</w:t>
            </w:r>
            <w:r w:rsidR="00750E4B">
              <w:rPr>
                <w:rFonts w:ascii="Arial" w:hAnsi="Arial" w:cs="Arial"/>
                <w:sz w:val="20"/>
                <w:szCs w:val="20"/>
              </w:rPr>
              <w:t>,</w:t>
            </w:r>
            <w:r w:rsidRPr="004D54E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50E4B">
              <w:rPr>
                <w:rFonts w:ascii="Arial" w:hAnsi="Arial" w:cs="Arial"/>
                <w:sz w:val="20"/>
                <w:szCs w:val="20"/>
              </w:rPr>
              <w:t>n</w:t>
            </w:r>
            <w:r w:rsidRPr="00191FD6">
              <w:rPr>
                <w:rFonts w:ascii="Arial" w:hAnsi="Arial" w:cs="Arial"/>
                <w:sz w:val="20"/>
                <w:szCs w:val="20"/>
              </w:rPr>
              <w:t>o history of ill health effects suffered by any member of staff.</w:t>
            </w:r>
            <w:r w:rsidR="00D01F9A">
              <w:rPr>
                <w:rFonts w:ascii="Arial" w:hAnsi="Arial" w:cs="Arial"/>
                <w:sz w:val="20"/>
                <w:szCs w:val="20"/>
              </w:rPr>
              <w:t xml:space="preserve"> Any health issues are to be reported asap, and further investigation is to take place as to the cause of the health issue.</w:t>
            </w:r>
          </w:p>
          <w:p w:rsidR="002027BA" w:rsidRPr="00B70179" w:rsidRDefault="00DC7331" w:rsidP="007D0BB5">
            <w:pPr>
              <w:rPr>
                <w:rFonts w:ascii="Arial" w:hAnsi="Arial" w:cs="Arial"/>
                <w:sz w:val="20"/>
                <w:szCs w:val="20"/>
              </w:rPr>
            </w:pPr>
            <w:r w:rsidRPr="00DC7331">
              <w:rPr>
                <w:rFonts w:ascii="Arial" w:hAnsi="Arial" w:cs="Arial"/>
                <w:sz w:val="20"/>
                <w:szCs w:val="20"/>
              </w:rPr>
              <w:t>Ignition sources are adequately controlled or eliminated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67" w:type="dxa"/>
            <w:vAlign w:val="center"/>
          </w:tcPr>
          <w:p w:rsidR="006A173E" w:rsidRPr="0062075F" w:rsidRDefault="0086677A" w:rsidP="006A17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17" w:type="dxa"/>
            <w:vAlign w:val="center"/>
          </w:tcPr>
          <w:p w:rsidR="006A173E" w:rsidRPr="0062075F" w:rsidRDefault="000444CA" w:rsidP="006A17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FFC000"/>
            <w:vAlign w:val="center"/>
          </w:tcPr>
          <w:p w:rsidR="006A173E" w:rsidRPr="00A83A85" w:rsidRDefault="006A173E" w:rsidP="006A173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86677A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1020" w:type="dxa"/>
            <w:vAlign w:val="center"/>
          </w:tcPr>
          <w:p w:rsidR="006A173E" w:rsidRPr="002201B2" w:rsidRDefault="006A173E" w:rsidP="006A173E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923E28" w:rsidRPr="002201B2" w:rsidTr="00585BB0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:rsidR="00923E28" w:rsidRPr="002201B2" w:rsidRDefault="00FC39A9" w:rsidP="00585B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Hazard</w:t>
            </w:r>
            <w:r w:rsidR="00923E28">
              <w:t xml:space="preserve"> 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23E28" w:rsidRPr="002201B2" w:rsidRDefault="00923E28" w:rsidP="00585BB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:rsidR="00923E28" w:rsidRPr="002201B2" w:rsidRDefault="00FC39A9" w:rsidP="00585B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Existing</w:t>
            </w:r>
            <w:r w:rsidR="00923E28" w:rsidRPr="002201B2">
              <w:rPr>
                <w:rFonts w:ascii="Arial" w:hAnsi="Arial" w:cs="Arial"/>
                <w:b/>
                <w:sz w:val="20"/>
                <w:szCs w:val="20"/>
              </w:rPr>
              <w:t xml:space="preserve">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923E28" w:rsidRPr="002201B2" w:rsidRDefault="00923E28" w:rsidP="00585BB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923E28" w:rsidRPr="002201B2" w:rsidRDefault="00923E28" w:rsidP="00585BB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A739F4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800995" w:rsidRPr="002201B2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:rsidR="00800995" w:rsidRPr="002201B2" w:rsidRDefault="00800995" w:rsidP="008009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800995" w:rsidRPr="002201B2" w:rsidRDefault="00800995" w:rsidP="0080099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:rsidR="00800995" w:rsidRPr="002201B2" w:rsidRDefault="00800995" w:rsidP="0080099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:rsidR="00800995" w:rsidRPr="002201B2" w:rsidRDefault="00800995" w:rsidP="0080099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:rsidR="00800995" w:rsidRPr="002201B2" w:rsidRDefault="00800995" w:rsidP="008009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800995" w:rsidRPr="002201B2" w:rsidRDefault="00800995" w:rsidP="0080099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shd w:val="clear" w:color="auto" w:fill="D9D9D9"/>
            <w:vAlign w:val="center"/>
          </w:tcPr>
          <w:p w:rsidR="00800995" w:rsidRPr="002201B2" w:rsidRDefault="00800995" w:rsidP="0080099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shd w:val="clear" w:color="auto" w:fill="D9D9D9"/>
            <w:vAlign w:val="center"/>
          </w:tcPr>
          <w:p w:rsidR="00800995" w:rsidRPr="002201B2" w:rsidRDefault="00800995" w:rsidP="0080099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:rsidR="00800995" w:rsidRPr="002201B2" w:rsidRDefault="00800995" w:rsidP="008009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B81" w:rsidRPr="002201B2" w:rsidTr="00F46E5B">
        <w:trPr>
          <w:trHeight w:val="1391"/>
        </w:trPr>
        <w:tc>
          <w:tcPr>
            <w:tcW w:w="392" w:type="dxa"/>
            <w:shd w:val="clear" w:color="auto" w:fill="D9D9D9"/>
            <w:vAlign w:val="center"/>
          </w:tcPr>
          <w:p w:rsidR="00E96B81" w:rsidRPr="002201B2" w:rsidRDefault="00E96B81" w:rsidP="00E96B81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E96B81" w:rsidRDefault="00E96B81" w:rsidP="00E96B81">
            <w:pPr>
              <w:rPr>
                <w:rFonts w:ascii="Arial" w:hAnsi="Arial" w:cs="Arial"/>
                <w:sz w:val="20"/>
                <w:szCs w:val="20"/>
              </w:rPr>
            </w:pPr>
            <w:r w:rsidRPr="00B73364">
              <w:rPr>
                <w:rFonts w:ascii="Arial" w:hAnsi="Arial" w:cs="Arial"/>
                <w:sz w:val="20"/>
                <w:szCs w:val="20"/>
              </w:rPr>
              <w:t>Use of product and process</w:t>
            </w:r>
            <w:r>
              <w:rPr>
                <w:rFonts w:ascii="Arial" w:hAnsi="Arial" w:cs="Arial"/>
                <w:sz w:val="20"/>
                <w:szCs w:val="20"/>
              </w:rPr>
              <w:t xml:space="preserve"> – Job Use</w:t>
            </w:r>
          </w:p>
          <w:p w:rsidR="00E96B81" w:rsidRPr="00B73364" w:rsidRDefault="00E96B81" w:rsidP="00E96B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Continued ………</w:t>
            </w:r>
          </w:p>
        </w:tc>
        <w:tc>
          <w:tcPr>
            <w:tcW w:w="567" w:type="dxa"/>
            <w:vAlign w:val="center"/>
          </w:tcPr>
          <w:p w:rsidR="00E96B81" w:rsidRPr="0062075F" w:rsidRDefault="00E96B81" w:rsidP="00E96B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4" w:type="dxa"/>
            <w:vAlign w:val="center"/>
          </w:tcPr>
          <w:p w:rsidR="00E96B81" w:rsidRPr="0062075F" w:rsidRDefault="00E96B81" w:rsidP="00E96B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E96B81" w:rsidRPr="00A83A85" w:rsidRDefault="00E96B81" w:rsidP="00E96B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5952" w:type="dxa"/>
            <w:vAlign w:val="center"/>
          </w:tcPr>
          <w:p w:rsidR="00E96B81" w:rsidRPr="00750E4B" w:rsidRDefault="00E96B81" w:rsidP="00E96B81">
            <w:pPr>
              <w:pStyle w:val="Default"/>
              <w:rPr>
                <w:rFonts w:cs="Helvetica 65 Medium"/>
                <w:sz w:val="20"/>
                <w:szCs w:val="20"/>
              </w:rPr>
            </w:pPr>
            <w:r w:rsidRPr="00750E4B">
              <w:rPr>
                <w:rFonts w:ascii="Arial" w:hAnsi="Arial" w:cs="Arial"/>
                <w:sz w:val="20"/>
                <w:szCs w:val="20"/>
              </w:rPr>
              <w:t xml:space="preserve">Exposure monitoring. </w:t>
            </w:r>
          </w:p>
          <w:p w:rsidR="00E96B81" w:rsidRDefault="00E96B81" w:rsidP="00E96B81">
            <w:pPr>
              <w:rPr>
                <w:rFonts w:ascii="Arial" w:hAnsi="Arial" w:cs="Arial"/>
                <w:sz w:val="20"/>
                <w:szCs w:val="20"/>
              </w:rPr>
            </w:pPr>
            <w:r w:rsidRPr="00BA6F25">
              <w:rPr>
                <w:rFonts w:ascii="Arial" w:hAnsi="Arial" w:cs="Arial"/>
                <w:sz w:val="20"/>
                <w:szCs w:val="20"/>
              </w:rPr>
              <w:t>First aid inform</w:t>
            </w:r>
            <w:r>
              <w:rPr>
                <w:rFonts w:ascii="Arial" w:hAnsi="Arial" w:cs="Arial"/>
                <w:sz w:val="20"/>
                <w:szCs w:val="20"/>
              </w:rPr>
              <w:t xml:space="preserve">ation available on all </w:t>
            </w:r>
            <w:r w:rsidRPr="00BA6F25">
              <w:rPr>
                <w:rFonts w:ascii="Arial" w:hAnsi="Arial" w:cs="Arial"/>
                <w:sz w:val="20"/>
                <w:szCs w:val="20"/>
              </w:rPr>
              <w:t>safety data sheets</w:t>
            </w:r>
            <w:r>
              <w:rPr>
                <w:rFonts w:ascii="Arial" w:hAnsi="Arial" w:cs="Arial"/>
                <w:sz w:val="20"/>
                <w:szCs w:val="20"/>
              </w:rPr>
              <w:t>, these are held on file and are readily available to employees.</w:t>
            </w:r>
            <w:r w:rsidRPr="00BA6F2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Staff/Management are informed they must read the data </w:t>
            </w:r>
            <w:r w:rsidR="00FC39A9">
              <w:rPr>
                <w:rFonts w:ascii="Arial" w:hAnsi="Arial" w:cs="Arial"/>
                <w:sz w:val="20"/>
                <w:szCs w:val="20"/>
              </w:rPr>
              <w:t>sheets (</w:t>
            </w:r>
            <w:r>
              <w:rPr>
                <w:rFonts w:ascii="Arial" w:hAnsi="Arial" w:cs="Arial"/>
                <w:sz w:val="20"/>
                <w:szCs w:val="20"/>
              </w:rPr>
              <w:t>MSDS)</w:t>
            </w:r>
          </w:p>
          <w:p w:rsidR="00E96B81" w:rsidRPr="00191FD6" w:rsidRDefault="00E96B81" w:rsidP="00E96B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r w:rsidRPr="00191FD6">
              <w:rPr>
                <w:rFonts w:ascii="Arial" w:hAnsi="Arial" w:cs="Arial"/>
                <w:sz w:val="20"/>
                <w:szCs w:val="20"/>
              </w:rPr>
              <w:t>incidents are to be reported and recorded.</w:t>
            </w:r>
          </w:p>
        </w:tc>
        <w:tc>
          <w:tcPr>
            <w:tcW w:w="567" w:type="dxa"/>
            <w:vAlign w:val="center"/>
          </w:tcPr>
          <w:p w:rsidR="00E96B81" w:rsidRPr="0062075F" w:rsidRDefault="00E96B81" w:rsidP="00E96B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17" w:type="dxa"/>
            <w:vAlign w:val="center"/>
          </w:tcPr>
          <w:p w:rsidR="00E96B81" w:rsidRPr="0062075F" w:rsidRDefault="00E96B81" w:rsidP="00E96B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FFC000"/>
            <w:vAlign w:val="center"/>
          </w:tcPr>
          <w:p w:rsidR="00E96B81" w:rsidRPr="00A83A85" w:rsidRDefault="00E96B81" w:rsidP="00E96B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1020" w:type="dxa"/>
            <w:vAlign w:val="center"/>
          </w:tcPr>
          <w:p w:rsidR="00E96B81" w:rsidRPr="002201B2" w:rsidRDefault="00E96B81" w:rsidP="00E96B81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86677A" w:rsidRPr="002201B2" w:rsidTr="0086677A">
        <w:trPr>
          <w:trHeight w:val="1391"/>
        </w:trPr>
        <w:tc>
          <w:tcPr>
            <w:tcW w:w="392" w:type="dxa"/>
            <w:shd w:val="clear" w:color="auto" w:fill="D9D9D9"/>
            <w:vAlign w:val="center"/>
          </w:tcPr>
          <w:p w:rsidR="0086677A" w:rsidRPr="002201B2" w:rsidRDefault="0086677A" w:rsidP="0086677A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86677A" w:rsidRPr="00B73364" w:rsidRDefault="0086677A" w:rsidP="0086677A">
            <w:pPr>
              <w:rPr>
                <w:rFonts w:ascii="Arial" w:hAnsi="Arial" w:cs="Arial"/>
                <w:sz w:val="20"/>
                <w:szCs w:val="20"/>
              </w:rPr>
            </w:pPr>
            <w:r w:rsidRPr="00B73364">
              <w:rPr>
                <w:rFonts w:ascii="Arial" w:hAnsi="Arial" w:cs="Arial"/>
                <w:sz w:val="20"/>
                <w:szCs w:val="20"/>
              </w:rPr>
              <w:t>Use of product and process</w:t>
            </w:r>
            <w:r>
              <w:rPr>
                <w:rFonts w:ascii="Arial" w:hAnsi="Arial" w:cs="Arial"/>
                <w:sz w:val="20"/>
                <w:szCs w:val="20"/>
              </w:rPr>
              <w:t xml:space="preserve"> – Job Use </w:t>
            </w:r>
            <w:r w:rsidRPr="00923E28">
              <w:rPr>
                <w:rFonts w:ascii="Arial" w:hAnsi="Arial" w:cs="Arial"/>
                <w:i/>
                <w:sz w:val="20"/>
                <w:szCs w:val="20"/>
              </w:rPr>
              <w:t>(cont’d)</w:t>
            </w:r>
          </w:p>
        </w:tc>
        <w:tc>
          <w:tcPr>
            <w:tcW w:w="567" w:type="dxa"/>
            <w:vAlign w:val="center"/>
          </w:tcPr>
          <w:p w:rsidR="0086677A" w:rsidRPr="0062075F" w:rsidRDefault="0086677A" w:rsidP="008667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:rsidR="0086677A" w:rsidRPr="0062075F" w:rsidRDefault="0086677A" w:rsidP="008667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86677A" w:rsidRPr="00A83A85" w:rsidRDefault="0086677A" w:rsidP="0086677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:rsidR="0086677A" w:rsidRPr="0007382D" w:rsidRDefault="0086677A" w:rsidP="0086677A">
            <w:pPr>
              <w:rPr>
                <w:rFonts w:ascii="Arial" w:hAnsi="Arial" w:cs="Arial"/>
                <w:sz w:val="20"/>
                <w:szCs w:val="20"/>
              </w:rPr>
            </w:pPr>
            <w:r w:rsidRPr="0007382D">
              <w:rPr>
                <w:rFonts w:ascii="Arial" w:hAnsi="Arial" w:cs="Arial"/>
                <w:sz w:val="20"/>
                <w:szCs w:val="20"/>
              </w:rPr>
              <w:t>There are suitable arrangements in place to deal with any accident, incident or emergency that may arise.</w:t>
            </w:r>
          </w:p>
          <w:p w:rsidR="0086677A" w:rsidRPr="00191FD6" w:rsidRDefault="0086677A" w:rsidP="0086677A">
            <w:pPr>
              <w:rPr>
                <w:rFonts w:ascii="Arial" w:hAnsi="Arial" w:cs="Arial"/>
                <w:sz w:val="20"/>
                <w:szCs w:val="20"/>
              </w:rPr>
            </w:pPr>
            <w:r w:rsidRPr="0007382D">
              <w:rPr>
                <w:rFonts w:ascii="Arial" w:hAnsi="Arial" w:cs="Arial"/>
                <w:sz w:val="20"/>
                <w:szCs w:val="20"/>
              </w:rPr>
              <w:t xml:space="preserve">There is adequate first aid provision on site, first aid box including </w:t>
            </w:r>
            <w:r w:rsidR="0007382D" w:rsidRPr="0007382D">
              <w:rPr>
                <w:rFonts w:ascii="Arial" w:hAnsi="Arial" w:cs="Arial"/>
                <w:sz w:val="20"/>
                <w:szCs w:val="20"/>
              </w:rPr>
              <w:t>Eye wash station is wall mounted in the cleaner’s cupboard</w:t>
            </w:r>
            <w:r w:rsidR="0007382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E1703">
              <w:rPr>
                <w:rFonts w:ascii="Arial" w:hAnsi="Arial" w:cs="Arial"/>
                <w:sz w:val="20"/>
                <w:szCs w:val="20"/>
              </w:rPr>
              <w:t>and suitable washing facilities.</w:t>
            </w:r>
          </w:p>
          <w:p w:rsidR="0086677A" w:rsidRPr="00BA6F25" w:rsidRDefault="0086677A" w:rsidP="0086677A">
            <w:pPr>
              <w:rPr>
                <w:rFonts w:ascii="Arial" w:hAnsi="Arial" w:cs="Arial"/>
                <w:sz w:val="20"/>
                <w:szCs w:val="20"/>
              </w:rPr>
            </w:pPr>
            <w:r w:rsidRPr="00DE1703">
              <w:rPr>
                <w:rFonts w:ascii="Arial" w:hAnsi="Arial" w:cs="Arial"/>
                <w:iCs/>
                <w:color w:val="000000"/>
                <w:sz w:val="20"/>
                <w:szCs w:val="20"/>
                <w:lang w:eastAsia="en-GB"/>
              </w:rPr>
              <w:t>A</w:t>
            </w:r>
            <w:r w:rsidRPr="00191FD6">
              <w:rPr>
                <w:rFonts w:ascii="Arial" w:hAnsi="Arial" w:cs="Arial"/>
                <w:iCs/>
                <w:color w:val="000000"/>
                <w:sz w:val="20"/>
                <w:szCs w:val="20"/>
                <w:lang w:eastAsia="en-GB"/>
              </w:rPr>
              <w:t>ppropriate hygiene measures</w:t>
            </w:r>
            <w:r w:rsidRPr="00DE1703">
              <w:rPr>
                <w:rFonts w:ascii="Arial" w:hAnsi="Arial" w:cs="Arial"/>
                <w:iCs/>
                <w:color w:val="000000"/>
                <w:sz w:val="20"/>
                <w:szCs w:val="20"/>
                <w:lang w:eastAsia="en-GB"/>
              </w:rPr>
              <w:t xml:space="preserve"> are observed. E</w:t>
            </w:r>
            <w:r w:rsidRPr="00DE1703">
              <w:rPr>
                <w:rFonts w:ascii="Arial" w:hAnsi="Arial" w:cs="Arial"/>
                <w:sz w:val="20"/>
                <w:szCs w:val="20"/>
              </w:rPr>
              <w:t xml:space="preserve">ating, drinking </w:t>
            </w:r>
            <w:r w:rsidR="00FC39A9" w:rsidRPr="00DE1703">
              <w:rPr>
                <w:rFonts w:ascii="Arial" w:hAnsi="Arial" w:cs="Arial"/>
                <w:sz w:val="20"/>
                <w:szCs w:val="20"/>
              </w:rPr>
              <w:t>is</w:t>
            </w:r>
            <w:r w:rsidRPr="00DE1703">
              <w:rPr>
                <w:rFonts w:ascii="Arial" w:hAnsi="Arial" w:cs="Arial"/>
                <w:sz w:val="20"/>
                <w:szCs w:val="20"/>
              </w:rPr>
              <w:t xml:space="preserve"> not permitted in the working area, and </w:t>
            </w:r>
            <w:r w:rsidRPr="00DE1703">
              <w:rPr>
                <w:rFonts w:ascii="Arial" w:hAnsi="Arial" w:cs="Arial"/>
                <w:iCs/>
                <w:color w:val="000000"/>
                <w:sz w:val="20"/>
                <w:szCs w:val="20"/>
                <w:lang w:eastAsia="en-GB"/>
              </w:rPr>
              <w:t>suitable</w:t>
            </w:r>
            <w:r w:rsidRPr="00191FD6">
              <w:rPr>
                <w:rFonts w:ascii="Arial" w:hAnsi="Arial" w:cs="Arial"/>
                <w:iCs/>
                <w:color w:val="000000"/>
                <w:sz w:val="20"/>
                <w:szCs w:val="20"/>
                <w:lang w:eastAsia="en-GB"/>
              </w:rPr>
              <w:t xml:space="preserve"> washing facilities</w:t>
            </w:r>
            <w:r w:rsidRPr="00DE1703">
              <w:rPr>
                <w:rFonts w:ascii="Arial" w:hAnsi="Arial" w:cs="Arial"/>
                <w:iCs/>
                <w:color w:val="000000"/>
                <w:sz w:val="20"/>
                <w:szCs w:val="20"/>
                <w:lang w:eastAsia="en-GB"/>
              </w:rPr>
              <w:t xml:space="preserve"> are provided.</w:t>
            </w:r>
          </w:p>
          <w:p w:rsidR="0086677A" w:rsidRPr="004D54E4" w:rsidRDefault="0086677A" w:rsidP="0086677A">
            <w:pPr>
              <w:rPr>
                <w:rFonts w:ascii="Arial" w:hAnsi="Arial" w:cs="Arial"/>
                <w:sz w:val="20"/>
                <w:szCs w:val="20"/>
              </w:rPr>
            </w:pPr>
            <w:r w:rsidRPr="001B7C55">
              <w:rPr>
                <w:rFonts w:ascii="Arial" w:hAnsi="Arial" w:cs="Arial"/>
                <w:sz w:val="20"/>
                <w:szCs w:val="20"/>
              </w:rPr>
              <w:t>Monitoring of work activities completed by nominated supervisor</w:t>
            </w:r>
            <w:r>
              <w:rPr>
                <w:rFonts w:ascii="Arial" w:hAnsi="Arial" w:cs="Arial"/>
                <w:sz w:val="20"/>
                <w:szCs w:val="20"/>
              </w:rPr>
              <w:t>/Manager</w:t>
            </w:r>
            <w:r w:rsidRPr="001B7C55">
              <w:rPr>
                <w:rFonts w:ascii="Arial" w:hAnsi="Arial" w:cs="Arial"/>
                <w:sz w:val="20"/>
                <w:szCs w:val="20"/>
              </w:rPr>
              <w:t xml:space="preserve"> who are located in the working areas throughout the day and ensure</w:t>
            </w:r>
            <w:r>
              <w:rPr>
                <w:rFonts w:ascii="Arial" w:hAnsi="Arial" w:cs="Arial"/>
                <w:sz w:val="20"/>
                <w:szCs w:val="20"/>
              </w:rPr>
              <w:t xml:space="preserve"> that good practice is followed.</w:t>
            </w:r>
          </w:p>
        </w:tc>
        <w:tc>
          <w:tcPr>
            <w:tcW w:w="567" w:type="dxa"/>
            <w:vAlign w:val="center"/>
          </w:tcPr>
          <w:p w:rsidR="0086677A" w:rsidRPr="0062075F" w:rsidRDefault="0086677A" w:rsidP="008667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:rsidR="0086677A" w:rsidRPr="0062075F" w:rsidRDefault="0086677A" w:rsidP="008667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86677A" w:rsidRPr="00A83A85" w:rsidRDefault="0086677A" w:rsidP="0086677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020" w:type="dxa"/>
            <w:vAlign w:val="center"/>
          </w:tcPr>
          <w:p w:rsidR="0086677A" w:rsidRPr="002201B2" w:rsidRDefault="0086677A" w:rsidP="0086677A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6A173E" w:rsidRPr="002201B2" w:rsidTr="002027BA">
        <w:trPr>
          <w:trHeight w:val="129"/>
        </w:trPr>
        <w:tc>
          <w:tcPr>
            <w:tcW w:w="392" w:type="dxa"/>
            <w:shd w:val="clear" w:color="auto" w:fill="D9D9D9"/>
            <w:vAlign w:val="center"/>
          </w:tcPr>
          <w:p w:rsidR="006A173E" w:rsidRPr="002201B2" w:rsidRDefault="006A173E" w:rsidP="006A173E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6A173E" w:rsidRDefault="006A173E" w:rsidP="006A173E">
            <w:pPr>
              <w:rPr>
                <w:rFonts w:ascii="Arial" w:hAnsi="Arial" w:cs="Arial"/>
                <w:sz w:val="20"/>
                <w:szCs w:val="20"/>
              </w:rPr>
            </w:pPr>
            <w:r w:rsidRPr="00486D4B">
              <w:rPr>
                <w:rFonts w:ascii="Arial" w:hAnsi="Arial" w:cs="Arial"/>
                <w:sz w:val="20"/>
                <w:szCs w:val="20"/>
              </w:rPr>
              <w:t>Storage of Product</w:t>
            </w:r>
          </w:p>
          <w:p w:rsidR="006A173E" w:rsidRPr="00486D4B" w:rsidRDefault="006A173E" w:rsidP="006A173E">
            <w:pPr>
              <w:rPr>
                <w:rFonts w:ascii="Arial" w:hAnsi="Arial" w:cs="Arial"/>
                <w:sz w:val="20"/>
                <w:szCs w:val="20"/>
              </w:rPr>
            </w:pPr>
          </w:p>
          <w:p w:rsidR="006A173E" w:rsidRPr="004403C4" w:rsidRDefault="006A173E" w:rsidP="006A173E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0925D2">
              <w:rPr>
                <w:rFonts w:ascii="Arial" w:hAnsi="Arial" w:cs="Arial"/>
                <w:i/>
                <w:sz w:val="16"/>
                <w:szCs w:val="16"/>
              </w:rPr>
              <w:t xml:space="preserve">Unauthorised access or exposure to hazardous substances stored on site could result in injury or ill health. 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Employees </w:t>
            </w:r>
            <w:r w:rsidRPr="000925D2">
              <w:rPr>
                <w:rFonts w:ascii="Arial" w:hAnsi="Arial" w:cs="Arial"/>
                <w:i/>
                <w:sz w:val="16"/>
                <w:szCs w:val="16"/>
              </w:rPr>
              <w:t xml:space="preserve">could miss-identify stored substances. </w:t>
            </w:r>
            <w:r w:rsidRPr="000925D2">
              <w:rPr>
                <w:rFonts w:ascii="Arial" w:hAnsi="Arial" w:cs="Arial"/>
                <w:i/>
                <w:color w:val="000000"/>
                <w:sz w:val="16"/>
                <w:szCs w:val="16"/>
                <w:lang w:eastAsia="en-GB"/>
              </w:rPr>
              <w:t>Inadequate storage arrangements could result in fire or explosion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  <w:lang w:eastAsia="en-GB"/>
              </w:rPr>
              <w:t>, or release to environment</w:t>
            </w:r>
          </w:p>
        </w:tc>
        <w:tc>
          <w:tcPr>
            <w:tcW w:w="567" w:type="dxa"/>
            <w:vAlign w:val="center"/>
          </w:tcPr>
          <w:p w:rsidR="006A173E" w:rsidRPr="0062075F" w:rsidRDefault="006A173E" w:rsidP="006A17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:rsidR="006A173E" w:rsidRPr="0062075F" w:rsidRDefault="006A173E" w:rsidP="006A17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6A173E" w:rsidRPr="00A83A85" w:rsidRDefault="006A173E" w:rsidP="006A173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:rsidR="006A173E" w:rsidRPr="004403C4" w:rsidRDefault="00486AA4" w:rsidP="006A173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</w:t>
            </w:r>
            <w:hyperlink r:id="rId26" w:history="1">
              <w:r w:rsidR="006A173E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u w:val="none"/>
                </w:rPr>
                <w:t>Safety Data Sheets (</w:t>
              </w:r>
              <w:r w:rsidR="006A173E" w:rsidRPr="004403C4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u w:val="none"/>
                </w:rPr>
                <w:t>SDS)</w:t>
              </w:r>
            </w:hyperlink>
            <w:r w:rsidR="006A173E" w:rsidRPr="004403C4">
              <w:rPr>
                <w:rFonts w:ascii="Arial" w:hAnsi="Arial" w:cs="Arial"/>
                <w:sz w:val="20"/>
                <w:szCs w:val="20"/>
              </w:rPr>
              <w:t xml:space="preserve"> held on file.</w:t>
            </w:r>
          </w:p>
          <w:p w:rsidR="006A173E" w:rsidRPr="004403C4" w:rsidRDefault="006A173E" w:rsidP="006A173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highlight w:val="yellow"/>
                <w:lang w:eastAsia="en-GB"/>
              </w:rPr>
            </w:pPr>
            <w:r w:rsidRPr="004403C4">
              <w:rPr>
                <w:rFonts w:ascii="Arial" w:hAnsi="Arial" w:cs="Arial"/>
                <w:sz w:val="20"/>
                <w:szCs w:val="20"/>
              </w:rPr>
              <w:t>Flammable liquids are stored in a suitable cabinet of fire-resisting construction and which is designed to retain spills.</w:t>
            </w:r>
          </w:p>
          <w:p w:rsidR="006A173E" w:rsidRPr="004403C4" w:rsidRDefault="006A173E" w:rsidP="006A173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4403C4">
              <w:rPr>
                <w:rFonts w:ascii="Arial" w:hAnsi="Arial" w:cs="Arial"/>
                <w:sz w:val="20"/>
                <w:szCs w:val="20"/>
                <w:lang w:eastAsia="en-GB"/>
              </w:rPr>
              <w:t>The store is provided with sufficient space, well organised, well</w:t>
            </w:r>
            <w:r w:rsidRPr="004403C4">
              <w:rPr>
                <w:rFonts w:ascii="Arial" w:hAnsi="Arial" w:cs="Arial"/>
                <w:b/>
                <w:sz w:val="20"/>
                <w:szCs w:val="20"/>
                <w:lang w:eastAsia="en-GB"/>
              </w:rPr>
              <w:t xml:space="preserve"> </w:t>
            </w:r>
            <w:r w:rsidRPr="004403C4">
              <w:rPr>
                <w:rFonts w:ascii="Arial" w:hAnsi="Arial" w:cs="Arial"/>
                <w:sz w:val="20"/>
                <w:szCs w:val="20"/>
                <w:lang w:eastAsia="en-GB"/>
              </w:rPr>
              <w:t>lit (</w:t>
            </w:r>
            <w:r w:rsidRPr="004403C4">
              <w:rPr>
                <w:rStyle w:val="Emphasis"/>
                <w:rFonts w:ascii="Arial" w:hAnsi="Arial" w:cs="Arial"/>
                <w:b w:val="0"/>
                <w:sz w:val="20"/>
                <w:szCs w:val="20"/>
              </w:rPr>
              <w:t>intrinsically safe)</w:t>
            </w:r>
            <w:r w:rsidRPr="004403C4">
              <w:rPr>
                <w:rStyle w:val="st1"/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4403C4">
              <w:rPr>
                <w:rFonts w:ascii="Arial" w:hAnsi="Arial" w:cs="Arial"/>
                <w:sz w:val="20"/>
                <w:szCs w:val="20"/>
                <w:lang w:eastAsia="en-GB"/>
              </w:rPr>
              <w:t>and ventilated.</w:t>
            </w:r>
          </w:p>
          <w:p w:rsidR="006A173E" w:rsidRPr="004403C4" w:rsidRDefault="006A173E" w:rsidP="006A173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4403C4">
              <w:rPr>
                <w:rFonts w:ascii="Arial" w:hAnsi="Arial" w:cs="Arial"/>
                <w:sz w:val="20"/>
                <w:szCs w:val="20"/>
                <w:lang w:eastAsia="en-GB"/>
              </w:rPr>
              <w:t>Products stored securely in a cool, dry, dark place, capable of keeping in spills. Stock control procedures minimise the amount of hazardous substances stored.</w:t>
            </w:r>
          </w:p>
          <w:p w:rsidR="006A173E" w:rsidRPr="004403C4" w:rsidRDefault="006A173E" w:rsidP="006A173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4403C4">
              <w:rPr>
                <w:rFonts w:ascii="Arial" w:hAnsi="Arial" w:cs="Arial"/>
                <w:sz w:val="20"/>
                <w:szCs w:val="20"/>
              </w:rPr>
              <w:t xml:space="preserve">Only the minimum quantity needed for frequently occurring activities or that required for use during ½ </w:t>
            </w:r>
            <w:r w:rsidR="002027BA" w:rsidRPr="004403C4">
              <w:rPr>
                <w:rFonts w:ascii="Arial" w:hAnsi="Arial" w:cs="Arial"/>
                <w:sz w:val="20"/>
                <w:szCs w:val="20"/>
              </w:rPr>
              <w:t>day,</w:t>
            </w:r>
            <w:r w:rsidRPr="004403C4">
              <w:rPr>
                <w:rFonts w:ascii="Arial" w:hAnsi="Arial" w:cs="Arial"/>
                <w:sz w:val="20"/>
                <w:szCs w:val="20"/>
              </w:rPr>
              <w:t xml:space="preserve"> or one shift is present in the working area.</w:t>
            </w:r>
          </w:p>
          <w:p w:rsidR="006A173E" w:rsidRPr="004403C4" w:rsidRDefault="006A173E" w:rsidP="006A173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4403C4">
              <w:rPr>
                <w:rFonts w:ascii="Arial" w:hAnsi="Arial" w:cs="Arial"/>
                <w:sz w:val="20"/>
                <w:szCs w:val="20"/>
                <w:lang w:eastAsia="en-GB"/>
              </w:rPr>
              <w:t xml:space="preserve">Incompatible materials are stored safely. </w:t>
            </w:r>
          </w:p>
          <w:p w:rsidR="006A173E" w:rsidRDefault="006A173E" w:rsidP="006A173E">
            <w:pPr>
              <w:pStyle w:val="CM7"/>
              <w:rPr>
                <w:rFonts w:ascii="Arial" w:hAnsi="Arial" w:cs="Arial"/>
                <w:sz w:val="20"/>
                <w:szCs w:val="20"/>
              </w:rPr>
            </w:pPr>
            <w:r w:rsidRPr="004403C4">
              <w:rPr>
                <w:rFonts w:ascii="Arial" w:hAnsi="Arial" w:cs="Arial"/>
                <w:sz w:val="20"/>
                <w:szCs w:val="20"/>
              </w:rPr>
              <w:t xml:space="preserve">Containers are stored so their labels face forward. </w:t>
            </w:r>
          </w:p>
          <w:p w:rsidR="006A173E" w:rsidRPr="00543F39" w:rsidRDefault="006A173E" w:rsidP="006A173E">
            <w:pPr>
              <w:pStyle w:val="Default"/>
              <w:rPr>
                <w:sz w:val="20"/>
                <w:szCs w:val="20"/>
              </w:rPr>
            </w:pPr>
            <w:r w:rsidRPr="008C4996">
              <w:rPr>
                <w:sz w:val="20"/>
                <w:szCs w:val="20"/>
              </w:rPr>
              <w:t>Containers kept tightly closed.</w:t>
            </w:r>
          </w:p>
          <w:p w:rsidR="006A173E" w:rsidRDefault="006A173E" w:rsidP="006A173E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4403C4">
              <w:rPr>
                <w:rFonts w:ascii="Arial" w:hAnsi="Arial" w:cs="Arial"/>
                <w:sz w:val="20"/>
                <w:szCs w:val="20"/>
                <w:lang w:eastAsia="en-GB"/>
              </w:rPr>
              <w:t>Suitable fire extin</w:t>
            </w:r>
            <w:r>
              <w:rPr>
                <w:rFonts w:ascii="Arial" w:hAnsi="Arial" w:cs="Arial"/>
                <w:sz w:val="20"/>
                <w:szCs w:val="20"/>
                <w:lang w:eastAsia="en-GB"/>
              </w:rPr>
              <w:t>guishing equipment is provided.</w:t>
            </w:r>
          </w:p>
          <w:p w:rsidR="00DA4885" w:rsidRPr="00E644D5" w:rsidRDefault="00DA4885" w:rsidP="006A173E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  <w:lang w:eastAsia="en-GB"/>
              </w:rPr>
              <w:t xml:space="preserve">Chemicals are only to be stored in </w:t>
            </w:r>
            <w:r w:rsidR="00FC39A9">
              <w:rPr>
                <w:rFonts w:ascii="Arial" w:hAnsi="Arial" w:cs="Arial"/>
                <w:sz w:val="20"/>
                <w:szCs w:val="20"/>
                <w:lang w:eastAsia="en-GB"/>
              </w:rPr>
              <w:t>their</w:t>
            </w:r>
            <w:r>
              <w:rPr>
                <w:rFonts w:ascii="Arial" w:hAnsi="Arial" w:cs="Arial"/>
                <w:sz w:val="20"/>
                <w:szCs w:val="20"/>
                <w:lang w:eastAsia="en-GB"/>
              </w:rPr>
              <w:t xml:space="preserve"> original containers, decanting of chemicals into non labled containers is prohibited.</w:t>
            </w:r>
          </w:p>
        </w:tc>
        <w:tc>
          <w:tcPr>
            <w:tcW w:w="567" w:type="dxa"/>
            <w:vAlign w:val="center"/>
          </w:tcPr>
          <w:p w:rsidR="006A173E" w:rsidRPr="0062075F" w:rsidRDefault="006A173E" w:rsidP="006A17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:rsidR="006A173E" w:rsidRPr="0062075F" w:rsidRDefault="006A173E" w:rsidP="006A17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6A173E" w:rsidRPr="00A83A85" w:rsidRDefault="006A173E" w:rsidP="006A173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020" w:type="dxa"/>
            <w:vAlign w:val="center"/>
          </w:tcPr>
          <w:p w:rsidR="006A173E" w:rsidRPr="002201B2" w:rsidRDefault="006A173E" w:rsidP="006A17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22FBA" w:rsidRPr="00A77859" w:rsidRDefault="00522FBA">
      <w:pPr>
        <w:rPr>
          <w:sz w:val="20"/>
          <w:szCs w:val="20"/>
        </w:rPr>
      </w:pPr>
    </w:p>
    <w:tbl>
      <w:tblPr>
        <w:tblW w:w="150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992"/>
        <w:gridCol w:w="8941"/>
        <w:gridCol w:w="1559"/>
        <w:gridCol w:w="1701"/>
        <w:gridCol w:w="1276"/>
      </w:tblGrid>
      <w:tr w:rsidR="00485232" w:rsidRPr="002201B2" w:rsidTr="009D335B">
        <w:trPr>
          <w:trHeight w:val="397"/>
        </w:trPr>
        <w:tc>
          <w:tcPr>
            <w:tcW w:w="15026" w:type="dxa"/>
            <w:gridSpan w:val="6"/>
            <w:shd w:val="clear" w:color="auto" w:fill="D9D9D9"/>
            <w:vAlign w:val="center"/>
          </w:tcPr>
          <w:p w:rsidR="00485232" w:rsidRPr="002201B2" w:rsidRDefault="00485232" w:rsidP="008B478D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ACTION ARISING FROM RISK ASSESSMENT</w:t>
            </w:r>
          </w:p>
        </w:tc>
      </w:tr>
      <w:tr w:rsidR="000A4D42" w:rsidRPr="002201B2" w:rsidTr="006A173E">
        <w:trPr>
          <w:trHeight w:val="510"/>
        </w:trPr>
        <w:tc>
          <w:tcPr>
            <w:tcW w:w="55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5232" w:rsidRPr="002201B2" w:rsidRDefault="00485232" w:rsidP="008B47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 Rating</w:t>
            </w:r>
          </w:p>
        </w:tc>
        <w:tc>
          <w:tcPr>
            <w:tcW w:w="8941" w:type="dxa"/>
            <w:shd w:val="clear" w:color="auto" w:fill="D9D9D9"/>
            <w:vAlign w:val="center"/>
          </w:tcPr>
          <w:p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1559" w:type="dxa"/>
            <w:shd w:val="clear" w:color="auto" w:fill="D9D9D9"/>
            <w:vAlign w:val="center"/>
          </w:tcPr>
          <w:p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Person (s)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Responsible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Target Date</w:t>
            </w:r>
          </w:p>
        </w:tc>
        <w:tc>
          <w:tcPr>
            <w:tcW w:w="1276" w:type="dxa"/>
            <w:shd w:val="clear" w:color="auto" w:fill="D9D9D9"/>
            <w:vAlign w:val="center"/>
          </w:tcPr>
          <w:p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Date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Completed</w:t>
            </w:r>
          </w:p>
        </w:tc>
      </w:tr>
      <w:tr w:rsidR="00EC0C66" w:rsidRPr="002201B2" w:rsidTr="006A173E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:rsidR="00EC0C66" w:rsidRPr="002201B2" w:rsidRDefault="000462EC" w:rsidP="008B478D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t>1</w:t>
            </w:r>
            <w:r w:rsidR="002027BA">
              <w:rPr>
                <w:rFonts w:ascii="Arial" w:hAnsi="Arial" w:cs="Arial"/>
                <w:b/>
                <w:sz w:val="18"/>
                <w:szCs w:val="22"/>
              </w:rPr>
              <w:t>-2</w:t>
            </w:r>
          </w:p>
        </w:tc>
        <w:tc>
          <w:tcPr>
            <w:tcW w:w="992" w:type="dxa"/>
            <w:shd w:val="clear" w:color="auto" w:fill="FFC000"/>
            <w:vAlign w:val="center"/>
          </w:tcPr>
          <w:p w:rsidR="00EC0C66" w:rsidRPr="00A77859" w:rsidRDefault="00A77859" w:rsidP="001D1F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7859">
              <w:rPr>
                <w:rFonts w:ascii="Arial" w:hAnsi="Arial" w:cs="Arial"/>
                <w:b/>
                <w:sz w:val="20"/>
                <w:szCs w:val="20"/>
              </w:rPr>
              <w:t>Med</w:t>
            </w:r>
          </w:p>
        </w:tc>
        <w:tc>
          <w:tcPr>
            <w:tcW w:w="8941" w:type="dxa"/>
            <w:vAlign w:val="center"/>
          </w:tcPr>
          <w:p w:rsidR="00E96B81" w:rsidRDefault="00566688" w:rsidP="00E96B81">
            <w:pPr>
              <w:rPr>
                <w:rFonts w:ascii="Arial" w:hAnsi="Arial" w:cs="Arial"/>
                <w:sz w:val="20"/>
                <w:szCs w:val="20"/>
              </w:rPr>
            </w:pPr>
            <w:r w:rsidRPr="00364345">
              <w:rPr>
                <w:rFonts w:ascii="Arial" w:hAnsi="Arial" w:cs="Arial"/>
                <w:sz w:val="20"/>
                <w:szCs w:val="20"/>
              </w:rPr>
              <w:t xml:space="preserve">This risk assessment must be communicated to all staff involved in the </w:t>
            </w:r>
            <w:r>
              <w:rPr>
                <w:rFonts w:ascii="Arial" w:hAnsi="Arial" w:cs="Arial"/>
                <w:sz w:val="20"/>
                <w:szCs w:val="20"/>
              </w:rPr>
              <w:t xml:space="preserve">activity and </w:t>
            </w:r>
            <w:r w:rsidRPr="00364345">
              <w:rPr>
                <w:rFonts w:ascii="Arial" w:hAnsi="Arial" w:cs="Arial"/>
                <w:sz w:val="20"/>
                <w:szCs w:val="20"/>
              </w:rPr>
              <w:t>use of the</w:t>
            </w:r>
            <w:r>
              <w:rPr>
                <w:rFonts w:ascii="Arial" w:hAnsi="Arial" w:cs="Arial"/>
                <w:sz w:val="20"/>
                <w:szCs w:val="20"/>
              </w:rPr>
              <w:t xml:space="preserve">se </w:t>
            </w:r>
            <w:r w:rsidR="002027BA">
              <w:rPr>
                <w:rFonts w:ascii="Arial" w:hAnsi="Arial" w:cs="Arial"/>
                <w:sz w:val="20"/>
                <w:szCs w:val="20"/>
              </w:rPr>
              <w:t>substances.</w:t>
            </w:r>
          </w:p>
          <w:p w:rsidR="002027BA" w:rsidRDefault="002027BA" w:rsidP="00E96B81">
            <w:pPr>
              <w:rPr>
                <w:rFonts w:ascii="Arial" w:hAnsi="Arial" w:cs="Arial"/>
                <w:sz w:val="20"/>
                <w:szCs w:val="20"/>
              </w:rPr>
            </w:pPr>
          </w:p>
          <w:p w:rsidR="00E96B81" w:rsidRPr="004403C4" w:rsidRDefault="0059384A" w:rsidP="00E96B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</w:t>
            </w:r>
            <w:hyperlink r:id="rId27" w:history="1">
              <w:r w:rsidR="00E96B81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u w:val="none"/>
                </w:rPr>
                <w:t>Safety Data Sheets (</w:t>
              </w:r>
              <w:r w:rsidR="002027BA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u w:val="none"/>
                </w:rPr>
                <w:t>M</w:t>
              </w:r>
              <w:r w:rsidR="00E96B81" w:rsidRPr="004403C4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u w:val="none"/>
                </w:rPr>
                <w:t>SDS)</w:t>
              </w:r>
            </w:hyperlink>
            <w:r w:rsidR="00E96B81" w:rsidRPr="004403C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027BA" w:rsidRPr="00364345">
              <w:rPr>
                <w:rFonts w:ascii="Arial" w:hAnsi="Arial" w:cs="Arial"/>
                <w:sz w:val="20"/>
                <w:szCs w:val="20"/>
              </w:rPr>
              <w:t xml:space="preserve">risk assessment </w:t>
            </w:r>
            <w:r w:rsidR="00E96B81" w:rsidRPr="004403C4">
              <w:rPr>
                <w:rFonts w:ascii="Arial" w:hAnsi="Arial" w:cs="Arial"/>
                <w:sz w:val="20"/>
                <w:szCs w:val="20"/>
              </w:rPr>
              <w:t xml:space="preserve">held on </w:t>
            </w:r>
            <w:r w:rsidR="00AE6938" w:rsidRPr="004403C4">
              <w:rPr>
                <w:rFonts w:ascii="Arial" w:hAnsi="Arial" w:cs="Arial"/>
                <w:sz w:val="20"/>
                <w:szCs w:val="20"/>
              </w:rPr>
              <w:t>file</w:t>
            </w:r>
            <w:r w:rsidR="00AE6938">
              <w:rPr>
                <w:rFonts w:ascii="Arial" w:hAnsi="Arial" w:cs="Arial"/>
                <w:sz w:val="20"/>
                <w:szCs w:val="20"/>
              </w:rPr>
              <w:t>, ensure</w:t>
            </w:r>
            <w:r w:rsidR="00E96B81">
              <w:rPr>
                <w:rFonts w:ascii="Arial" w:hAnsi="Arial" w:cs="Arial"/>
                <w:sz w:val="20"/>
                <w:szCs w:val="20"/>
              </w:rPr>
              <w:t xml:space="preserve"> these are </w:t>
            </w:r>
            <w:r w:rsidR="00AE6938">
              <w:rPr>
                <w:rFonts w:ascii="Arial" w:hAnsi="Arial" w:cs="Arial"/>
                <w:sz w:val="20"/>
                <w:szCs w:val="20"/>
              </w:rPr>
              <w:t>available</w:t>
            </w:r>
            <w:r w:rsidR="00E96B81">
              <w:rPr>
                <w:rFonts w:ascii="Arial" w:hAnsi="Arial" w:cs="Arial"/>
                <w:sz w:val="20"/>
                <w:szCs w:val="20"/>
              </w:rPr>
              <w:t xml:space="preserve"> at all </w:t>
            </w:r>
            <w:r w:rsidR="002027BA">
              <w:rPr>
                <w:rFonts w:ascii="Arial" w:hAnsi="Arial" w:cs="Arial"/>
                <w:sz w:val="20"/>
                <w:szCs w:val="20"/>
              </w:rPr>
              <w:t>times.</w:t>
            </w:r>
          </w:p>
          <w:p w:rsidR="000462EC" w:rsidRPr="002201B2" w:rsidRDefault="000462EC" w:rsidP="00A778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EC0C66" w:rsidRPr="002201B2" w:rsidRDefault="00F90148" w:rsidP="00EC0C66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Senior Leadership Team </w:t>
            </w:r>
          </w:p>
        </w:tc>
        <w:tc>
          <w:tcPr>
            <w:tcW w:w="1701" w:type="dxa"/>
            <w:vAlign w:val="center"/>
          </w:tcPr>
          <w:p w:rsidR="00E128D9" w:rsidRDefault="00E128D9" w:rsidP="00E128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 Months </w:t>
            </w:r>
          </w:p>
          <w:p w:rsidR="00EC0C66" w:rsidRPr="002201B2" w:rsidRDefault="00566688" w:rsidP="00E128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4345">
              <w:rPr>
                <w:rFonts w:ascii="Arial" w:hAnsi="Arial" w:cs="Arial"/>
                <w:sz w:val="14"/>
                <w:szCs w:val="20"/>
              </w:rPr>
              <w:t>from date of assessment</w:t>
            </w:r>
          </w:p>
        </w:tc>
        <w:tc>
          <w:tcPr>
            <w:tcW w:w="1276" w:type="dxa"/>
            <w:vAlign w:val="center"/>
          </w:tcPr>
          <w:p w:rsidR="00EC0C66" w:rsidRPr="002201B2" w:rsidRDefault="00EC0C66" w:rsidP="008B478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D4966" w:rsidRPr="002201B2" w:rsidRDefault="006D4966" w:rsidP="0098313B">
      <w:pPr>
        <w:jc w:val="center"/>
        <w:rPr>
          <w:rFonts w:ascii="Arial" w:hAnsi="Arial" w:cs="Arial"/>
          <w:b/>
          <w:sz w:val="32"/>
          <w:szCs w:val="22"/>
        </w:rPr>
      </w:pPr>
    </w:p>
    <w:p w:rsidR="00225519" w:rsidRPr="009D335B" w:rsidRDefault="009D335B" w:rsidP="009D335B">
      <w:pPr>
        <w:tabs>
          <w:tab w:val="left" w:pos="9156"/>
        </w:tabs>
        <w:jc w:val="center"/>
        <w:rPr>
          <w:rFonts w:ascii="Arial" w:hAnsi="Arial" w:cs="Arial"/>
          <w:b/>
          <w:sz w:val="28"/>
          <w:szCs w:val="22"/>
        </w:rPr>
      </w:pPr>
      <w:r>
        <w:rPr>
          <w:rFonts w:ascii="Arial" w:hAnsi="Arial" w:cs="Arial"/>
          <w:sz w:val="32"/>
          <w:szCs w:val="22"/>
        </w:rPr>
        <w:br w:type="page"/>
      </w:r>
      <w:r w:rsidR="00225519" w:rsidRPr="009D335B">
        <w:rPr>
          <w:rFonts w:ascii="Arial" w:hAnsi="Arial" w:cs="Arial"/>
          <w:b/>
          <w:sz w:val="28"/>
          <w:szCs w:val="22"/>
        </w:rPr>
        <w:t>Acknowledgement</w:t>
      </w:r>
    </w:p>
    <w:p w:rsidR="009D335B" w:rsidRPr="009D335B" w:rsidRDefault="0098313B" w:rsidP="0098313B">
      <w:pPr>
        <w:jc w:val="center"/>
        <w:rPr>
          <w:rFonts w:ascii="Arial" w:hAnsi="Arial" w:cs="Arial"/>
          <w:sz w:val="22"/>
          <w:szCs w:val="22"/>
        </w:rPr>
      </w:pPr>
      <w:r w:rsidRPr="009D335B">
        <w:rPr>
          <w:rFonts w:ascii="Arial" w:hAnsi="Arial" w:cs="Arial"/>
          <w:sz w:val="22"/>
          <w:szCs w:val="22"/>
        </w:rPr>
        <w:t xml:space="preserve">The following members of staff </w:t>
      </w:r>
      <w:r w:rsidR="009D335B" w:rsidRPr="009D335B">
        <w:rPr>
          <w:rFonts w:ascii="Arial" w:hAnsi="Arial" w:cs="Arial"/>
          <w:sz w:val="22"/>
          <w:szCs w:val="22"/>
        </w:rPr>
        <w:t>have read this risk assessment.</w:t>
      </w:r>
    </w:p>
    <w:p w:rsidR="0098313B" w:rsidRPr="009D335B" w:rsidRDefault="0098313B" w:rsidP="0098313B">
      <w:pPr>
        <w:jc w:val="center"/>
      </w:pPr>
      <w:r w:rsidRPr="009D335B">
        <w:rPr>
          <w:rFonts w:ascii="Arial" w:hAnsi="Arial" w:cs="Arial"/>
          <w:sz w:val="22"/>
          <w:szCs w:val="22"/>
        </w:rPr>
        <w:t>Their signatures are confirmation that they have read and understood all which is within its contents.</w:t>
      </w:r>
    </w:p>
    <w:p w:rsidR="0098313B" w:rsidRPr="002201B2" w:rsidRDefault="0098313B" w:rsidP="0098313B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98313B" w:rsidRPr="002201B2" w:rsidTr="00316403">
        <w:trPr>
          <w:trHeight w:val="510"/>
          <w:jc w:val="center"/>
        </w:trPr>
        <w:tc>
          <w:tcPr>
            <w:tcW w:w="2551" w:type="dxa"/>
            <w:shd w:val="clear" w:color="auto" w:fill="D9D9D9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Date</w:t>
            </w: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:rsidR="00CF161F" w:rsidRDefault="00CF161F">
      <w:pPr>
        <w:rPr>
          <w:rFonts w:ascii="Arial" w:hAnsi="Arial" w:cs="Arial"/>
        </w:rPr>
      </w:pPr>
    </w:p>
    <w:p w:rsidR="00372214" w:rsidRDefault="00372214">
      <w:pPr>
        <w:rPr>
          <w:rFonts w:ascii="Arial" w:hAnsi="Arial" w:cs="Arial"/>
        </w:rPr>
      </w:pPr>
    </w:p>
    <w:p w:rsidR="00800995" w:rsidRDefault="00800995">
      <w:pPr>
        <w:rPr>
          <w:rFonts w:ascii="Arial" w:hAnsi="Arial" w:cs="Arial"/>
        </w:rPr>
      </w:pPr>
    </w:p>
    <w:p w:rsidR="00372214" w:rsidRPr="002201B2" w:rsidRDefault="00372214">
      <w:pPr>
        <w:rPr>
          <w:rFonts w:ascii="Arial" w:hAnsi="Arial" w:cs="Arial"/>
        </w:rPr>
      </w:pPr>
    </w:p>
    <w:sectPr w:rsidR="00372214" w:rsidRPr="002201B2" w:rsidSect="00D070C8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6838" w:h="11906" w:orient="landscape" w:code="9"/>
      <w:pgMar w:top="1134" w:right="1134" w:bottom="709" w:left="1134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0EC6" w:rsidRDefault="00D70EC6">
      <w:r>
        <w:separator/>
      </w:r>
    </w:p>
  </w:endnote>
  <w:endnote w:type="continuationSeparator" w:id="0">
    <w:p w:rsidR="00D70EC6" w:rsidRDefault="00D70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65 Medium">
    <w:altName w:val="Arial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UnicodeMS">
    <w:altName w:val="Arial"/>
    <w:panose1 w:val="00000000000000000000"/>
    <w:charset w:val="A1"/>
    <w:family w:val="auto"/>
    <w:notTrueType/>
    <w:pitch w:val="default"/>
    <w:sig w:usb0="00000083" w:usb1="08070000" w:usb2="00000010" w:usb3="00000000" w:csb0="00020009" w:csb1="00000000"/>
  </w:font>
  <w:font w:name="ArialMT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A117F" w:rsidRDefault="00DA11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B2D70" w:rsidRPr="002D00D7" w:rsidRDefault="002D00D7" w:rsidP="002D00D7">
    <w:pPr>
      <w:pStyle w:val="Footer"/>
      <w:tabs>
        <w:tab w:val="clear" w:pos="4320"/>
        <w:tab w:val="clear" w:pos="8640"/>
        <w:tab w:val="center" w:pos="7285"/>
        <w:tab w:val="right" w:pos="14570"/>
      </w:tabs>
      <w:rPr>
        <w:rFonts w:ascii="Arial" w:hAnsi="Arial" w:cs="Arial"/>
        <w:sz w:val="22"/>
        <w:szCs w:val="22"/>
      </w:rPr>
    </w:pPr>
    <w:r>
      <w:rPr>
        <w:rFonts w:ascii="Arial" w:hAnsi="Arial" w:cs="Arial"/>
        <w:color w:val="D9D9D9"/>
        <w:sz w:val="18"/>
      </w:rPr>
      <w:t>MB-Health &amp; Safety Ltd</w:t>
    </w:r>
    <w:r>
      <w:rPr>
        <w:rFonts w:ascii="Arial" w:hAnsi="Arial" w:cs="Arial"/>
        <w:color w:val="D9D9D9"/>
        <w:sz w:val="18"/>
      </w:rPr>
      <w:tab/>
    </w:r>
    <w:r w:rsidRPr="002D00D7">
      <w:rPr>
        <w:rFonts w:ascii="Arial" w:hAnsi="Arial" w:cs="Arial"/>
        <w:sz w:val="18"/>
      </w:rPr>
      <w:tab/>
      <w:t xml:space="preserve"> Page </w:t>
    </w:r>
    <w:r w:rsidRPr="002D00D7">
      <w:rPr>
        <w:rFonts w:ascii="Arial" w:hAnsi="Arial" w:cs="Arial"/>
        <w:b/>
        <w:bCs/>
        <w:sz w:val="18"/>
      </w:rPr>
      <w:fldChar w:fldCharType="begin"/>
    </w:r>
    <w:r w:rsidRPr="002D00D7">
      <w:rPr>
        <w:rFonts w:ascii="Arial" w:hAnsi="Arial" w:cs="Arial"/>
        <w:b/>
        <w:bCs/>
        <w:sz w:val="18"/>
      </w:rPr>
      <w:instrText xml:space="preserve"> PAGE  \* Arabic  \* MERGEFORMAT </w:instrText>
    </w:r>
    <w:r w:rsidRPr="002D00D7">
      <w:rPr>
        <w:rFonts w:ascii="Arial" w:hAnsi="Arial" w:cs="Arial"/>
        <w:b/>
        <w:bCs/>
        <w:sz w:val="18"/>
      </w:rPr>
      <w:fldChar w:fldCharType="separate"/>
    </w:r>
    <w:r w:rsidR="00AE6938">
      <w:rPr>
        <w:rFonts w:ascii="Arial" w:hAnsi="Arial" w:cs="Arial"/>
        <w:b/>
        <w:bCs/>
        <w:noProof/>
        <w:sz w:val="18"/>
      </w:rPr>
      <w:t>5</w:t>
    </w:r>
    <w:r w:rsidRPr="002D00D7">
      <w:rPr>
        <w:rFonts w:ascii="Arial" w:hAnsi="Arial" w:cs="Arial"/>
        <w:b/>
        <w:bCs/>
        <w:sz w:val="18"/>
      </w:rPr>
      <w:fldChar w:fldCharType="end"/>
    </w:r>
    <w:r w:rsidRPr="002D00D7">
      <w:rPr>
        <w:rFonts w:ascii="Arial" w:hAnsi="Arial" w:cs="Arial"/>
        <w:sz w:val="18"/>
      </w:rPr>
      <w:t xml:space="preserve"> of </w:t>
    </w:r>
    <w:r w:rsidRPr="002D00D7">
      <w:rPr>
        <w:rFonts w:ascii="Arial" w:hAnsi="Arial" w:cs="Arial"/>
        <w:b/>
        <w:bCs/>
        <w:sz w:val="18"/>
      </w:rPr>
      <w:fldChar w:fldCharType="begin"/>
    </w:r>
    <w:r w:rsidRPr="002D00D7">
      <w:rPr>
        <w:rFonts w:ascii="Arial" w:hAnsi="Arial" w:cs="Arial"/>
        <w:b/>
        <w:bCs/>
        <w:sz w:val="18"/>
      </w:rPr>
      <w:instrText xml:space="preserve"> NUMPAGES  \* Arabic  \* MERGEFORMAT </w:instrText>
    </w:r>
    <w:r w:rsidRPr="002D00D7">
      <w:rPr>
        <w:rFonts w:ascii="Arial" w:hAnsi="Arial" w:cs="Arial"/>
        <w:b/>
        <w:bCs/>
        <w:sz w:val="18"/>
      </w:rPr>
      <w:fldChar w:fldCharType="separate"/>
    </w:r>
    <w:r w:rsidR="00AE6938">
      <w:rPr>
        <w:rFonts w:ascii="Arial" w:hAnsi="Arial" w:cs="Arial"/>
        <w:b/>
        <w:bCs/>
        <w:noProof/>
        <w:sz w:val="18"/>
      </w:rPr>
      <w:t>7</w:t>
    </w:r>
    <w:r w:rsidRPr="002D00D7">
      <w:rPr>
        <w:rFonts w:ascii="Arial" w:hAnsi="Arial" w:cs="Arial"/>
        <w:b/>
        <w:bCs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A117F" w:rsidRDefault="00DA1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0EC6" w:rsidRDefault="00D70EC6">
      <w:r>
        <w:separator/>
      </w:r>
    </w:p>
  </w:footnote>
  <w:footnote w:type="continuationSeparator" w:id="0">
    <w:p w:rsidR="00D70EC6" w:rsidRDefault="00D70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A117F" w:rsidRDefault="00DA11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92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5211"/>
      <w:gridCol w:w="6379"/>
      <w:gridCol w:w="3402"/>
    </w:tblGrid>
    <w:tr w:rsidR="00485232" w:rsidRPr="007908A1" w:rsidTr="009D335B">
      <w:trPr>
        <w:trHeight w:val="1007"/>
      </w:trPr>
      <w:tc>
        <w:tcPr>
          <w:tcW w:w="5211" w:type="dxa"/>
          <w:vAlign w:val="center"/>
        </w:tcPr>
        <w:p w:rsidR="006D4966" w:rsidRPr="00D070C8" w:rsidRDefault="00D070C8" w:rsidP="00B17D7B">
          <w:pPr>
            <w:rPr>
              <w:rFonts w:ascii="Arial" w:hAnsi="Arial" w:cs="Arial"/>
              <w:sz w:val="20"/>
              <w:szCs w:val="20"/>
            </w:rPr>
          </w:pPr>
          <w:r w:rsidRPr="00D070C8">
            <w:rPr>
              <w:rFonts w:ascii="Arial" w:hAnsi="Arial" w:cs="Arial"/>
              <w:b/>
              <w:sz w:val="20"/>
              <w:szCs w:val="20"/>
            </w:rPr>
            <w:t>Brockhampton Primary Academy</w:t>
          </w:r>
        </w:p>
      </w:tc>
      <w:tc>
        <w:tcPr>
          <w:tcW w:w="6379" w:type="dxa"/>
          <w:vAlign w:val="center"/>
        </w:tcPr>
        <w:p w:rsidR="00485232" w:rsidRPr="007908A1" w:rsidRDefault="00C12AC1" w:rsidP="002C0938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>
            <w:rPr>
              <w:rFonts w:ascii="Arial" w:hAnsi="Arial" w:cs="Arial"/>
              <w:b/>
              <w:bCs/>
              <w:sz w:val="32"/>
              <w:szCs w:val="32"/>
            </w:rPr>
            <w:t xml:space="preserve">CoSHH </w:t>
          </w:r>
          <w:r w:rsidR="00485232"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  <w:r>
            <w:rPr>
              <w:rFonts w:ascii="Arial" w:hAnsi="Arial" w:cs="Arial"/>
              <w:b/>
              <w:bCs/>
              <w:sz w:val="32"/>
              <w:szCs w:val="32"/>
            </w:rPr>
            <w:t xml:space="preserve"> </w:t>
          </w:r>
        </w:p>
      </w:tc>
      <w:tc>
        <w:tcPr>
          <w:tcW w:w="3402" w:type="dxa"/>
          <w:vAlign w:val="center"/>
        </w:tcPr>
        <w:p w:rsidR="00485232" w:rsidRPr="000914EE" w:rsidRDefault="00C72142" w:rsidP="00E644D5">
          <w:pPr>
            <w:pStyle w:val="Head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>Risk Assessment No:</w:t>
          </w:r>
          <w:r w:rsidR="004C5A96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DB7551">
            <w:rPr>
              <w:rFonts w:ascii="Arial" w:hAnsi="Arial" w:cs="Arial"/>
              <w:b/>
              <w:sz w:val="20"/>
              <w:szCs w:val="20"/>
            </w:rPr>
            <w:t>2.</w:t>
          </w:r>
          <w:r w:rsidR="002027BA">
            <w:rPr>
              <w:rFonts w:ascii="Arial" w:hAnsi="Arial" w:cs="Arial"/>
              <w:b/>
              <w:sz w:val="20"/>
              <w:szCs w:val="20"/>
            </w:rPr>
            <w:t>5</w:t>
          </w:r>
          <w:r w:rsidR="002632F1">
            <w:rPr>
              <w:rFonts w:ascii="Arial" w:hAnsi="Arial" w:cs="Arial"/>
              <w:b/>
              <w:sz w:val="20"/>
              <w:szCs w:val="20"/>
            </w:rPr>
            <w:t>.</w:t>
          </w:r>
          <w:r w:rsidR="007C3854"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</w:tbl>
  <w:p w:rsidR="007B2D70" w:rsidRDefault="007B2D70" w:rsidP="006E2988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A117F" w:rsidRDefault="00DA11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2AA0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1145"/>
        </w:tabs>
        <w:ind w:left="1145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865"/>
        </w:tabs>
        <w:ind w:left="1865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585"/>
        </w:tabs>
        <w:ind w:left="2585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4025"/>
        </w:tabs>
        <w:ind w:left="4025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745"/>
        </w:tabs>
        <w:ind w:left="4745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6185"/>
        </w:tabs>
        <w:ind w:left="6185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905"/>
        </w:tabs>
        <w:ind w:left="6905" w:hanging="180"/>
      </w:pPr>
    </w:lvl>
  </w:abstractNum>
  <w:abstractNum w:abstractNumId="2" w15:restartNumberingAfterBreak="0">
    <w:nsid w:val="11E403AF"/>
    <w:multiLevelType w:val="hybridMultilevel"/>
    <w:tmpl w:val="54D6286E"/>
    <w:lvl w:ilvl="0" w:tplc="70AE4220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5" w:hanging="360"/>
      </w:pPr>
    </w:lvl>
    <w:lvl w:ilvl="2" w:tplc="0809001B" w:tentative="1">
      <w:start w:val="1"/>
      <w:numFmt w:val="lowerRoman"/>
      <w:lvlText w:val="%3."/>
      <w:lvlJc w:val="right"/>
      <w:pPr>
        <w:ind w:left="2025" w:hanging="180"/>
      </w:pPr>
    </w:lvl>
    <w:lvl w:ilvl="3" w:tplc="0809000F" w:tentative="1">
      <w:start w:val="1"/>
      <w:numFmt w:val="decimal"/>
      <w:lvlText w:val="%4."/>
      <w:lvlJc w:val="left"/>
      <w:pPr>
        <w:ind w:left="2745" w:hanging="360"/>
      </w:pPr>
    </w:lvl>
    <w:lvl w:ilvl="4" w:tplc="08090019" w:tentative="1">
      <w:start w:val="1"/>
      <w:numFmt w:val="lowerLetter"/>
      <w:lvlText w:val="%5."/>
      <w:lvlJc w:val="left"/>
      <w:pPr>
        <w:ind w:left="3465" w:hanging="360"/>
      </w:pPr>
    </w:lvl>
    <w:lvl w:ilvl="5" w:tplc="0809001B" w:tentative="1">
      <w:start w:val="1"/>
      <w:numFmt w:val="lowerRoman"/>
      <w:lvlText w:val="%6."/>
      <w:lvlJc w:val="right"/>
      <w:pPr>
        <w:ind w:left="4185" w:hanging="180"/>
      </w:pPr>
    </w:lvl>
    <w:lvl w:ilvl="6" w:tplc="0809000F" w:tentative="1">
      <w:start w:val="1"/>
      <w:numFmt w:val="decimal"/>
      <w:lvlText w:val="%7."/>
      <w:lvlJc w:val="left"/>
      <w:pPr>
        <w:ind w:left="4905" w:hanging="360"/>
      </w:pPr>
    </w:lvl>
    <w:lvl w:ilvl="7" w:tplc="08090019" w:tentative="1">
      <w:start w:val="1"/>
      <w:numFmt w:val="lowerLetter"/>
      <w:lvlText w:val="%8."/>
      <w:lvlJc w:val="left"/>
      <w:pPr>
        <w:ind w:left="5625" w:hanging="360"/>
      </w:pPr>
    </w:lvl>
    <w:lvl w:ilvl="8" w:tplc="08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3" w15:restartNumberingAfterBreak="0">
    <w:nsid w:val="16004030"/>
    <w:multiLevelType w:val="hybridMultilevel"/>
    <w:tmpl w:val="74404C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71887"/>
    <w:multiLevelType w:val="hybridMultilevel"/>
    <w:tmpl w:val="563491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7576A7"/>
    <w:multiLevelType w:val="hybridMultilevel"/>
    <w:tmpl w:val="541663CC"/>
    <w:lvl w:ilvl="0" w:tplc="09B84F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94C4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71E91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284EA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2CEA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3EE9D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7C68C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BB8D2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68466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EDA45BD"/>
    <w:multiLevelType w:val="hybridMultilevel"/>
    <w:tmpl w:val="3DEE48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3370CF"/>
    <w:multiLevelType w:val="hybridMultilevel"/>
    <w:tmpl w:val="09147D72"/>
    <w:lvl w:ilvl="0" w:tplc="00EA62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EB8DD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86033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D8CC3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246B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3566A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E681A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A9AA7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6208F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2BE062A1"/>
    <w:multiLevelType w:val="hybridMultilevel"/>
    <w:tmpl w:val="C0F2781E"/>
    <w:lvl w:ilvl="0" w:tplc="B1D6DA78">
      <w:start w:val="1"/>
      <w:numFmt w:val="decimal"/>
      <w:lvlText w:val="%1."/>
      <w:lvlJc w:val="left"/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1235E3"/>
    <w:multiLevelType w:val="hybridMultilevel"/>
    <w:tmpl w:val="6734CB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C60421"/>
    <w:multiLevelType w:val="hybridMultilevel"/>
    <w:tmpl w:val="1B5A91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5B03CF8"/>
    <w:multiLevelType w:val="hybridMultilevel"/>
    <w:tmpl w:val="5F90AB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4733C3"/>
    <w:multiLevelType w:val="hybridMultilevel"/>
    <w:tmpl w:val="E97CB832"/>
    <w:lvl w:ilvl="0" w:tplc="D772DC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92B0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918DA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B82E7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8040C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62273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E007D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DCCC7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6D21B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56681BF7"/>
    <w:multiLevelType w:val="hybridMultilevel"/>
    <w:tmpl w:val="2FBC8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BF0929"/>
    <w:multiLevelType w:val="hybridMultilevel"/>
    <w:tmpl w:val="25904E58"/>
    <w:lvl w:ilvl="0" w:tplc="F4A28AB0">
      <w:start w:val="1"/>
      <w:numFmt w:val="decimal"/>
      <w:lvlText w:val="2.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F4735FE"/>
    <w:multiLevelType w:val="hybridMultilevel"/>
    <w:tmpl w:val="1992428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9D712E5"/>
    <w:multiLevelType w:val="hybridMultilevel"/>
    <w:tmpl w:val="1B26F7BA"/>
    <w:lvl w:ilvl="0" w:tplc="4E825A14">
      <w:start w:val="1"/>
      <w:numFmt w:val="decimal"/>
      <w:lvlText w:val="2.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46365903">
    <w:abstractNumId w:val="11"/>
  </w:num>
  <w:num w:numId="2" w16cid:durableId="255094590">
    <w:abstractNumId w:val="1"/>
  </w:num>
  <w:num w:numId="3" w16cid:durableId="2052076756">
    <w:abstractNumId w:val="15"/>
  </w:num>
  <w:num w:numId="4" w16cid:durableId="1850944352">
    <w:abstractNumId w:val="17"/>
  </w:num>
  <w:num w:numId="5" w16cid:durableId="1063256388">
    <w:abstractNumId w:val="4"/>
  </w:num>
  <w:num w:numId="6" w16cid:durableId="751394306">
    <w:abstractNumId w:val="10"/>
  </w:num>
  <w:num w:numId="7" w16cid:durableId="770971703">
    <w:abstractNumId w:val="14"/>
  </w:num>
  <w:num w:numId="8" w16cid:durableId="944531402">
    <w:abstractNumId w:val="9"/>
  </w:num>
  <w:num w:numId="9" w16cid:durableId="10841132">
    <w:abstractNumId w:val="6"/>
  </w:num>
  <w:num w:numId="10" w16cid:durableId="398670922">
    <w:abstractNumId w:val="3"/>
  </w:num>
  <w:num w:numId="11" w16cid:durableId="337463522">
    <w:abstractNumId w:val="13"/>
  </w:num>
  <w:num w:numId="12" w16cid:durableId="1365867809">
    <w:abstractNumId w:val="5"/>
  </w:num>
  <w:num w:numId="13" w16cid:durableId="785394112">
    <w:abstractNumId w:val="7"/>
  </w:num>
  <w:num w:numId="14" w16cid:durableId="1873574813">
    <w:abstractNumId w:val="8"/>
  </w:num>
  <w:num w:numId="15" w16cid:durableId="2065788005">
    <w:abstractNumId w:val="16"/>
  </w:num>
  <w:num w:numId="16" w16cid:durableId="1053312573">
    <w:abstractNumId w:val="12"/>
  </w:num>
  <w:num w:numId="17" w16cid:durableId="1156455914">
    <w:abstractNumId w:val="2"/>
  </w:num>
  <w:num w:numId="18" w16cid:durableId="1602184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4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1MzO1MDcyMrIwMjNR0lEKTi0uzszPAykwrgUAgCJ0GiwAAAA="/>
  </w:docVars>
  <w:rsids>
    <w:rsidRoot w:val="00262C94"/>
    <w:rsid w:val="00005817"/>
    <w:rsid w:val="00006B8C"/>
    <w:rsid w:val="00007EEB"/>
    <w:rsid w:val="00010779"/>
    <w:rsid w:val="00017DED"/>
    <w:rsid w:val="00026AA4"/>
    <w:rsid w:val="000444CA"/>
    <w:rsid w:val="000462EC"/>
    <w:rsid w:val="00047297"/>
    <w:rsid w:val="00047629"/>
    <w:rsid w:val="0005270D"/>
    <w:rsid w:val="000716F4"/>
    <w:rsid w:val="0007382D"/>
    <w:rsid w:val="00080B2B"/>
    <w:rsid w:val="0008238E"/>
    <w:rsid w:val="00085A8B"/>
    <w:rsid w:val="000914E4"/>
    <w:rsid w:val="000914EE"/>
    <w:rsid w:val="000925D2"/>
    <w:rsid w:val="000961C1"/>
    <w:rsid w:val="000A4D42"/>
    <w:rsid w:val="000B4983"/>
    <w:rsid w:val="000B623B"/>
    <w:rsid w:val="000B67B7"/>
    <w:rsid w:val="000C0FCC"/>
    <w:rsid w:val="000C2538"/>
    <w:rsid w:val="000D240E"/>
    <w:rsid w:val="000E2A1B"/>
    <w:rsid w:val="000E713E"/>
    <w:rsid w:val="000F3624"/>
    <w:rsid w:val="000F6FD0"/>
    <w:rsid w:val="000F7241"/>
    <w:rsid w:val="00102368"/>
    <w:rsid w:val="00105194"/>
    <w:rsid w:val="001161D5"/>
    <w:rsid w:val="00117A9E"/>
    <w:rsid w:val="00120137"/>
    <w:rsid w:val="001227EE"/>
    <w:rsid w:val="00123283"/>
    <w:rsid w:val="00125FDD"/>
    <w:rsid w:val="0012728C"/>
    <w:rsid w:val="0012774C"/>
    <w:rsid w:val="001332A6"/>
    <w:rsid w:val="00133E75"/>
    <w:rsid w:val="0013672E"/>
    <w:rsid w:val="0013680E"/>
    <w:rsid w:val="00153287"/>
    <w:rsid w:val="001563D1"/>
    <w:rsid w:val="001649B3"/>
    <w:rsid w:val="001807C4"/>
    <w:rsid w:val="00180B38"/>
    <w:rsid w:val="00182676"/>
    <w:rsid w:val="00186EA3"/>
    <w:rsid w:val="00191FD6"/>
    <w:rsid w:val="001A0904"/>
    <w:rsid w:val="001A18AF"/>
    <w:rsid w:val="001B182A"/>
    <w:rsid w:val="001B1D52"/>
    <w:rsid w:val="001B2C6B"/>
    <w:rsid w:val="001B2F0E"/>
    <w:rsid w:val="001B6AEF"/>
    <w:rsid w:val="001C37C1"/>
    <w:rsid w:val="001C7C79"/>
    <w:rsid w:val="001D1F87"/>
    <w:rsid w:val="001D3D21"/>
    <w:rsid w:val="001E7F06"/>
    <w:rsid w:val="001F143E"/>
    <w:rsid w:val="002027BA"/>
    <w:rsid w:val="00210E00"/>
    <w:rsid w:val="00214BAB"/>
    <w:rsid w:val="002201B2"/>
    <w:rsid w:val="0022383D"/>
    <w:rsid w:val="00225519"/>
    <w:rsid w:val="00227CDD"/>
    <w:rsid w:val="00235B61"/>
    <w:rsid w:val="00245D6F"/>
    <w:rsid w:val="00262C94"/>
    <w:rsid w:val="002632F1"/>
    <w:rsid w:val="002648A6"/>
    <w:rsid w:val="00274B42"/>
    <w:rsid w:val="00276129"/>
    <w:rsid w:val="002830E7"/>
    <w:rsid w:val="00283C53"/>
    <w:rsid w:val="00284451"/>
    <w:rsid w:val="002930D9"/>
    <w:rsid w:val="0029566B"/>
    <w:rsid w:val="002A2167"/>
    <w:rsid w:val="002A3F32"/>
    <w:rsid w:val="002A6354"/>
    <w:rsid w:val="002B09CC"/>
    <w:rsid w:val="002C03F1"/>
    <w:rsid w:val="002C0938"/>
    <w:rsid w:val="002C5AEC"/>
    <w:rsid w:val="002C5C58"/>
    <w:rsid w:val="002C6AA3"/>
    <w:rsid w:val="002D00D7"/>
    <w:rsid w:val="002D2DE5"/>
    <w:rsid w:val="002D3AE1"/>
    <w:rsid w:val="002D44B2"/>
    <w:rsid w:val="002D5AAC"/>
    <w:rsid w:val="002D5F05"/>
    <w:rsid w:val="002E2668"/>
    <w:rsid w:val="002E53B0"/>
    <w:rsid w:val="002F08F2"/>
    <w:rsid w:val="002F68A3"/>
    <w:rsid w:val="002F6F55"/>
    <w:rsid w:val="00307166"/>
    <w:rsid w:val="003102B3"/>
    <w:rsid w:val="00310564"/>
    <w:rsid w:val="00316403"/>
    <w:rsid w:val="00316DC5"/>
    <w:rsid w:val="00321CE4"/>
    <w:rsid w:val="0032457C"/>
    <w:rsid w:val="0032476D"/>
    <w:rsid w:val="00372161"/>
    <w:rsid w:val="00372214"/>
    <w:rsid w:val="00377619"/>
    <w:rsid w:val="00381ABB"/>
    <w:rsid w:val="00397245"/>
    <w:rsid w:val="003A34FC"/>
    <w:rsid w:val="003A46C9"/>
    <w:rsid w:val="003A4CE9"/>
    <w:rsid w:val="003A661B"/>
    <w:rsid w:val="003B79A5"/>
    <w:rsid w:val="003C0917"/>
    <w:rsid w:val="003C182C"/>
    <w:rsid w:val="003C4185"/>
    <w:rsid w:val="003C7562"/>
    <w:rsid w:val="003D02CC"/>
    <w:rsid w:val="003D386C"/>
    <w:rsid w:val="003D669B"/>
    <w:rsid w:val="003E694D"/>
    <w:rsid w:val="003F7BD4"/>
    <w:rsid w:val="0040102A"/>
    <w:rsid w:val="004145F5"/>
    <w:rsid w:val="00421F06"/>
    <w:rsid w:val="00427768"/>
    <w:rsid w:val="0043707F"/>
    <w:rsid w:val="00437382"/>
    <w:rsid w:val="004403C4"/>
    <w:rsid w:val="004473F3"/>
    <w:rsid w:val="004547A3"/>
    <w:rsid w:val="00471C30"/>
    <w:rsid w:val="004817C0"/>
    <w:rsid w:val="00483F27"/>
    <w:rsid w:val="00485232"/>
    <w:rsid w:val="00486AA4"/>
    <w:rsid w:val="00486D4B"/>
    <w:rsid w:val="004871D6"/>
    <w:rsid w:val="00494AB0"/>
    <w:rsid w:val="004A2D45"/>
    <w:rsid w:val="004B392B"/>
    <w:rsid w:val="004C1F97"/>
    <w:rsid w:val="004C4BBB"/>
    <w:rsid w:val="004C5A96"/>
    <w:rsid w:val="004C5BD5"/>
    <w:rsid w:val="004C670E"/>
    <w:rsid w:val="004C7585"/>
    <w:rsid w:val="004C7BB4"/>
    <w:rsid w:val="004D42C6"/>
    <w:rsid w:val="004D5BC3"/>
    <w:rsid w:val="004D6BC6"/>
    <w:rsid w:val="004E544E"/>
    <w:rsid w:val="004F67D3"/>
    <w:rsid w:val="005004BF"/>
    <w:rsid w:val="00506198"/>
    <w:rsid w:val="0051110D"/>
    <w:rsid w:val="00511970"/>
    <w:rsid w:val="00511AFA"/>
    <w:rsid w:val="00516081"/>
    <w:rsid w:val="00517653"/>
    <w:rsid w:val="005211F1"/>
    <w:rsid w:val="00522A01"/>
    <w:rsid w:val="00522FBA"/>
    <w:rsid w:val="00531A2C"/>
    <w:rsid w:val="005347AF"/>
    <w:rsid w:val="00535077"/>
    <w:rsid w:val="00540C47"/>
    <w:rsid w:val="00541E88"/>
    <w:rsid w:val="00543F39"/>
    <w:rsid w:val="00552BCD"/>
    <w:rsid w:val="00552CF1"/>
    <w:rsid w:val="00566688"/>
    <w:rsid w:val="00574390"/>
    <w:rsid w:val="00584D08"/>
    <w:rsid w:val="00585BB0"/>
    <w:rsid w:val="00591D2B"/>
    <w:rsid w:val="0059384A"/>
    <w:rsid w:val="0059555B"/>
    <w:rsid w:val="005A01AF"/>
    <w:rsid w:val="005A433A"/>
    <w:rsid w:val="005A5A6B"/>
    <w:rsid w:val="005B0F4E"/>
    <w:rsid w:val="005B1E1D"/>
    <w:rsid w:val="005B3921"/>
    <w:rsid w:val="005B4BF7"/>
    <w:rsid w:val="005D2AF6"/>
    <w:rsid w:val="005D7A3E"/>
    <w:rsid w:val="005E3A73"/>
    <w:rsid w:val="005F25B0"/>
    <w:rsid w:val="005F5D01"/>
    <w:rsid w:val="00604641"/>
    <w:rsid w:val="0060708A"/>
    <w:rsid w:val="00617B3D"/>
    <w:rsid w:val="00626F4A"/>
    <w:rsid w:val="00630B39"/>
    <w:rsid w:val="00632CC3"/>
    <w:rsid w:val="00632E2C"/>
    <w:rsid w:val="006339A8"/>
    <w:rsid w:val="006378FA"/>
    <w:rsid w:val="00643B57"/>
    <w:rsid w:val="006446F2"/>
    <w:rsid w:val="006521EE"/>
    <w:rsid w:val="00652884"/>
    <w:rsid w:val="00656EF0"/>
    <w:rsid w:val="0066240C"/>
    <w:rsid w:val="0066494E"/>
    <w:rsid w:val="00672EC7"/>
    <w:rsid w:val="0067487B"/>
    <w:rsid w:val="00677EAB"/>
    <w:rsid w:val="006806C5"/>
    <w:rsid w:val="006864EE"/>
    <w:rsid w:val="00691800"/>
    <w:rsid w:val="00694B10"/>
    <w:rsid w:val="00696214"/>
    <w:rsid w:val="006A173E"/>
    <w:rsid w:val="006C278E"/>
    <w:rsid w:val="006D09D5"/>
    <w:rsid w:val="006D2CFF"/>
    <w:rsid w:val="006D381B"/>
    <w:rsid w:val="006D4966"/>
    <w:rsid w:val="006D524F"/>
    <w:rsid w:val="006E050E"/>
    <w:rsid w:val="006E0E79"/>
    <w:rsid w:val="006E1685"/>
    <w:rsid w:val="006E2988"/>
    <w:rsid w:val="006E609B"/>
    <w:rsid w:val="006E6F1B"/>
    <w:rsid w:val="006F7836"/>
    <w:rsid w:val="00706147"/>
    <w:rsid w:val="00706E64"/>
    <w:rsid w:val="00711F45"/>
    <w:rsid w:val="00714A63"/>
    <w:rsid w:val="00716FCA"/>
    <w:rsid w:val="00717D9B"/>
    <w:rsid w:val="007217FB"/>
    <w:rsid w:val="00721E2A"/>
    <w:rsid w:val="00727F06"/>
    <w:rsid w:val="00730989"/>
    <w:rsid w:val="00736129"/>
    <w:rsid w:val="00744E48"/>
    <w:rsid w:val="00750BCD"/>
    <w:rsid w:val="00750E4B"/>
    <w:rsid w:val="00753171"/>
    <w:rsid w:val="00757CEA"/>
    <w:rsid w:val="00760F9F"/>
    <w:rsid w:val="00762043"/>
    <w:rsid w:val="0076309E"/>
    <w:rsid w:val="00767D37"/>
    <w:rsid w:val="00770697"/>
    <w:rsid w:val="00786F68"/>
    <w:rsid w:val="00787066"/>
    <w:rsid w:val="007908A1"/>
    <w:rsid w:val="007921DF"/>
    <w:rsid w:val="007925F7"/>
    <w:rsid w:val="00792AAD"/>
    <w:rsid w:val="00794B24"/>
    <w:rsid w:val="00794F5E"/>
    <w:rsid w:val="0079683F"/>
    <w:rsid w:val="007A4A41"/>
    <w:rsid w:val="007B2ADF"/>
    <w:rsid w:val="007B2D70"/>
    <w:rsid w:val="007B3B3F"/>
    <w:rsid w:val="007B443A"/>
    <w:rsid w:val="007B6039"/>
    <w:rsid w:val="007B71AF"/>
    <w:rsid w:val="007C2F66"/>
    <w:rsid w:val="007C3603"/>
    <w:rsid w:val="007C3854"/>
    <w:rsid w:val="007D0BB5"/>
    <w:rsid w:val="007D0E8B"/>
    <w:rsid w:val="007E3458"/>
    <w:rsid w:val="007E6C48"/>
    <w:rsid w:val="007F3F1B"/>
    <w:rsid w:val="007F7101"/>
    <w:rsid w:val="00800361"/>
    <w:rsid w:val="00800995"/>
    <w:rsid w:val="0080417A"/>
    <w:rsid w:val="0081043D"/>
    <w:rsid w:val="008202CC"/>
    <w:rsid w:val="008205F6"/>
    <w:rsid w:val="00822DF8"/>
    <w:rsid w:val="00826DF2"/>
    <w:rsid w:val="00832459"/>
    <w:rsid w:val="00835D21"/>
    <w:rsid w:val="00851B65"/>
    <w:rsid w:val="008553EC"/>
    <w:rsid w:val="00855E4A"/>
    <w:rsid w:val="00862728"/>
    <w:rsid w:val="008648CF"/>
    <w:rsid w:val="0086677A"/>
    <w:rsid w:val="0087401B"/>
    <w:rsid w:val="008812CC"/>
    <w:rsid w:val="00890184"/>
    <w:rsid w:val="00894679"/>
    <w:rsid w:val="008A3397"/>
    <w:rsid w:val="008A708D"/>
    <w:rsid w:val="008B2A72"/>
    <w:rsid w:val="008B478D"/>
    <w:rsid w:val="008C0DC3"/>
    <w:rsid w:val="008C2F72"/>
    <w:rsid w:val="008C6487"/>
    <w:rsid w:val="008C6EBD"/>
    <w:rsid w:val="008D14A4"/>
    <w:rsid w:val="008D20FD"/>
    <w:rsid w:val="008D4DB5"/>
    <w:rsid w:val="008E0843"/>
    <w:rsid w:val="008E3DFF"/>
    <w:rsid w:val="008E54E0"/>
    <w:rsid w:val="008F3876"/>
    <w:rsid w:val="008F4E4D"/>
    <w:rsid w:val="008F60AF"/>
    <w:rsid w:val="00900CAF"/>
    <w:rsid w:val="0090113C"/>
    <w:rsid w:val="00906D9F"/>
    <w:rsid w:val="00910661"/>
    <w:rsid w:val="00917981"/>
    <w:rsid w:val="00922350"/>
    <w:rsid w:val="00923E28"/>
    <w:rsid w:val="009262D0"/>
    <w:rsid w:val="00933195"/>
    <w:rsid w:val="0093699E"/>
    <w:rsid w:val="009424A4"/>
    <w:rsid w:val="00942BB9"/>
    <w:rsid w:val="009444F3"/>
    <w:rsid w:val="009463BF"/>
    <w:rsid w:val="00947D6A"/>
    <w:rsid w:val="00951E0E"/>
    <w:rsid w:val="00952FB0"/>
    <w:rsid w:val="00965FC3"/>
    <w:rsid w:val="00972301"/>
    <w:rsid w:val="00976474"/>
    <w:rsid w:val="0098313B"/>
    <w:rsid w:val="00986A9B"/>
    <w:rsid w:val="009934E5"/>
    <w:rsid w:val="009A37A3"/>
    <w:rsid w:val="009B4E5D"/>
    <w:rsid w:val="009B5462"/>
    <w:rsid w:val="009B7B7F"/>
    <w:rsid w:val="009C1BE1"/>
    <w:rsid w:val="009C7194"/>
    <w:rsid w:val="009C7911"/>
    <w:rsid w:val="009D1560"/>
    <w:rsid w:val="009D335B"/>
    <w:rsid w:val="009D6D14"/>
    <w:rsid w:val="009D79E0"/>
    <w:rsid w:val="009E0E12"/>
    <w:rsid w:val="009F4288"/>
    <w:rsid w:val="009F4C4B"/>
    <w:rsid w:val="009F6B36"/>
    <w:rsid w:val="00A069D8"/>
    <w:rsid w:val="00A15343"/>
    <w:rsid w:val="00A16634"/>
    <w:rsid w:val="00A33AD4"/>
    <w:rsid w:val="00A42B70"/>
    <w:rsid w:val="00A44955"/>
    <w:rsid w:val="00A503F5"/>
    <w:rsid w:val="00A5456C"/>
    <w:rsid w:val="00A56832"/>
    <w:rsid w:val="00A61189"/>
    <w:rsid w:val="00A618B1"/>
    <w:rsid w:val="00A63596"/>
    <w:rsid w:val="00A66D28"/>
    <w:rsid w:val="00A739F4"/>
    <w:rsid w:val="00A77859"/>
    <w:rsid w:val="00A83A85"/>
    <w:rsid w:val="00A94252"/>
    <w:rsid w:val="00A96613"/>
    <w:rsid w:val="00AA124A"/>
    <w:rsid w:val="00AA2DA6"/>
    <w:rsid w:val="00AB018D"/>
    <w:rsid w:val="00AB0218"/>
    <w:rsid w:val="00AB4EC4"/>
    <w:rsid w:val="00AE6938"/>
    <w:rsid w:val="00AF48AE"/>
    <w:rsid w:val="00B03A8B"/>
    <w:rsid w:val="00B04855"/>
    <w:rsid w:val="00B052FB"/>
    <w:rsid w:val="00B07EE2"/>
    <w:rsid w:val="00B146E7"/>
    <w:rsid w:val="00B17D7B"/>
    <w:rsid w:val="00B23D1E"/>
    <w:rsid w:val="00B258EB"/>
    <w:rsid w:val="00B2640E"/>
    <w:rsid w:val="00B26C11"/>
    <w:rsid w:val="00B3096A"/>
    <w:rsid w:val="00B32E49"/>
    <w:rsid w:val="00B4365C"/>
    <w:rsid w:val="00B4389B"/>
    <w:rsid w:val="00B51779"/>
    <w:rsid w:val="00B5321D"/>
    <w:rsid w:val="00B53448"/>
    <w:rsid w:val="00B548B0"/>
    <w:rsid w:val="00B55847"/>
    <w:rsid w:val="00B63DF8"/>
    <w:rsid w:val="00B66158"/>
    <w:rsid w:val="00B72B28"/>
    <w:rsid w:val="00B73364"/>
    <w:rsid w:val="00B74D87"/>
    <w:rsid w:val="00B80CEB"/>
    <w:rsid w:val="00B92BE2"/>
    <w:rsid w:val="00B93492"/>
    <w:rsid w:val="00BA2C78"/>
    <w:rsid w:val="00BA4F2A"/>
    <w:rsid w:val="00BC07CB"/>
    <w:rsid w:val="00BC74D2"/>
    <w:rsid w:val="00BD507A"/>
    <w:rsid w:val="00BD72E6"/>
    <w:rsid w:val="00BE2B5E"/>
    <w:rsid w:val="00BE34B7"/>
    <w:rsid w:val="00BE670F"/>
    <w:rsid w:val="00BE7EA4"/>
    <w:rsid w:val="00BF5011"/>
    <w:rsid w:val="00C00882"/>
    <w:rsid w:val="00C06A87"/>
    <w:rsid w:val="00C12AC1"/>
    <w:rsid w:val="00C12FBF"/>
    <w:rsid w:val="00C30B8D"/>
    <w:rsid w:val="00C31CC3"/>
    <w:rsid w:val="00C328B3"/>
    <w:rsid w:val="00C34BE7"/>
    <w:rsid w:val="00C34E6F"/>
    <w:rsid w:val="00C40271"/>
    <w:rsid w:val="00C4626F"/>
    <w:rsid w:val="00C46289"/>
    <w:rsid w:val="00C6268F"/>
    <w:rsid w:val="00C65647"/>
    <w:rsid w:val="00C674D7"/>
    <w:rsid w:val="00C70267"/>
    <w:rsid w:val="00C70C07"/>
    <w:rsid w:val="00C71AD2"/>
    <w:rsid w:val="00C72142"/>
    <w:rsid w:val="00C75748"/>
    <w:rsid w:val="00C77C98"/>
    <w:rsid w:val="00C84154"/>
    <w:rsid w:val="00C869AC"/>
    <w:rsid w:val="00C87225"/>
    <w:rsid w:val="00C9450C"/>
    <w:rsid w:val="00CA19F3"/>
    <w:rsid w:val="00CA7316"/>
    <w:rsid w:val="00CB1B07"/>
    <w:rsid w:val="00CB2BE2"/>
    <w:rsid w:val="00CC1381"/>
    <w:rsid w:val="00CC6165"/>
    <w:rsid w:val="00CC72B6"/>
    <w:rsid w:val="00CD436D"/>
    <w:rsid w:val="00CD501A"/>
    <w:rsid w:val="00CD6EFB"/>
    <w:rsid w:val="00CE4236"/>
    <w:rsid w:val="00CE5AFB"/>
    <w:rsid w:val="00CE7140"/>
    <w:rsid w:val="00CF161F"/>
    <w:rsid w:val="00D00652"/>
    <w:rsid w:val="00D01F9A"/>
    <w:rsid w:val="00D037CC"/>
    <w:rsid w:val="00D070C8"/>
    <w:rsid w:val="00D15F93"/>
    <w:rsid w:val="00D311BF"/>
    <w:rsid w:val="00D40403"/>
    <w:rsid w:val="00D4103E"/>
    <w:rsid w:val="00D479BA"/>
    <w:rsid w:val="00D55F2A"/>
    <w:rsid w:val="00D57C05"/>
    <w:rsid w:val="00D60973"/>
    <w:rsid w:val="00D6116D"/>
    <w:rsid w:val="00D70EC6"/>
    <w:rsid w:val="00D71D26"/>
    <w:rsid w:val="00D80DF6"/>
    <w:rsid w:val="00D96109"/>
    <w:rsid w:val="00D97DDC"/>
    <w:rsid w:val="00D97FFB"/>
    <w:rsid w:val="00DA117F"/>
    <w:rsid w:val="00DA4885"/>
    <w:rsid w:val="00DB72FF"/>
    <w:rsid w:val="00DB7551"/>
    <w:rsid w:val="00DC0EC6"/>
    <w:rsid w:val="00DC6251"/>
    <w:rsid w:val="00DC7331"/>
    <w:rsid w:val="00DD40F8"/>
    <w:rsid w:val="00DD47B1"/>
    <w:rsid w:val="00DD52ED"/>
    <w:rsid w:val="00DE1703"/>
    <w:rsid w:val="00DE410D"/>
    <w:rsid w:val="00DE5AE1"/>
    <w:rsid w:val="00E00C4C"/>
    <w:rsid w:val="00E02DC4"/>
    <w:rsid w:val="00E07678"/>
    <w:rsid w:val="00E128D9"/>
    <w:rsid w:val="00E1491F"/>
    <w:rsid w:val="00E169BA"/>
    <w:rsid w:val="00E23236"/>
    <w:rsid w:val="00E2635C"/>
    <w:rsid w:val="00E3167C"/>
    <w:rsid w:val="00E31F1D"/>
    <w:rsid w:val="00E400D2"/>
    <w:rsid w:val="00E43A9F"/>
    <w:rsid w:val="00E644D5"/>
    <w:rsid w:val="00E70B61"/>
    <w:rsid w:val="00E72509"/>
    <w:rsid w:val="00E72E96"/>
    <w:rsid w:val="00E8291F"/>
    <w:rsid w:val="00E839E2"/>
    <w:rsid w:val="00E93EE5"/>
    <w:rsid w:val="00E96B81"/>
    <w:rsid w:val="00EA2772"/>
    <w:rsid w:val="00EA4244"/>
    <w:rsid w:val="00EA7E11"/>
    <w:rsid w:val="00EB6C25"/>
    <w:rsid w:val="00EB720A"/>
    <w:rsid w:val="00EC0C66"/>
    <w:rsid w:val="00EC39F8"/>
    <w:rsid w:val="00EC4D64"/>
    <w:rsid w:val="00EC582F"/>
    <w:rsid w:val="00EE01FF"/>
    <w:rsid w:val="00EE06A0"/>
    <w:rsid w:val="00EE140C"/>
    <w:rsid w:val="00EE710D"/>
    <w:rsid w:val="00EF1FBA"/>
    <w:rsid w:val="00F11CB0"/>
    <w:rsid w:val="00F177A5"/>
    <w:rsid w:val="00F22FF9"/>
    <w:rsid w:val="00F34701"/>
    <w:rsid w:val="00F41476"/>
    <w:rsid w:val="00F45449"/>
    <w:rsid w:val="00F46E5B"/>
    <w:rsid w:val="00F52A07"/>
    <w:rsid w:val="00F53D3C"/>
    <w:rsid w:val="00F5474E"/>
    <w:rsid w:val="00F54FC3"/>
    <w:rsid w:val="00F60CA4"/>
    <w:rsid w:val="00F63458"/>
    <w:rsid w:val="00F64EB6"/>
    <w:rsid w:val="00F7313B"/>
    <w:rsid w:val="00F770B6"/>
    <w:rsid w:val="00F8093D"/>
    <w:rsid w:val="00F85837"/>
    <w:rsid w:val="00F90148"/>
    <w:rsid w:val="00F930B0"/>
    <w:rsid w:val="00F95A7B"/>
    <w:rsid w:val="00FA7E67"/>
    <w:rsid w:val="00FB3C5D"/>
    <w:rsid w:val="00FC0166"/>
    <w:rsid w:val="00FC08AD"/>
    <w:rsid w:val="00FC09B5"/>
    <w:rsid w:val="00FC39A9"/>
    <w:rsid w:val="00FC5460"/>
    <w:rsid w:val="00FD56E1"/>
    <w:rsid w:val="00FE053D"/>
    <w:rsid w:val="00FF0221"/>
    <w:rsid w:val="00FF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CD98599-F250-445A-B145-061E4DC7C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E140C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locked/>
    <w:rsid w:val="006E298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character" w:styleId="CommentReference">
    <w:name w:val="annotation reference"/>
    <w:rsid w:val="00B3096A"/>
    <w:rPr>
      <w:sz w:val="16"/>
      <w:szCs w:val="16"/>
    </w:rPr>
  </w:style>
  <w:style w:type="paragraph" w:styleId="CommentText">
    <w:name w:val="annotation text"/>
    <w:basedOn w:val="Normal"/>
    <w:link w:val="CommentTextChar"/>
    <w:rsid w:val="00B3096A"/>
    <w:rPr>
      <w:sz w:val="20"/>
      <w:szCs w:val="20"/>
    </w:rPr>
  </w:style>
  <w:style w:type="character" w:customStyle="1" w:styleId="CommentTextChar">
    <w:name w:val="Comment Text Char"/>
    <w:link w:val="CommentText"/>
    <w:rsid w:val="00B3096A"/>
    <w:rPr>
      <w:lang w:eastAsia="en-US"/>
    </w:rPr>
  </w:style>
  <w:style w:type="paragraph" w:customStyle="1" w:styleId="Default">
    <w:name w:val="Default"/>
    <w:basedOn w:val="Normal"/>
    <w:rsid w:val="00B3096A"/>
    <w:pPr>
      <w:autoSpaceDE w:val="0"/>
      <w:autoSpaceDN w:val="0"/>
    </w:pPr>
    <w:rPr>
      <w:rFonts w:ascii="Helvetica 65 Medium" w:eastAsia="Calibri" w:hAnsi="Helvetica 65 Medium"/>
      <w:color w:val="000000"/>
      <w:lang w:eastAsia="en-GB"/>
    </w:rPr>
  </w:style>
  <w:style w:type="paragraph" w:customStyle="1" w:styleId="CM7">
    <w:name w:val="CM7"/>
    <w:basedOn w:val="Default"/>
    <w:next w:val="Default"/>
    <w:uiPriority w:val="99"/>
    <w:rsid w:val="00B3096A"/>
    <w:pPr>
      <w:adjustRightInd w:val="0"/>
    </w:pPr>
    <w:rPr>
      <w:rFonts w:ascii="Helvetica Neue" w:eastAsia="Times New Roman" w:hAnsi="Helvetica Neue"/>
      <w:color w:val="auto"/>
    </w:rPr>
  </w:style>
  <w:style w:type="character" w:styleId="Hyperlink">
    <w:name w:val="Hyperlink"/>
    <w:rsid w:val="00B3096A"/>
    <w:rPr>
      <w:color w:val="0563C1"/>
      <w:u w:val="single"/>
    </w:rPr>
  </w:style>
  <w:style w:type="character" w:styleId="Emphasis">
    <w:name w:val="Emphasis"/>
    <w:uiPriority w:val="20"/>
    <w:qFormat/>
    <w:rsid w:val="00B3096A"/>
    <w:rPr>
      <w:b/>
      <w:bCs/>
      <w:i w:val="0"/>
      <w:iCs w:val="0"/>
    </w:rPr>
  </w:style>
  <w:style w:type="character" w:customStyle="1" w:styleId="st1">
    <w:name w:val="st1"/>
    <w:rsid w:val="00B3096A"/>
  </w:style>
  <w:style w:type="paragraph" w:styleId="Title">
    <w:name w:val="Title"/>
    <w:basedOn w:val="Normal"/>
    <w:link w:val="TitleChar"/>
    <w:qFormat/>
    <w:rsid w:val="006521EE"/>
    <w:pPr>
      <w:jc w:val="center"/>
    </w:pPr>
    <w:rPr>
      <w:rFonts w:ascii="Comic Sans MS" w:hAnsi="Comic Sans MS"/>
      <w:color w:val="000000"/>
      <w:sz w:val="28"/>
      <w:szCs w:val="20"/>
    </w:rPr>
  </w:style>
  <w:style w:type="character" w:customStyle="1" w:styleId="TitleChar">
    <w:name w:val="Title Char"/>
    <w:link w:val="Title"/>
    <w:rsid w:val="006521EE"/>
    <w:rPr>
      <w:rFonts w:ascii="Comic Sans MS" w:hAnsi="Comic Sans MS"/>
      <w:color w:val="000000"/>
      <w:sz w:val="28"/>
      <w:lang w:eastAsia="en-US"/>
    </w:rPr>
  </w:style>
  <w:style w:type="paragraph" w:styleId="NormalWeb">
    <w:name w:val="Normal (Web)"/>
    <w:basedOn w:val="Normal"/>
    <w:rsid w:val="00B17D7B"/>
  </w:style>
  <w:style w:type="paragraph" w:styleId="ListBullet">
    <w:name w:val="List Bullet"/>
    <w:basedOn w:val="Normal"/>
    <w:rsid w:val="00F90148"/>
    <w:pPr>
      <w:numPr>
        <w:numId w:val="1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4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0301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09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18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378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081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111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92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1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7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4648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99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429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488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https://www.msds-europe.com/wp-content/uploads/2018/06/GHS07-Hazard-pictogram.jpg" TargetMode="External"/><Relationship Id="rId18" Type="http://schemas.openxmlformats.org/officeDocument/2006/relationships/image" Target="media/image8.emf"/><Relationship Id="rId26" Type="http://schemas.openxmlformats.org/officeDocument/2006/relationships/hyperlink" Target="file:///E:\Paul\Desktop\MSDS" TargetMode="External"/><Relationship Id="rId3" Type="http://schemas.openxmlformats.org/officeDocument/2006/relationships/styles" Target="styles.xml"/><Relationship Id="rId21" Type="http://schemas.openxmlformats.org/officeDocument/2006/relationships/image" Target="https://www.msds-europe.com/wp-content/uploads/2018/06/GHS07-Hazard-pictogram.jpg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7.jpeg"/><Relationship Id="rId25" Type="http://schemas.openxmlformats.org/officeDocument/2006/relationships/image" Target="media/image12.jpe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https://www.msds-europe.com/wp-content/uploads/2018/06/GHS07-Hazard-pictogram.jpg" TargetMode="External"/><Relationship Id="rId20" Type="http://schemas.openxmlformats.org/officeDocument/2006/relationships/image" Target="https://www.msds-europe.com/wp-content/uploads/2018/06/GHS07-Hazard-pictogram.jpg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.jpe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https://www.msds-europe.com/wp-content/uploads/2018/06/GHS07-Hazard-pictogram.jpg" TargetMode="External"/><Relationship Id="rId23" Type="http://schemas.openxmlformats.org/officeDocument/2006/relationships/image" Target="https://www.msds-europe.com/wp-content/uploads/2018/06/GHS07-Hazard-pictogram.jpg" TargetMode="External"/><Relationship Id="rId28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9.jpe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0.jpeg"/><Relationship Id="rId27" Type="http://schemas.openxmlformats.org/officeDocument/2006/relationships/hyperlink" Target="file:///E:\Paul\Desktop\MSDS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low\Desktop\Risk%20Assess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42B75A-B830-4DB5-857D-25275DED9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Risk Assessment.dotx</Template>
  <TotalTime>0</TotalTime>
  <Pages>3</Pages>
  <Words>4640</Words>
  <Characters>26451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No</vt:lpstr>
    </vt:vector>
  </TitlesOfParts>
  <Company>MB HS</Company>
  <LinksUpToDate>false</LinksUpToDate>
  <CharactersWithSpaces>31029</CharactersWithSpaces>
  <SharedDoc>false</SharedDoc>
  <HLinks>
    <vt:vector size="12" baseType="variant">
      <vt:variant>
        <vt:i4>3670072</vt:i4>
      </vt:variant>
      <vt:variant>
        <vt:i4>75</vt:i4>
      </vt:variant>
      <vt:variant>
        <vt:i4>0</vt:i4>
      </vt:variant>
      <vt:variant>
        <vt:i4>5</vt:i4>
      </vt:variant>
      <vt:variant>
        <vt:lpwstr>../../../../../../Paul/Desktop/MSDS</vt:lpwstr>
      </vt:variant>
      <vt:variant>
        <vt:lpwstr/>
      </vt:variant>
      <vt:variant>
        <vt:i4>6619193</vt:i4>
      </vt:variant>
      <vt:variant>
        <vt:i4>72</vt:i4>
      </vt:variant>
      <vt:variant>
        <vt:i4>0</vt:i4>
      </vt:variant>
      <vt:variant>
        <vt:i4>5</vt:i4>
      </vt:variant>
      <vt:variant>
        <vt:lpwstr>../../../../../../../Paul/Desktop/MSDS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No</dc:title>
  <dc:subject/>
  <dc:creator>Heather Low</dc:creator>
  <cp:keywords/>
  <dc:description/>
  <cp:lastModifiedBy>Paul Johnson</cp:lastModifiedBy>
  <cp:revision>2</cp:revision>
  <cp:lastPrinted>2025-08-05T12:10:00Z</cp:lastPrinted>
  <dcterms:created xsi:type="dcterms:W3CDTF">2026-05-01T09:03:00Z</dcterms:created>
  <dcterms:modified xsi:type="dcterms:W3CDTF">2026-05-01T09:03:00Z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1934ef65-dc83-4742-9822-a0f9f00513f2</vt:lpwstr>
  </property>
</Properties>
</file>