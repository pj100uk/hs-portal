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456"/>
      </w:tblGrid>
      <w:tr w:rsidR="00E72831" w:rsidRPr="002201B2" w14:paraId="7AA3F202" w14:textId="77777777" w:rsidTr="00E72831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386E1A06" w14:textId="77777777" w:rsidR="00E72831" w:rsidRPr="00EF1B53" w:rsidRDefault="00E72831" w:rsidP="00E72831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EF1B53">
              <w:rPr>
                <w:rFonts w:ascii="Arial" w:hAnsi="Arial" w:cs="Arial"/>
                <w:b/>
                <w:sz w:val="18"/>
                <w:szCs w:val="20"/>
              </w:rPr>
              <w:t>Area/Activity Assessed</w:t>
            </w:r>
          </w:p>
        </w:tc>
        <w:tc>
          <w:tcPr>
            <w:tcW w:w="5684" w:type="dxa"/>
            <w:vAlign w:val="center"/>
          </w:tcPr>
          <w:p w14:paraId="72E92DAC" w14:textId="78681F89" w:rsidR="00E72831" w:rsidRPr="00EF1B53" w:rsidRDefault="00E72831" w:rsidP="00E72831">
            <w:pPr>
              <w:rPr>
                <w:rFonts w:ascii="Arial" w:hAnsi="Arial" w:cs="Arial"/>
                <w:sz w:val="18"/>
                <w:szCs w:val="20"/>
              </w:rPr>
            </w:pPr>
            <w:r w:rsidRPr="00EF1B53">
              <w:rPr>
                <w:rFonts w:ascii="Arial" w:hAnsi="Arial" w:cs="Arial"/>
                <w:sz w:val="18"/>
                <w:szCs w:val="20"/>
              </w:rPr>
              <w:t xml:space="preserve">Managing Stress in the Workplace 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768A02FC" w14:textId="77777777" w:rsidR="00E72831" w:rsidRPr="00EF1B53" w:rsidRDefault="00E72831" w:rsidP="00E72831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EF1B53">
              <w:rPr>
                <w:rFonts w:ascii="Arial" w:hAnsi="Arial" w:cs="Arial"/>
                <w:b/>
                <w:sz w:val="18"/>
                <w:szCs w:val="20"/>
              </w:rPr>
              <w:t>Date</w:t>
            </w:r>
          </w:p>
        </w:tc>
        <w:tc>
          <w:tcPr>
            <w:tcW w:w="4456" w:type="dxa"/>
            <w:vAlign w:val="center"/>
          </w:tcPr>
          <w:p w14:paraId="4B802E84" w14:textId="5BB99359" w:rsidR="00E72831" w:rsidRPr="00EF1B53" w:rsidRDefault="00E72831" w:rsidP="00E72831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30</w:t>
            </w:r>
            <w:r w:rsidRPr="0063374D">
              <w:rPr>
                <w:rFonts w:ascii="Arial" w:hAnsi="Arial" w:cs="Arial"/>
                <w:sz w:val="18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sz w:val="18"/>
                <w:szCs w:val="20"/>
              </w:rPr>
              <w:t xml:space="preserve"> October 2025</w:t>
            </w:r>
          </w:p>
        </w:tc>
      </w:tr>
      <w:tr w:rsidR="00E72831" w:rsidRPr="002201B2" w14:paraId="2BDDAEA6" w14:textId="77777777" w:rsidTr="00E72831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E883C3F" w14:textId="77777777" w:rsidR="00E72831" w:rsidRPr="00EF1B53" w:rsidRDefault="00E72831" w:rsidP="00E72831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EF1B53">
              <w:rPr>
                <w:rFonts w:ascii="Arial" w:hAnsi="Arial" w:cs="Arial"/>
                <w:b/>
                <w:sz w:val="18"/>
                <w:szCs w:val="20"/>
              </w:rPr>
              <w:t xml:space="preserve">Assessment </w:t>
            </w:r>
            <w:r w:rsidRPr="00EF1B53">
              <w:rPr>
                <w:rFonts w:ascii="Arial" w:hAnsi="Arial" w:cs="Arial"/>
                <w:b/>
                <w:sz w:val="18"/>
                <w:szCs w:val="20"/>
              </w:rPr>
              <w:br/>
              <w:t>Completed By</w:t>
            </w:r>
          </w:p>
        </w:tc>
        <w:tc>
          <w:tcPr>
            <w:tcW w:w="5684" w:type="dxa"/>
            <w:vAlign w:val="center"/>
          </w:tcPr>
          <w:p w14:paraId="4B7C311A" w14:textId="3FB15AF8" w:rsidR="00E72831" w:rsidRPr="00EF1B53" w:rsidRDefault="00E72831" w:rsidP="00E72831">
            <w:pPr>
              <w:rPr>
                <w:rFonts w:ascii="Arial" w:hAnsi="Arial" w:cs="Arial"/>
                <w:sz w:val="18"/>
                <w:szCs w:val="20"/>
              </w:rPr>
            </w:pPr>
            <w:r w:rsidRPr="00E72831">
              <w:rPr>
                <w:rFonts w:ascii="Arial" w:hAnsi="Arial" w:cs="Arial"/>
                <w:sz w:val="18"/>
                <w:szCs w:val="20"/>
              </w:rPr>
              <w:t>Tony Smith-Allen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767481CB" w14:textId="77777777" w:rsidR="00E72831" w:rsidRPr="00EF1B53" w:rsidRDefault="00E72831" w:rsidP="00E72831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EF1B53">
              <w:rPr>
                <w:rFonts w:ascii="Arial" w:hAnsi="Arial" w:cs="Arial"/>
                <w:b/>
                <w:sz w:val="18"/>
                <w:szCs w:val="20"/>
              </w:rPr>
              <w:t>Person(s) Consulted</w:t>
            </w:r>
          </w:p>
        </w:tc>
        <w:tc>
          <w:tcPr>
            <w:tcW w:w="4456" w:type="dxa"/>
            <w:vAlign w:val="center"/>
          </w:tcPr>
          <w:p w14:paraId="08272833" w14:textId="7956A3FB" w:rsidR="00E72831" w:rsidRPr="00EF1B53" w:rsidRDefault="00E72831" w:rsidP="00E72831">
            <w:pPr>
              <w:rPr>
                <w:rFonts w:ascii="Arial" w:hAnsi="Arial" w:cs="Arial"/>
                <w:sz w:val="18"/>
                <w:szCs w:val="20"/>
              </w:rPr>
            </w:pPr>
            <w:r w:rsidRPr="0063374D">
              <w:rPr>
                <w:rFonts w:ascii="Arial" w:hAnsi="Arial" w:cs="Arial"/>
                <w:sz w:val="18"/>
                <w:szCs w:val="20"/>
              </w:rPr>
              <w:t xml:space="preserve">Lee Marden </w:t>
            </w:r>
            <w:r w:rsidRPr="00760B70">
              <w:rPr>
                <w:rFonts w:ascii="Arial" w:hAnsi="Arial" w:cs="Arial"/>
                <w:sz w:val="14"/>
                <w:szCs w:val="16"/>
              </w:rPr>
              <w:t>(Operations Manager)</w:t>
            </w:r>
            <w:r>
              <w:rPr>
                <w:rFonts w:ascii="Arial" w:hAnsi="Arial" w:cs="Arial"/>
                <w:sz w:val="14"/>
                <w:szCs w:val="16"/>
              </w:rPr>
              <w:t xml:space="preserve"> </w:t>
            </w:r>
          </w:p>
        </w:tc>
      </w:tr>
    </w:tbl>
    <w:p w14:paraId="7281E474" w14:textId="77777777" w:rsidR="006806C5" w:rsidRPr="002201B2" w:rsidRDefault="006806C5">
      <w:pPr>
        <w:rPr>
          <w:rFonts w:ascii="Arial" w:hAnsi="Arial" w:cs="Arial"/>
          <w:sz w:val="14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787"/>
      </w:tblGrid>
      <w:tr w:rsidR="007B2D70" w:rsidRPr="002201B2" w14:paraId="47EDEBED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C262149" w14:textId="77777777" w:rsidR="007B2D70" w:rsidRPr="00E72831" w:rsidRDefault="007B2D70" w:rsidP="002D2DE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E72831">
              <w:rPr>
                <w:rFonts w:ascii="Arial" w:hAnsi="Arial" w:cs="Arial"/>
                <w:b/>
                <w:sz w:val="18"/>
                <w:szCs w:val="20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5DD7E421" w14:textId="77777777" w:rsidR="007B2D70" w:rsidRPr="00E72831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E72831">
              <w:rPr>
                <w:rFonts w:ascii="Arial" w:hAnsi="Arial" w:cs="Arial"/>
                <w:b/>
                <w:sz w:val="18"/>
                <w:szCs w:val="20"/>
              </w:rPr>
              <w:t>Employees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3E57B482" w14:textId="77777777" w:rsidR="007B2D70" w:rsidRPr="002201B2" w:rsidRDefault="003E63BB" w:rsidP="00677EA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  <w:bookmarkEnd w:id="0"/>
          </w:p>
        </w:tc>
        <w:tc>
          <w:tcPr>
            <w:tcW w:w="1430" w:type="dxa"/>
            <w:shd w:val="clear" w:color="auto" w:fill="D9D9D9"/>
            <w:vAlign w:val="center"/>
          </w:tcPr>
          <w:p w14:paraId="45B4B5FE" w14:textId="77777777" w:rsidR="007B2D70" w:rsidRPr="00E72831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Contractor</w:t>
            </w:r>
            <w:r w:rsidR="00677EAB" w:rsidRPr="00E72831">
              <w:rPr>
                <w:rFonts w:ascii="Arial" w:hAnsi="Arial" w:cs="Arial"/>
                <w:b/>
                <w:sz w:val="18"/>
                <w:szCs w:val="18"/>
              </w:rPr>
              <w:t>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40B6B826" w14:textId="77777777" w:rsidR="007B2D70" w:rsidRPr="002201B2" w:rsidRDefault="00AE1DCA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3CC372B4" w14:textId="77777777" w:rsidR="007B2D70" w:rsidRPr="00E7283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Young Person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3114489F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7232BE72" w14:textId="77777777" w:rsidR="007B2D70" w:rsidRPr="00E7283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Expectant Mother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1FC10E95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4C5924A6" w14:textId="77777777" w:rsidR="007B2D70" w:rsidRPr="00E7283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Visitors and/or Public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12DFC8D4" w14:textId="77777777" w:rsidR="007B2D70" w:rsidRPr="002201B2" w:rsidRDefault="00D15093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2E281C4C" w14:textId="77777777" w:rsidR="007B2D70" w:rsidRPr="00E7283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Trespassers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53D25AB0" w14:textId="77777777" w:rsidR="007B2D70" w:rsidRPr="002201B2" w:rsidRDefault="00D15093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2201B2" w14:paraId="7F7FE362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0D80C2B6" w14:textId="77777777" w:rsidR="007B2D70" w:rsidRPr="00E72831" w:rsidRDefault="007B2D70" w:rsidP="002D2DE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E72831">
              <w:rPr>
                <w:rFonts w:ascii="Arial" w:hAnsi="Arial" w:cs="Arial"/>
                <w:b/>
                <w:sz w:val="18"/>
                <w:szCs w:val="20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1FBA6AE7" w14:textId="77777777" w:rsidR="007B2D70" w:rsidRPr="00E72831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E72831">
              <w:rPr>
                <w:rFonts w:ascii="Arial" w:hAnsi="Arial" w:cs="Arial"/>
                <w:b/>
                <w:sz w:val="18"/>
                <w:szCs w:val="20"/>
              </w:rPr>
              <w:t>Continually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4DA3EEE4" w14:textId="199A3142" w:rsidR="007B2D70" w:rsidRPr="002201B2" w:rsidRDefault="0048313B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25108BE7" w14:textId="77777777" w:rsidR="007B2D70" w:rsidRPr="00E72831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Hourly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06D3E60D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0A2D3EFE" w14:textId="77777777" w:rsidR="007B2D70" w:rsidRPr="00E7283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Daily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04D64795" w14:textId="77777777" w:rsidR="007B2D70" w:rsidRPr="002201B2" w:rsidRDefault="00AE1DCA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2B84C02D" w14:textId="77777777" w:rsidR="007B2D70" w:rsidRPr="00E7283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Weekly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1ECD35CC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41959678" w14:textId="77777777" w:rsidR="007B2D70" w:rsidRPr="00E7283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Monthly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22BA5EC0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62D1A777" w14:textId="77777777" w:rsidR="007B2D70" w:rsidRPr="00E7283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Yearly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20127785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2201B2" w14:paraId="5A8A3DC7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68431E09" w14:textId="77777777" w:rsidR="007B2D70" w:rsidRPr="00E72831" w:rsidRDefault="007B2D70" w:rsidP="002D2DE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E72831">
              <w:rPr>
                <w:rFonts w:ascii="Arial" w:hAnsi="Arial" w:cs="Arial"/>
                <w:b/>
                <w:sz w:val="18"/>
                <w:szCs w:val="20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71E42DC9" w14:textId="77777777" w:rsidR="007B2D70" w:rsidRPr="00E7283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E72831">
              <w:rPr>
                <w:rFonts w:ascii="Arial" w:hAnsi="Arial" w:cs="Arial"/>
                <w:b/>
                <w:sz w:val="18"/>
                <w:szCs w:val="20"/>
              </w:rPr>
              <w:t>Less than 1hr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59BD7526" w14:textId="77777777" w:rsidR="007B2D70" w:rsidRPr="002201B2" w:rsidRDefault="00AE1DCA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544419D5" w14:textId="77777777" w:rsidR="007B2D70" w:rsidRPr="00E72831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1-2 hrs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539FD0DA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351C182F" w14:textId="77777777" w:rsidR="007B2D70" w:rsidRPr="00E7283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3-4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11D88683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3AAD1559" w14:textId="77777777" w:rsidR="007B2D70" w:rsidRPr="00E7283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5-6 hrs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1D18D54B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5CBB6F8B" w14:textId="77777777" w:rsidR="007B2D70" w:rsidRPr="00E7283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7-8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1DB30469" w14:textId="77777777" w:rsidR="007B2D70" w:rsidRPr="002201B2" w:rsidRDefault="00D15093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77BCEC9C" w14:textId="77777777" w:rsidR="007B2D70" w:rsidRPr="00E7283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More than</w:t>
            </w:r>
          </w:p>
          <w:p w14:paraId="25CE0CEB" w14:textId="77777777" w:rsidR="007B2D70" w:rsidRPr="00E7283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8 hrs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6CD24ABE" w14:textId="1F089E09" w:rsidR="007B2D70" w:rsidRPr="002201B2" w:rsidRDefault="0048313B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14:paraId="0470E4B9" w14:textId="77777777" w:rsidR="00C70267" w:rsidRDefault="00C70267">
      <w:pPr>
        <w:rPr>
          <w:rFonts w:ascii="Arial" w:hAnsi="Arial" w:cs="Arial"/>
          <w:sz w:val="16"/>
          <w:szCs w:val="16"/>
        </w:rPr>
      </w:pPr>
    </w:p>
    <w:tbl>
      <w:tblPr>
        <w:tblW w:w="50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5474"/>
        <w:gridCol w:w="1196"/>
        <w:gridCol w:w="697"/>
        <w:gridCol w:w="5622"/>
      </w:tblGrid>
      <w:tr w:rsidR="00E839E2" w:rsidRPr="002201B2" w14:paraId="1ED5E8F9" w14:textId="77777777" w:rsidTr="009D335B">
        <w:trPr>
          <w:trHeight w:val="184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03301F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proofErr w:type="gramStart"/>
            <w:r w:rsidRPr="002201B2">
              <w:rPr>
                <w:rFonts w:ascii="Arial" w:hAnsi="Arial" w:cs="Arial"/>
                <w:b/>
                <w:sz w:val="16"/>
                <w:szCs w:val="18"/>
              </w:rPr>
              <w:t>Probability  (</w:t>
            </w:r>
            <w:proofErr w:type="gramEnd"/>
            <w:r w:rsidRPr="002201B2">
              <w:rPr>
                <w:rFonts w:ascii="Arial" w:hAnsi="Arial" w:cs="Arial"/>
                <w:b/>
                <w:sz w:val="16"/>
                <w:szCs w:val="18"/>
              </w:rPr>
              <w:t xml:space="preserve">Prob) 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5A07D3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Very Likely,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4= Likely, 3= Quite Possible,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2= Possible, 1= Unlikely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2D050"/>
            <w:vAlign w:val="center"/>
          </w:tcPr>
          <w:p w14:paraId="03EB1F85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Low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24DA13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0-8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CF03EA" w14:textId="7696E6CE" w:rsidR="00E839E2" w:rsidRPr="002201B2" w:rsidRDefault="00E839E2" w:rsidP="00E839E2">
            <w:pPr>
              <w:pStyle w:val="Footer"/>
              <w:ind w:left="34" w:hanging="34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Lo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w risk </w:t>
            </w:r>
          </w:p>
        </w:tc>
      </w:tr>
      <w:tr w:rsidR="00E839E2" w:rsidRPr="002201B2" w14:paraId="530D5328" w14:textId="77777777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575E71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CEE18E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CF37"/>
            <w:vAlign w:val="center"/>
          </w:tcPr>
          <w:p w14:paraId="0CAFC986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Medium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D2D15A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9-15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B641F7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Medium risk e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nsu</w:t>
            </w:r>
            <w:r>
              <w:rPr>
                <w:rFonts w:ascii="Arial" w:hAnsi="Arial" w:cs="Arial"/>
                <w:b/>
                <w:sz w:val="16"/>
                <w:szCs w:val="18"/>
              </w:rPr>
              <w:t>re adequate controls are in use</w:t>
            </w:r>
          </w:p>
        </w:tc>
      </w:tr>
      <w:tr w:rsidR="00E839E2" w:rsidRPr="002201B2" w14:paraId="5CF1CF42" w14:textId="77777777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C08BD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proofErr w:type="gramStart"/>
            <w:r w:rsidRPr="002201B2">
              <w:rPr>
                <w:rFonts w:ascii="Arial" w:hAnsi="Arial" w:cs="Arial"/>
                <w:b/>
                <w:sz w:val="16"/>
                <w:szCs w:val="18"/>
              </w:rPr>
              <w:t>Severity  (</w:t>
            </w:r>
            <w:proofErr w:type="gramEnd"/>
            <w:r w:rsidRPr="002201B2">
              <w:rPr>
                <w:rFonts w:ascii="Arial" w:hAnsi="Arial" w:cs="Arial"/>
                <w:b/>
                <w:sz w:val="16"/>
                <w:szCs w:val="18"/>
              </w:rPr>
              <w:t>Sev)</w:t>
            </w: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80105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Catastrophic, 4=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Major, 3=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Moderate, 2=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Minor, 1=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Insignificant</w:t>
            </w: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14:paraId="14BBE5CD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High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B99CE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16-25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82D61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High risk s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top operation and implement adequate control measures</w:t>
            </w:r>
          </w:p>
        </w:tc>
      </w:tr>
    </w:tbl>
    <w:p w14:paraId="43A8FBD5" w14:textId="77777777" w:rsidR="00E839E2" w:rsidRDefault="00E839E2">
      <w:pPr>
        <w:rPr>
          <w:rFonts w:ascii="Arial" w:hAnsi="Arial" w:cs="Arial"/>
          <w:sz w:val="16"/>
          <w:szCs w:val="16"/>
        </w:rPr>
      </w:pPr>
    </w:p>
    <w:p w14:paraId="5A3BBBFE" w14:textId="77777777" w:rsidR="00E72831" w:rsidRPr="00093E73" w:rsidRDefault="00E72831" w:rsidP="00E72831">
      <w:pPr>
        <w:jc w:val="center"/>
        <w:rPr>
          <w:rFonts w:ascii="Arial" w:hAnsi="Arial" w:cs="Arial"/>
          <w:b/>
          <w:sz w:val="18"/>
          <w:szCs w:val="14"/>
        </w:rPr>
      </w:pPr>
      <w:r w:rsidRPr="00093E73">
        <w:rPr>
          <w:rFonts w:ascii="Arial" w:hAnsi="Arial" w:cs="Arial"/>
          <w:b/>
          <w:sz w:val="18"/>
          <w:szCs w:val="14"/>
        </w:rPr>
        <w:t>This Risk Assessment &amp; Control Measures has been established following consultation with Management, Supervisory and Operational staff</w:t>
      </w:r>
    </w:p>
    <w:p w14:paraId="51B2457D" w14:textId="40A7F643" w:rsidR="0005270D" w:rsidRDefault="00E72831" w:rsidP="00E72831">
      <w:pPr>
        <w:jc w:val="center"/>
        <w:rPr>
          <w:rFonts w:ascii="Arial" w:hAnsi="Arial" w:cs="Arial"/>
          <w:b/>
          <w:sz w:val="18"/>
          <w:szCs w:val="14"/>
        </w:rPr>
      </w:pPr>
      <w:r w:rsidRPr="00093E73">
        <w:rPr>
          <w:rFonts w:ascii="Arial" w:hAnsi="Arial" w:cs="Arial"/>
          <w:b/>
          <w:sz w:val="18"/>
          <w:szCs w:val="14"/>
        </w:rPr>
        <w:t>Staff acknowledgment as to their understanding of the content and the control measures to be applied is included as the last page to this document</w:t>
      </w:r>
    </w:p>
    <w:p w14:paraId="19D0C15B" w14:textId="77777777" w:rsidR="00E72831" w:rsidRPr="002201B2" w:rsidRDefault="00E72831" w:rsidP="00E72831">
      <w:pPr>
        <w:rPr>
          <w:rFonts w:ascii="Arial" w:hAnsi="Arial" w:cs="Arial"/>
          <w:sz w:val="16"/>
          <w:szCs w:val="16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27"/>
        <w:gridCol w:w="588"/>
        <w:gridCol w:w="741"/>
        <w:gridCol w:w="6383"/>
        <w:gridCol w:w="546"/>
        <w:gridCol w:w="602"/>
        <w:gridCol w:w="644"/>
        <w:gridCol w:w="887"/>
      </w:tblGrid>
      <w:tr w:rsidR="00677EAB" w:rsidRPr="002201B2" w14:paraId="1C896C9D" w14:textId="77777777" w:rsidTr="00E72831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3F20AB92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856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362CDBD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383" w:type="dxa"/>
            <w:vMerge w:val="restart"/>
            <w:shd w:val="clear" w:color="auto" w:fill="D9D9D9"/>
            <w:vAlign w:val="center"/>
          </w:tcPr>
          <w:p w14:paraId="607BB35C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49CB940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87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B7B8426" w14:textId="1CB81CED" w:rsidR="00677EAB" w:rsidRPr="002201B2" w:rsidRDefault="00E72831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Extra</w:t>
            </w:r>
            <w:r w:rsidR="00677EAB" w:rsidRPr="002201B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677EAB" w:rsidRPr="001E7F0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677EAB" w:rsidRPr="002201B2" w14:paraId="359E37DC" w14:textId="77777777" w:rsidTr="00E72831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5F188F76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7" w:type="dxa"/>
            <w:shd w:val="clear" w:color="auto" w:fill="D9D9D9"/>
            <w:vAlign w:val="center"/>
          </w:tcPr>
          <w:p w14:paraId="4C448632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588" w:type="dxa"/>
            <w:shd w:val="clear" w:color="auto" w:fill="D9D9D9"/>
            <w:vAlign w:val="center"/>
          </w:tcPr>
          <w:p w14:paraId="7BDD0E51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41" w:type="dxa"/>
            <w:shd w:val="clear" w:color="auto" w:fill="D9D9D9"/>
            <w:vAlign w:val="center"/>
          </w:tcPr>
          <w:p w14:paraId="6A7B37AD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383" w:type="dxa"/>
            <w:vMerge/>
          </w:tcPr>
          <w:p w14:paraId="1413EA9A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6" w:type="dxa"/>
            <w:shd w:val="clear" w:color="auto" w:fill="D9D9D9"/>
            <w:vAlign w:val="center"/>
          </w:tcPr>
          <w:p w14:paraId="5B1BC7FF" w14:textId="77777777" w:rsidR="00677EAB" w:rsidRPr="002201B2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2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53D4685D" w14:textId="77777777" w:rsidR="00677EAB" w:rsidRPr="002201B2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44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6B492C0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</w:tcBorders>
          </w:tcPr>
          <w:p w14:paraId="286E96DC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DCA" w:rsidRPr="002201B2" w14:paraId="33B68C9E" w14:textId="77777777" w:rsidTr="00E72831">
        <w:trPr>
          <w:trHeight w:val="2010"/>
        </w:trPr>
        <w:tc>
          <w:tcPr>
            <w:tcW w:w="392" w:type="dxa"/>
            <w:shd w:val="clear" w:color="auto" w:fill="D9D9D9"/>
            <w:vAlign w:val="center"/>
          </w:tcPr>
          <w:p w14:paraId="11D1C6C5" w14:textId="77777777" w:rsidR="00AE1DCA" w:rsidRPr="002201B2" w:rsidRDefault="00AE1DCA" w:rsidP="00096BEF">
            <w:pPr>
              <w:numPr>
                <w:ilvl w:val="0"/>
                <w:numId w:val="3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</w:tcPr>
          <w:p w14:paraId="1A8534FB" w14:textId="77777777" w:rsidR="0077159B" w:rsidRDefault="0077159B" w:rsidP="0077159B">
            <w:pPr>
              <w:rPr>
                <w:rFonts w:ascii="Arial" w:hAnsi="Arial" w:cs="Arial"/>
                <w:sz w:val="20"/>
                <w:szCs w:val="20"/>
              </w:rPr>
            </w:pPr>
          </w:p>
          <w:p w14:paraId="3B75B63D" w14:textId="77777777" w:rsidR="0048313B" w:rsidRDefault="0048313B" w:rsidP="0077159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7C330DC" w14:textId="175538EE" w:rsidR="00AE1DCA" w:rsidRPr="00E72831" w:rsidRDefault="0048313B" w:rsidP="0077159B">
            <w:pPr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>HAZARDS ASSOCIATED WITH STRESS RELATED ACTIVITIES</w:t>
            </w:r>
          </w:p>
          <w:p w14:paraId="563631BA" w14:textId="77777777" w:rsidR="00AE1DCA" w:rsidRDefault="00AE1DCA" w:rsidP="0077159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1E832F" w14:textId="77777777" w:rsidR="00AE1DCA" w:rsidRPr="00E72831" w:rsidRDefault="00AE1DCA" w:rsidP="00096BEF">
            <w:pPr>
              <w:pStyle w:val="ListParagraph"/>
              <w:numPr>
                <w:ilvl w:val="0"/>
                <w:numId w:val="5"/>
              </w:numPr>
              <w:ind w:left="227" w:hanging="170"/>
              <w:rPr>
                <w:rFonts w:ascii="Arial" w:hAnsi="Arial" w:cs="Arial"/>
                <w:i/>
                <w:sz w:val="18"/>
                <w:szCs w:val="18"/>
              </w:rPr>
            </w:pPr>
            <w:r w:rsidRPr="00E72831">
              <w:rPr>
                <w:rFonts w:ascii="Arial" w:hAnsi="Arial" w:cs="Arial"/>
                <w:i/>
                <w:sz w:val="18"/>
                <w:szCs w:val="18"/>
              </w:rPr>
              <w:t>Stress related illnesses</w:t>
            </w:r>
          </w:p>
          <w:p w14:paraId="459BA161" w14:textId="77777777" w:rsidR="00AE1DCA" w:rsidRPr="00E72831" w:rsidRDefault="00AE1DCA" w:rsidP="00096BEF">
            <w:pPr>
              <w:pStyle w:val="ListParagraph"/>
              <w:numPr>
                <w:ilvl w:val="0"/>
                <w:numId w:val="5"/>
              </w:numPr>
              <w:ind w:left="227" w:hanging="170"/>
              <w:rPr>
                <w:rFonts w:ascii="Arial" w:hAnsi="Arial" w:cs="Arial"/>
                <w:i/>
                <w:sz w:val="18"/>
                <w:szCs w:val="18"/>
              </w:rPr>
            </w:pPr>
            <w:r w:rsidRPr="00E72831">
              <w:rPr>
                <w:rFonts w:ascii="Arial" w:hAnsi="Arial" w:cs="Arial"/>
                <w:i/>
                <w:sz w:val="18"/>
                <w:szCs w:val="18"/>
              </w:rPr>
              <w:t>Angry / upset personnel</w:t>
            </w:r>
          </w:p>
          <w:p w14:paraId="2E844ACE" w14:textId="77777777" w:rsidR="00AE1DCA" w:rsidRPr="00E72831" w:rsidRDefault="00AE1DCA" w:rsidP="00096BEF">
            <w:pPr>
              <w:pStyle w:val="ListParagraph"/>
              <w:numPr>
                <w:ilvl w:val="0"/>
                <w:numId w:val="5"/>
              </w:numPr>
              <w:ind w:left="227" w:hanging="170"/>
              <w:rPr>
                <w:rFonts w:ascii="Arial" w:hAnsi="Arial" w:cs="Arial"/>
                <w:i/>
                <w:sz w:val="18"/>
                <w:szCs w:val="18"/>
              </w:rPr>
            </w:pPr>
            <w:r w:rsidRPr="00E72831">
              <w:rPr>
                <w:rFonts w:ascii="Arial" w:hAnsi="Arial" w:cs="Arial"/>
                <w:i/>
                <w:sz w:val="18"/>
                <w:szCs w:val="18"/>
              </w:rPr>
              <w:t>Possibility of breakdowns (short and long periods off work)</w:t>
            </w:r>
          </w:p>
          <w:p w14:paraId="24368699" w14:textId="77777777" w:rsidR="00AE1DCA" w:rsidRPr="0072084D" w:rsidRDefault="00AE1DCA" w:rsidP="00096BEF">
            <w:pPr>
              <w:pStyle w:val="ListParagraph"/>
              <w:numPr>
                <w:ilvl w:val="0"/>
                <w:numId w:val="5"/>
              </w:numPr>
              <w:ind w:left="227" w:hanging="170"/>
              <w:rPr>
                <w:rFonts w:ascii="Arial" w:hAnsi="Arial" w:cs="Arial"/>
                <w:sz w:val="20"/>
                <w:szCs w:val="20"/>
              </w:rPr>
            </w:pPr>
            <w:r w:rsidRPr="00E72831">
              <w:rPr>
                <w:rFonts w:ascii="Arial" w:hAnsi="Arial" w:cs="Arial"/>
                <w:i/>
                <w:sz w:val="18"/>
                <w:szCs w:val="18"/>
              </w:rPr>
              <w:t>Personal anxiety</w:t>
            </w:r>
          </w:p>
        </w:tc>
        <w:tc>
          <w:tcPr>
            <w:tcW w:w="527" w:type="dxa"/>
            <w:vAlign w:val="center"/>
          </w:tcPr>
          <w:p w14:paraId="5AD6532D" w14:textId="0B731482" w:rsidR="00AE1DCA" w:rsidRPr="0062075F" w:rsidRDefault="003911C3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88" w:type="dxa"/>
            <w:vAlign w:val="center"/>
          </w:tcPr>
          <w:p w14:paraId="6B41DD01" w14:textId="58E67EFD" w:rsidR="00AE1DCA" w:rsidRPr="0062075F" w:rsidRDefault="003911C3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41" w:type="dxa"/>
            <w:shd w:val="clear" w:color="auto" w:fill="FFC000"/>
            <w:vAlign w:val="center"/>
          </w:tcPr>
          <w:p w14:paraId="58C872A3" w14:textId="02DB5646" w:rsidR="00AE1DCA" w:rsidRPr="00AE1DCA" w:rsidRDefault="003911C3" w:rsidP="00AE1D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383" w:type="dxa"/>
            <w:vAlign w:val="center"/>
          </w:tcPr>
          <w:p w14:paraId="43A1F624" w14:textId="6EBC690E" w:rsidR="0048313B" w:rsidRPr="00E72831" w:rsidRDefault="0048313B" w:rsidP="00AE1DCA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72831">
              <w:rPr>
                <w:rFonts w:ascii="Arial" w:hAnsi="Arial" w:cs="Arial"/>
                <w:b/>
                <w:bCs/>
                <w:sz w:val="18"/>
                <w:szCs w:val="18"/>
              </w:rPr>
              <w:t>Stress Related Illnesses</w:t>
            </w:r>
          </w:p>
          <w:p w14:paraId="70FC89BE" w14:textId="7DBC7AC1" w:rsidR="00AD1131" w:rsidRPr="00E72831" w:rsidRDefault="00AD1131" w:rsidP="00AE1DCA">
            <w:pPr>
              <w:pStyle w:val="ListParagraph"/>
              <w:ind w:left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 xml:space="preserve">Management team have an “open door” policy, approachable and readily accessible to all </w:t>
            </w:r>
            <w:r w:rsidR="003911C3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233D3935" w14:textId="14923BF8" w:rsidR="00AE1DCA" w:rsidRPr="00E72831" w:rsidRDefault="00AE1DCA" w:rsidP="00AE1DCA">
            <w:pPr>
              <w:pStyle w:val="ListParagraph"/>
              <w:ind w:left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 xml:space="preserve">Stress questionnaire available 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 xml:space="preserve">for </w:t>
            </w:r>
            <w:r w:rsidR="003911C3">
              <w:rPr>
                <w:rFonts w:ascii="Arial" w:hAnsi="Arial" w:cs="Arial"/>
                <w:sz w:val="18"/>
                <w:szCs w:val="18"/>
              </w:rPr>
              <w:t>Staff</w:t>
            </w:r>
          </w:p>
          <w:p w14:paraId="7EC87167" w14:textId="3FF31E4A" w:rsidR="00AE1DCA" w:rsidRPr="00E72831" w:rsidRDefault="00E72831" w:rsidP="00AE1DCA">
            <w:pPr>
              <w:pStyle w:val="ListParagraph"/>
              <w:ind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Staff</w:t>
            </w:r>
            <w:r w:rsidR="00AE1DCA" w:rsidRPr="00E72831">
              <w:rPr>
                <w:rFonts w:ascii="Arial" w:hAnsi="Arial" w:cs="Arial"/>
                <w:sz w:val="18"/>
                <w:szCs w:val="18"/>
              </w:rPr>
              <w:t xml:space="preserve"> encouraged to speak out and be heard</w:t>
            </w:r>
          </w:p>
          <w:p w14:paraId="6AB383BC" w14:textId="2F334ED3" w:rsidR="00AE1DCA" w:rsidRPr="00E72831" w:rsidRDefault="00E72831" w:rsidP="00AE1DCA">
            <w:pPr>
              <w:pStyle w:val="ListParagraph"/>
              <w:ind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E1DCA" w:rsidRPr="00E72831">
              <w:rPr>
                <w:rFonts w:ascii="Arial" w:hAnsi="Arial" w:cs="Arial"/>
                <w:sz w:val="18"/>
                <w:szCs w:val="18"/>
              </w:rPr>
              <w:t xml:space="preserve">encouraged to further their development with training 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>given.</w:t>
            </w:r>
          </w:p>
          <w:p w14:paraId="03D1C54D" w14:textId="07784BAB" w:rsidR="00AE1DCA" w:rsidRPr="00E72831" w:rsidRDefault="00AE1DCA" w:rsidP="00AE1DCA">
            <w:pPr>
              <w:pStyle w:val="ListParagraph"/>
              <w:ind w:left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>Private and confidential process in place for</w:t>
            </w:r>
            <w:r w:rsidR="00CE06F1" w:rsidRPr="00E7283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911C3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72831">
              <w:rPr>
                <w:rFonts w:ascii="Arial" w:hAnsi="Arial" w:cs="Arial"/>
                <w:sz w:val="18"/>
                <w:szCs w:val="18"/>
              </w:rPr>
              <w:t>to use</w:t>
            </w:r>
          </w:p>
          <w:p w14:paraId="218AD412" w14:textId="497EB167" w:rsidR="00AE1DCA" w:rsidRPr="00E72831" w:rsidRDefault="003911C3" w:rsidP="00AE1DCA">
            <w:pPr>
              <w:pStyle w:val="ListParagraph"/>
              <w:ind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E1DCA" w:rsidRPr="00E72831">
              <w:rPr>
                <w:rFonts w:ascii="Arial" w:hAnsi="Arial" w:cs="Arial"/>
                <w:sz w:val="18"/>
                <w:szCs w:val="18"/>
              </w:rPr>
              <w:t xml:space="preserve">returning to work 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>are</w:t>
            </w:r>
            <w:r w:rsidR="00AE1DCA" w:rsidRPr="00E72831">
              <w:rPr>
                <w:rFonts w:ascii="Arial" w:hAnsi="Arial" w:cs="Arial"/>
                <w:sz w:val="18"/>
                <w:szCs w:val="18"/>
              </w:rPr>
              <w:t xml:space="preserve"> evaluated to ensure they are ready to return</w:t>
            </w:r>
          </w:p>
          <w:p w14:paraId="65F679BF" w14:textId="77777777" w:rsidR="00AE1DCA" w:rsidRPr="00E72831" w:rsidRDefault="00AE1DCA" w:rsidP="00AE1DCA">
            <w:pPr>
              <w:pStyle w:val="ListParagraph"/>
              <w:ind w:left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 xml:space="preserve">Data and information used within identifying process: </w:t>
            </w:r>
          </w:p>
          <w:p w14:paraId="3BA991F8" w14:textId="77777777" w:rsidR="00AE1DCA" w:rsidRPr="00E72831" w:rsidRDefault="00AE1DCA" w:rsidP="00096BEF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E72831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Surveys</w:t>
            </w:r>
          </w:p>
          <w:p w14:paraId="73519B0D" w14:textId="77777777" w:rsidR="00AE1DCA" w:rsidRPr="00E72831" w:rsidRDefault="00AE1DCA" w:rsidP="00096BEF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E72831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Sickness absence data</w:t>
            </w:r>
          </w:p>
          <w:p w14:paraId="1CB63843" w14:textId="77777777" w:rsidR="00AE1DCA" w:rsidRPr="00E72831" w:rsidRDefault="00AE1DCA" w:rsidP="00096BEF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E72831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Staff turnover rates</w:t>
            </w:r>
          </w:p>
          <w:p w14:paraId="1599239B" w14:textId="77777777" w:rsidR="00AE1DCA" w:rsidRPr="00E72831" w:rsidRDefault="00AE1DCA" w:rsidP="00096BEF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E72831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Exit interviews</w:t>
            </w:r>
          </w:p>
          <w:p w14:paraId="2EF7ACCE" w14:textId="77777777" w:rsidR="00AE1DCA" w:rsidRPr="00E72831" w:rsidRDefault="00AE1DCA" w:rsidP="00096BEF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E72831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Number of referrals to occupational health</w:t>
            </w:r>
          </w:p>
          <w:p w14:paraId="6EAD16DA" w14:textId="61922BB0" w:rsidR="00AE1DCA" w:rsidRPr="00BF0D6C" w:rsidRDefault="00AE1DCA" w:rsidP="00096BE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72831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Information from existing forums</w:t>
            </w:r>
          </w:p>
        </w:tc>
        <w:tc>
          <w:tcPr>
            <w:tcW w:w="546" w:type="dxa"/>
            <w:vAlign w:val="center"/>
          </w:tcPr>
          <w:p w14:paraId="015295FF" w14:textId="33897A5F" w:rsidR="00AE1DCA" w:rsidRPr="00EC582F" w:rsidRDefault="003911C3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58510139" w14:textId="3C28582B" w:rsidR="00AE1DCA" w:rsidRPr="00EC582F" w:rsidRDefault="003911C3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44" w:type="dxa"/>
            <w:shd w:val="clear" w:color="auto" w:fill="92D050"/>
            <w:vAlign w:val="center"/>
          </w:tcPr>
          <w:p w14:paraId="36A8BA48" w14:textId="72CB494D" w:rsidR="00AE1DCA" w:rsidRPr="00AE1DCA" w:rsidRDefault="003911C3" w:rsidP="00AE1D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87" w:type="dxa"/>
            <w:vAlign w:val="center"/>
          </w:tcPr>
          <w:p w14:paraId="01FF218B" w14:textId="77777777" w:rsidR="00AE1DCA" w:rsidRPr="002201B2" w:rsidRDefault="00AE1DCA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C30D613" w14:textId="1E6EC8F9" w:rsidR="00E72831" w:rsidRDefault="00E72831"/>
    <w:p w14:paraId="2CADB112" w14:textId="77777777" w:rsidR="00E72831" w:rsidRDefault="00E72831">
      <w:r>
        <w:br w:type="page"/>
      </w: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27"/>
        <w:gridCol w:w="588"/>
        <w:gridCol w:w="741"/>
        <w:gridCol w:w="6383"/>
        <w:gridCol w:w="546"/>
        <w:gridCol w:w="602"/>
        <w:gridCol w:w="644"/>
        <w:gridCol w:w="887"/>
      </w:tblGrid>
      <w:tr w:rsidR="00E72831" w:rsidRPr="002201B2" w14:paraId="233031E4" w14:textId="77777777" w:rsidTr="00C74F46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284FA889" w14:textId="77777777" w:rsidR="00E72831" w:rsidRPr="002201B2" w:rsidRDefault="00E72831" w:rsidP="00C74F4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lastRenderedPageBreak/>
              <w:t>Hazard</w:t>
            </w:r>
          </w:p>
        </w:tc>
        <w:tc>
          <w:tcPr>
            <w:tcW w:w="1856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015A8D" w14:textId="77777777" w:rsidR="00E72831" w:rsidRPr="002201B2" w:rsidRDefault="00E72831" w:rsidP="00C74F4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383" w:type="dxa"/>
            <w:vMerge w:val="restart"/>
            <w:shd w:val="clear" w:color="auto" w:fill="D9D9D9"/>
            <w:vAlign w:val="center"/>
          </w:tcPr>
          <w:p w14:paraId="35FB9157" w14:textId="77777777" w:rsidR="00E72831" w:rsidRPr="002201B2" w:rsidRDefault="00E72831" w:rsidP="00C74F4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F038057" w14:textId="77777777" w:rsidR="00E72831" w:rsidRPr="002201B2" w:rsidRDefault="00E72831" w:rsidP="00C74F4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87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45F32E5" w14:textId="77777777" w:rsidR="00E72831" w:rsidRPr="002201B2" w:rsidRDefault="00E72831" w:rsidP="00C74F4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Extra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1E7F0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E72831" w:rsidRPr="002201B2" w14:paraId="7E23FCFF" w14:textId="77777777" w:rsidTr="00C74F46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0AF6C23C" w14:textId="77777777" w:rsidR="00E72831" w:rsidRPr="002201B2" w:rsidRDefault="00E72831" w:rsidP="00C74F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7" w:type="dxa"/>
            <w:shd w:val="clear" w:color="auto" w:fill="D9D9D9"/>
            <w:vAlign w:val="center"/>
          </w:tcPr>
          <w:p w14:paraId="3786396F" w14:textId="77777777" w:rsidR="00E72831" w:rsidRPr="002201B2" w:rsidRDefault="00E72831" w:rsidP="00C74F4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588" w:type="dxa"/>
            <w:shd w:val="clear" w:color="auto" w:fill="D9D9D9"/>
            <w:vAlign w:val="center"/>
          </w:tcPr>
          <w:p w14:paraId="335635A9" w14:textId="77777777" w:rsidR="00E72831" w:rsidRPr="002201B2" w:rsidRDefault="00E72831" w:rsidP="00C74F4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41" w:type="dxa"/>
            <w:shd w:val="clear" w:color="auto" w:fill="D9D9D9"/>
            <w:vAlign w:val="center"/>
          </w:tcPr>
          <w:p w14:paraId="0D55622C" w14:textId="77777777" w:rsidR="00E72831" w:rsidRPr="002201B2" w:rsidRDefault="00E72831" w:rsidP="00C74F4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383" w:type="dxa"/>
            <w:vMerge/>
          </w:tcPr>
          <w:p w14:paraId="1FA3FA4B" w14:textId="77777777" w:rsidR="00E72831" w:rsidRPr="002201B2" w:rsidRDefault="00E72831" w:rsidP="00C74F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6" w:type="dxa"/>
            <w:shd w:val="clear" w:color="auto" w:fill="D9D9D9"/>
            <w:vAlign w:val="center"/>
          </w:tcPr>
          <w:p w14:paraId="70C5CD95" w14:textId="77777777" w:rsidR="00E72831" w:rsidRPr="002201B2" w:rsidRDefault="00E72831" w:rsidP="00C74F4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2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6F6CD220" w14:textId="77777777" w:rsidR="00E72831" w:rsidRPr="002201B2" w:rsidRDefault="00E72831" w:rsidP="00C74F4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44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CC5FF59" w14:textId="77777777" w:rsidR="00E72831" w:rsidRPr="002201B2" w:rsidRDefault="00E72831" w:rsidP="00C74F4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</w:tcBorders>
          </w:tcPr>
          <w:p w14:paraId="12E1DE90" w14:textId="77777777" w:rsidR="00E72831" w:rsidRPr="002201B2" w:rsidRDefault="00E72831" w:rsidP="00C74F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6F1" w:rsidRPr="002201B2" w14:paraId="2886A8CB" w14:textId="77777777" w:rsidTr="003911C3">
        <w:trPr>
          <w:trHeight w:val="7313"/>
        </w:trPr>
        <w:tc>
          <w:tcPr>
            <w:tcW w:w="392" w:type="dxa"/>
            <w:shd w:val="clear" w:color="auto" w:fill="D9D9D9"/>
            <w:vAlign w:val="center"/>
          </w:tcPr>
          <w:p w14:paraId="0CF3551F" w14:textId="689163C7" w:rsidR="00CE06F1" w:rsidRPr="002201B2" w:rsidRDefault="00CE06F1" w:rsidP="00096BEF">
            <w:pPr>
              <w:numPr>
                <w:ilvl w:val="0"/>
                <w:numId w:val="3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681FE5F2" w14:textId="71F1E3D0" w:rsidR="00CE06F1" w:rsidRPr="00E72831" w:rsidRDefault="00CE06F1" w:rsidP="003911C3">
            <w:pPr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b/>
                <w:bCs/>
                <w:sz w:val="18"/>
                <w:szCs w:val="18"/>
              </w:rPr>
              <w:t>DEMANDS</w:t>
            </w:r>
            <w:r w:rsidR="0077159B" w:rsidRPr="00E72831">
              <w:rPr>
                <w:rFonts w:ascii="Arial" w:hAnsi="Arial" w:cs="Arial"/>
                <w:sz w:val="18"/>
                <w:szCs w:val="18"/>
              </w:rPr>
              <w:t xml:space="preserve"> – Are </w:t>
            </w:r>
            <w:r w:rsidR="003911C3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7159B" w:rsidRPr="00E72831">
              <w:rPr>
                <w:rFonts w:ascii="Arial" w:hAnsi="Arial" w:cs="Arial"/>
                <w:sz w:val="18"/>
                <w:szCs w:val="18"/>
              </w:rPr>
              <w:t>able to cope with the demands of the job?</w:t>
            </w:r>
          </w:p>
          <w:p w14:paraId="0AA110B2" w14:textId="77777777" w:rsidR="00277451" w:rsidRPr="00E72831" w:rsidRDefault="00277451" w:rsidP="003911C3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14:paraId="4DD1B69F" w14:textId="77777777" w:rsidR="00277451" w:rsidRPr="00E72831" w:rsidRDefault="00277451" w:rsidP="00096BEF">
            <w:pPr>
              <w:pStyle w:val="ListParagraph"/>
              <w:numPr>
                <w:ilvl w:val="0"/>
                <w:numId w:val="6"/>
              </w:numPr>
              <w:ind w:left="227" w:hanging="17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E72831">
              <w:rPr>
                <w:rFonts w:ascii="Arial" w:hAnsi="Arial" w:cs="Arial"/>
                <w:i/>
                <w:iCs/>
                <w:sz w:val="18"/>
                <w:szCs w:val="18"/>
              </w:rPr>
              <w:t>Working long hours</w:t>
            </w:r>
          </w:p>
          <w:p w14:paraId="0C834F88" w14:textId="77777777" w:rsidR="00277451" w:rsidRPr="00E72831" w:rsidRDefault="00277451" w:rsidP="00096BEF">
            <w:pPr>
              <w:pStyle w:val="ListParagraph"/>
              <w:numPr>
                <w:ilvl w:val="0"/>
                <w:numId w:val="6"/>
              </w:numPr>
              <w:ind w:left="227" w:hanging="17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E72831">
              <w:rPr>
                <w:rFonts w:ascii="Arial" w:hAnsi="Arial" w:cs="Arial"/>
                <w:i/>
                <w:iCs/>
                <w:sz w:val="18"/>
                <w:szCs w:val="18"/>
              </w:rPr>
              <w:t>Taking work home</w:t>
            </w:r>
          </w:p>
          <w:p w14:paraId="3ADB624E" w14:textId="261A5EA2" w:rsidR="00277451" w:rsidRPr="00E72831" w:rsidRDefault="00277451" w:rsidP="00096BEF">
            <w:pPr>
              <w:pStyle w:val="ListParagraph"/>
              <w:numPr>
                <w:ilvl w:val="0"/>
                <w:numId w:val="6"/>
              </w:numPr>
              <w:ind w:left="227" w:hanging="17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E72831">
              <w:rPr>
                <w:rFonts w:ascii="Arial" w:hAnsi="Arial" w:cs="Arial"/>
                <w:i/>
                <w:iCs/>
                <w:sz w:val="18"/>
                <w:szCs w:val="18"/>
              </w:rPr>
              <w:t>Working through lunch and break</w:t>
            </w:r>
          </w:p>
          <w:p w14:paraId="5CAD4185" w14:textId="67E09ACF" w:rsidR="00277451" w:rsidRPr="00E72831" w:rsidRDefault="00277451" w:rsidP="00096BEF">
            <w:pPr>
              <w:pStyle w:val="ListParagraph"/>
              <w:numPr>
                <w:ilvl w:val="0"/>
                <w:numId w:val="6"/>
              </w:numPr>
              <w:ind w:left="227" w:hanging="17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E72831">
              <w:rPr>
                <w:rFonts w:ascii="Arial" w:hAnsi="Arial" w:cs="Arial"/>
                <w:i/>
                <w:iCs/>
                <w:sz w:val="18"/>
                <w:szCs w:val="18"/>
              </w:rPr>
              <w:t>Starting earlier and finishing later</w:t>
            </w:r>
          </w:p>
          <w:p w14:paraId="1BD6CA24" w14:textId="77777777" w:rsidR="00277451" w:rsidRPr="00E72831" w:rsidRDefault="00277451" w:rsidP="00096BEF">
            <w:pPr>
              <w:pStyle w:val="ListParagraph"/>
              <w:numPr>
                <w:ilvl w:val="0"/>
                <w:numId w:val="6"/>
              </w:numPr>
              <w:ind w:left="227" w:hanging="17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E72831">
              <w:rPr>
                <w:rFonts w:ascii="Arial" w:hAnsi="Arial" w:cs="Arial"/>
                <w:i/>
                <w:iCs/>
                <w:sz w:val="18"/>
                <w:szCs w:val="18"/>
              </w:rPr>
              <w:t>Asked to do tasks not capable of or trained to do.</w:t>
            </w:r>
          </w:p>
          <w:p w14:paraId="46BB406E" w14:textId="77777777" w:rsidR="00277451" w:rsidRPr="00E72831" w:rsidRDefault="00277451" w:rsidP="00096BEF">
            <w:pPr>
              <w:pStyle w:val="ListParagraph"/>
              <w:numPr>
                <w:ilvl w:val="0"/>
                <w:numId w:val="6"/>
              </w:numPr>
              <w:ind w:left="227" w:hanging="17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E72831">
              <w:rPr>
                <w:rFonts w:ascii="Arial" w:hAnsi="Arial" w:cs="Arial"/>
                <w:i/>
                <w:iCs/>
                <w:sz w:val="18"/>
                <w:szCs w:val="18"/>
              </w:rPr>
              <w:t>Allocate more work to a person without the resources to cope with it.</w:t>
            </w:r>
          </w:p>
          <w:p w14:paraId="21300B75" w14:textId="6DBE918A" w:rsidR="00277451" w:rsidRPr="00E72831" w:rsidRDefault="00277451" w:rsidP="00096BEF">
            <w:pPr>
              <w:pStyle w:val="ListParagraph"/>
              <w:numPr>
                <w:ilvl w:val="0"/>
                <w:numId w:val="6"/>
              </w:numPr>
              <w:ind w:left="227" w:hanging="17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 xml:space="preserve">Contacting </w:t>
            </w:r>
            <w:r w:rsidR="003911C3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72831">
              <w:rPr>
                <w:rFonts w:ascii="Arial" w:hAnsi="Arial" w:cs="Arial"/>
                <w:i/>
                <w:iCs/>
                <w:sz w:val="18"/>
                <w:szCs w:val="18"/>
              </w:rPr>
              <w:t>by phone or email outside working hours, when they are on leave or otherwise ‘off duty’.</w:t>
            </w:r>
          </w:p>
          <w:p w14:paraId="58F25A91" w14:textId="77777777" w:rsidR="009948D3" w:rsidRPr="00E72831" w:rsidRDefault="009948D3" w:rsidP="00096BEF">
            <w:pPr>
              <w:pStyle w:val="ListParagraph"/>
              <w:numPr>
                <w:ilvl w:val="0"/>
                <w:numId w:val="6"/>
              </w:numPr>
              <w:ind w:left="227" w:hanging="17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E72831">
              <w:rPr>
                <w:rFonts w:ascii="Arial" w:hAnsi="Arial" w:cs="Arial"/>
                <w:i/>
                <w:iCs/>
                <w:sz w:val="18"/>
                <w:szCs w:val="18"/>
              </w:rPr>
              <w:t>Working from home</w:t>
            </w:r>
          </w:p>
          <w:p w14:paraId="00C7CE9D" w14:textId="77777777" w:rsidR="0048313B" w:rsidRDefault="0048313B" w:rsidP="003911C3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28A5D13B" w14:textId="77777777" w:rsidR="0048313B" w:rsidRDefault="0048313B" w:rsidP="003911C3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6E1A4C68" w14:textId="77777777" w:rsidR="0048313B" w:rsidRDefault="0048313B" w:rsidP="003911C3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40EABF86" w14:textId="77777777" w:rsidR="0048313B" w:rsidRDefault="0048313B" w:rsidP="003911C3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1E90C898" w14:textId="77777777" w:rsidR="0048313B" w:rsidRDefault="0048313B" w:rsidP="003911C3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575C0E3F" w14:textId="77777777" w:rsidR="0048313B" w:rsidRDefault="0048313B" w:rsidP="003911C3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445B68E4" w14:textId="77777777" w:rsidR="0048313B" w:rsidRDefault="0048313B" w:rsidP="003911C3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381739F6" w14:textId="77777777" w:rsidR="0048313B" w:rsidRDefault="0048313B" w:rsidP="003911C3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12600449" w14:textId="77777777" w:rsidR="0048313B" w:rsidRDefault="0048313B" w:rsidP="003911C3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453AB64E" w14:textId="77777777" w:rsidR="0048313B" w:rsidRDefault="0048313B" w:rsidP="003911C3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12ABF225" w14:textId="77777777" w:rsidR="0048313B" w:rsidRDefault="0048313B" w:rsidP="003911C3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52A36385" w14:textId="77777777" w:rsidR="0048313B" w:rsidRDefault="0048313B" w:rsidP="003911C3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340DE791" w14:textId="77777777" w:rsidR="0048313B" w:rsidRDefault="0048313B" w:rsidP="003911C3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6E1545E0" w14:textId="17972F52" w:rsidR="0048313B" w:rsidRPr="00277451" w:rsidRDefault="0048313B" w:rsidP="003911C3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41268462" w14:textId="7BC80D73" w:rsidR="00CE06F1" w:rsidRDefault="003911C3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88" w:type="dxa"/>
            <w:vAlign w:val="center"/>
          </w:tcPr>
          <w:p w14:paraId="7DB16D8D" w14:textId="44B8E5FE" w:rsidR="00CE06F1" w:rsidRDefault="003911C3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41" w:type="dxa"/>
            <w:shd w:val="clear" w:color="auto" w:fill="FFC000"/>
            <w:vAlign w:val="center"/>
          </w:tcPr>
          <w:p w14:paraId="1AC4C524" w14:textId="5F2F5AAF" w:rsidR="00CE06F1" w:rsidRPr="00AE1DCA" w:rsidRDefault="003911C3" w:rsidP="00AE1D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383" w:type="dxa"/>
            <w:vAlign w:val="center"/>
          </w:tcPr>
          <w:p w14:paraId="7E7AE022" w14:textId="0174DCF5" w:rsidR="00B72EC9" w:rsidRPr="00E72831" w:rsidRDefault="003911C3" w:rsidP="00096BEF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72EC9" w:rsidRPr="00E72831">
              <w:rPr>
                <w:rFonts w:ascii="Arial" w:hAnsi="Arial" w:cs="Arial"/>
                <w:sz w:val="18"/>
                <w:szCs w:val="18"/>
              </w:rPr>
              <w:t xml:space="preserve">indicate that they </w:t>
            </w:r>
            <w:proofErr w:type="gramStart"/>
            <w:r w:rsidR="00B72EC9" w:rsidRPr="00E72831">
              <w:rPr>
                <w:rFonts w:ascii="Arial" w:hAnsi="Arial" w:cs="Arial"/>
                <w:sz w:val="18"/>
                <w:szCs w:val="18"/>
              </w:rPr>
              <w:t>are able to</w:t>
            </w:r>
            <w:proofErr w:type="gramEnd"/>
            <w:r w:rsidR="00B72EC9" w:rsidRPr="00E72831">
              <w:rPr>
                <w:rFonts w:ascii="Arial" w:hAnsi="Arial" w:cs="Arial"/>
                <w:sz w:val="18"/>
                <w:szCs w:val="18"/>
              </w:rPr>
              <w:t xml:space="preserve"> cope with the demands of their jobs.</w:t>
            </w:r>
            <w:r w:rsidR="009948D3" w:rsidRPr="00E72831">
              <w:rPr>
                <w:rFonts w:ascii="Arial" w:hAnsi="Arial" w:cs="Arial"/>
                <w:sz w:val="18"/>
                <w:szCs w:val="18"/>
              </w:rPr>
              <w:t xml:space="preserve"> Regular meetings take place with team managers and team leaders to discuss demands and workload.</w:t>
            </w:r>
          </w:p>
          <w:p w14:paraId="7622F166" w14:textId="6757ED69" w:rsidR="00141321" w:rsidRPr="00E72831" w:rsidRDefault="003911C3" w:rsidP="00096BEF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Line management</w:t>
            </w:r>
            <w:r w:rsidR="009948D3" w:rsidRPr="00E7283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41321" w:rsidRPr="00E72831">
              <w:rPr>
                <w:rFonts w:ascii="Arial" w:hAnsi="Arial" w:cs="Arial"/>
                <w:sz w:val="18"/>
                <w:szCs w:val="18"/>
              </w:rPr>
              <w:t xml:space="preserve">provides </w:t>
            </w:r>
            <w:r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41321" w:rsidRPr="00E72831">
              <w:rPr>
                <w:rFonts w:ascii="Arial" w:hAnsi="Arial" w:cs="Arial"/>
                <w:sz w:val="18"/>
                <w:szCs w:val="18"/>
              </w:rPr>
              <w:t>with adequate and achievable demands in relation to the agreed hours of work.</w:t>
            </w:r>
          </w:p>
          <w:p w14:paraId="23A3E49A" w14:textId="7AEEFAC9" w:rsidR="00141321" w:rsidRPr="00E72831" w:rsidRDefault="00141321" w:rsidP="00096BEF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>People’s skills and abilities are matched to job demands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 xml:space="preserve"> and </w:t>
            </w:r>
            <w:r w:rsidR="009948D3" w:rsidRPr="00E72831">
              <w:rPr>
                <w:rFonts w:ascii="Arial" w:hAnsi="Arial" w:cs="Arial"/>
                <w:sz w:val="18"/>
                <w:szCs w:val="18"/>
              </w:rPr>
              <w:t>are reviewed on a regular basis.</w:t>
            </w:r>
          </w:p>
          <w:p w14:paraId="7DC595B5" w14:textId="16BA086F" w:rsidR="00141321" w:rsidRPr="00E72831" w:rsidRDefault="00141321" w:rsidP="00096BEF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 xml:space="preserve">Jobs are designed to be within the capabilities of </w:t>
            </w:r>
            <w:r w:rsidR="003911C3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C0305C2" w14:textId="77F0CD10" w:rsidR="00141321" w:rsidRPr="00E72831" w:rsidRDefault="003911C3" w:rsidP="00096BEF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41321" w:rsidRPr="00E72831">
              <w:rPr>
                <w:rFonts w:ascii="Arial" w:hAnsi="Arial" w:cs="Arial"/>
                <w:sz w:val="18"/>
                <w:szCs w:val="18"/>
              </w:rPr>
              <w:t>concerns about their work environment are addressed.</w:t>
            </w:r>
          </w:p>
          <w:p w14:paraId="2E6D405E" w14:textId="77777777" w:rsidR="00141321" w:rsidRPr="00E72831" w:rsidRDefault="00141321" w:rsidP="00096BEF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>Regular breaks, especially when work is complex or emotionally demanding.</w:t>
            </w:r>
          </w:p>
          <w:p w14:paraId="304B2ECA" w14:textId="6EE5068E" w:rsidR="00141321" w:rsidRPr="00E72831" w:rsidRDefault="00141321" w:rsidP="00096BEF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 xml:space="preserve">Realistic deadlines 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 xml:space="preserve">are </w:t>
            </w:r>
            <w:r w:rsidRPr="00E72831">
              <w:rPr>
                <w:rFonts w:ascii="Arial" w:hAnsi="Arial" w:cs="Arial"/>
                <w:sz w:val="18"/>
                <w:szCs w:val="18"/>
              </w:rPr>
              <w:t>set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 xml:space="preserve"> and negotiable </w:t>
            </w:r>
          </w:p>
          <w:p w14:paraId="1DA76545" w14:textId="1EDD3215" w:rsidR="00141321" w:rsidRPr="00E72831" w:rsidRDefault="00141321" w:rsidP="00096BEF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>Support</w:t>
            </w:r>
            <w:r w:rsidR="009948D3" w:rsidRPr="00E72831">
              <w:rPr>
                <w:rFonts w:ascii="Arial" w:hAnsi="Arial" w:cs="Arial"/>
                <w:sz w:val="18"/>
                <w:szCs w:val="18"/>
              </w:rPr>
              <w:t xml:space="preserve"> is provided for</w:t>
            </w:r>
            <w:r w:rsidRPr="00E72831">
              <w:rPr>
                <w:rFonts w:ascii="Arial" w:hAnsi="Arial" w:cs="Arial"/>
                <w:sz w:val="18"/>
                <w:szCs w:val="18"/>
              </w:rPr>
              <w:t xml:space="preserve"> less experienced </w:t>
            </w:r>
            <w:r w:rsidR="003911C3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72831">
              <w:rPr>
                <w:rFonts w:ascii="Arial" w:hAnsi="Arial" w:cs="Arial"/>
                <w:sz w:val="18"/>
                <w:szCs w:val="18"/>
              </w:rPr>
              <w:t>or those under pressure.</w:t>
            </w:r>
          </w:p>
          <w:p w14:paraId="39E4D04C" w14:textId="23E39A5C" w:rsidR="00141321" w:rsidRPr="00E72831" w:rsidRDefault="00141321" w:rsidP="00096BEF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 xml:space="preserve">Job design – stimulating and opportunities for </w:t>
            </w:r>
            <w:r w:rsidR="003911C3">
              <w:rPr>
                <w:rFonts w:ascii="Arial" w:hAnsi="Arial" w:cs="Arial"/>
                <w:sz w:val="18"/>
                <w:szCs w:val="18"/>
              </w:rPr>
              <w:t>Staff</w:t>
            </w:r>
            <w:r w:rsidRPr="00E72831">
              <w:rPr>
                <w:rFonts w:ascii="Arial" w:hAnsi="Arial" w:cs="Arial"/>
                <w:sz w:val="18"/>
                <w:szCs w:val="18"/>
              </w:rPr>
              <w:t xml:space="preserve"> to use their skills, keep motivated and </w:t>
            </w:r>
            <w:r w:rsidR="009948D3" w:rsidRPr="00E72831">
              <w:rPr>
                <w:rFonts w:ascii="Arial" w:hAnsi="Arial" w:cs="Arial"/>
                <w:sz w:val="18"/>
                <w:szCs w:val="18"/>
              </w:rPr>
              <w:t>progress</w:t>
            </w:r>
          </w:p>
          <w:p w14:paraId="6367B1C4" w14:textId="0045AC17" w:rsidR="0048313B" w:rsidRPr="00E72831" w:rsidRDefault="00141321" w:rsidP="00096BEF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>Risk assess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>ments are completed</w:t>
            </w:r>
            <w:r w:rsidRPr="00E7283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 xml:space="preserve">for individual and are specific to </w:t>
            </w:r>
            <w:r w:rsidR="003911C3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 xml:space="preserve"> individual needs such</w:t>
            </w:r>
            <w:r w:rsidRPr="00E72831">
              <w:rPr>
                <w:rFonts w:ascii="Arial" w:hAnsi="Arial" w:cs="Arial"/>
                <w:sz w:val="18"/>
                <w:szCs w:val="18"/>
              </w:rPr>
              <w:t xml:space="preserve"> e.g. DSE</w:t>
            </w:r>
            <w:r w:rsidR="009948D3" w:rsidRPr="00E72831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>Expectant</w:t>
            </w:r>
            <w:r w:rsidR="009948D3" w:rsidRPr="00E7283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>and or new M</w:t>
            </w:r>
            <w:r w:rsidR="009948D3" w:rsidRPr="00E72831">
              <w:rPr>
                <w:rFonts w:ascii="Arial" w:hAnsi="Arial" w:cs="Arial"/>
                <w:sz w:val="18"/>
                <w:szCs w:val="18"/>
              </w:rPr>
              <w:t>others</w:t>
            </w:r>
            <w:r w:rsidRPr="00E7283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2518400A" w14:textId="23E7AC6F" w:rsidR="009948D3" w:rsidRPr="00E72831" w:rsidRDefault="0048313B" w:rsidP="00096BEF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>T</w:t>
            </w:r>
            <w:r w:rsidR="009948D3" w:rsidRPr="00E72831">
              <w:rPr>
                <w:rFonts w:ascii="Arial" w:hAnsi="Arial" w:cs="Arial"/>
                <w:sz w:val="18"/>
                <w:szCs w:val="18"/>
              </w:rPr>
              <w:t>asks</w:t>
            </w:r>
            <w:r w:rsidRPr="00E72831">
              <w:rPr>
                <w:rFonts w:ascii="Arial" w:hAnsi="Arial" w:cs="Arial"/>
                <w:sz w:val="18"/>
                <w:szCs w:val="18"/>
              </w:rPr>
              <w:t xml:space="preserve"> are prioritised</w:t>
            </w:r>
          </w:p>
          <w:p w14:paraId="6E893856" w14:textId="072761A8" w:rsidR="009948D3" w:rsidRPr="00E72831" w:rsidRDefault="0048313B" w:rsidP="00096BEF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>Management n</w:t>
            </w:r>
            <w:r w:rsidR="009948D3" w:rsidRPr="00E72831">
              <w:rPr>
                <w:rFonts w:ascii="Arial" w:hAnsi="Arial" w:cs="Arial"/>
                <w:sz w:val="18"/>
                <w:szCs w:val="18"/>
              </w:rPr>
              <w:t xml:space="preserve">otify </w:t>
            </w:r>
            <w:r w:rsidR="003911C3">
              <w:rPr>
                <w:rFonts w:ascii="Arial" w:hAnsi="Arial" w:cs="Arial"/>
                <w:sz w:val="18"/>
                <w:szCs w:val="18"/>
              </w:rPr>
              <w:t>Staff</w:t>
            </w:r>
            <w:r w:rsidRPr="00E7283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948D3" w:rsidRPr="00E72831">
              <w:rPr>
                <w:rFonts w:ascii="Arial" w:hAnsi="Arial" w:cs="Arial"/>
                <w:sz w:val="18"/>
                <w:szCs w:val="18"/>
              </w:rPr>
              <w:t>of unplanned tight deadlines</w:t>
            </w:r>
            <w:r w:rsidRPr="00E72831">
              <w:rPr>
                <w:rFonts w:ascii="Arial" w:hAnsi="Arial" w:cs="Arial"/>
                <w:sz w:val="18"/>
                <w:szCs w:val="18"/>
              </w:rPr>
              <w:t xml:space="preserve"> and discuss the requirements needed without pressuring </w:t>
            </w:r>
            <w:r w:rsidR="003911C3">
              <w:rPr>
                <w:rFonts w:ascii="Arial" w:hAnsi="Arial" w:cs="Arial"/>
                <w:sz w:val="18"/>
                <w:szCs w:val="18"/>
              </w:rPr>
              <w:t>Staff</w:t>
            </w:r>
            <w:r w:rsidRPr="00E72831">
              <w:rPr>
                <w:rFonts w:ascii="Arial" w:hAnsi="Arial" w:cs="Arial"/>
                <w:sz w:val="18"/>
                <w:szCs w:val="18"/>
              </w:rPr>
              <w:t xml:space="preserve"> to complete.</w:t>
            </w:r>
          </w:p>
          <w:p w14:paraId="27A34053" w14:textId="559688CE" w:rsidR="009948D3" w:rsidRPr="00E72831" w:rsidRDefault="009948D3" w:rsidP="00096BEF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>Skills and training needs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 xml:space="preserve"> are assessed and intervention provided</w:t>
            </w:r>
          </w:p>
          <w:p w14:paraId="534D457B" w14:textId="0CB62BAA" w:rsidR="00141321" w:rsidRPr="00E72831" w:rsidRDefault="009948D3" w:rsidP="00096BEF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>Work plans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 xml:space="preserve"> are discussed and realistic timescales applied</w:t>
            </w:r>
          </w:p>
          <w:p w14:paraId="43B5D167" w14:textId="77777777" w:rsidR="0048313B" w:rsidRPr="00E72831" w:rsidRDefault="0048313B" w:rsidP="003911C3">
            <w:pPr>
              <w:pStyle w:val="ListParagraph"/>
              <w:rPr>
                <w:rFonts w:ascii="Arial" w:hAnsi="Arial" w:cs="Arial"/>
                <w:sz w:val="18"/>
                <w:szCs w:val="18"/>
              </w:rPr>
            </w:pPr>
          </w:p>
          <w:p w14:paraId="51CA7D91" w14:textId="6CBD5E35" w:rsidR="007B2CA1" w:rsidRPr="00E72831" w:rsidRDefault="007B2CA1" w:rsidP="003911C3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72831">
              <w:rPr>
                <w:rFonts w:ascii="Arial" w:hAnsi="Arial" w:cs="Arial"/>
                <w:b/>
                <w:bCs/>
                <w:sz w:val="18"/>
                <w:szCs w:val="18"/>
              </w:rPr>
              <w:t>Workload</w:t>
            </w:r>
          </w:p>
          <w:p w14:paraId="65F0CCEB" w14:textId="240FF3E7" w:rsidR="0048313B" w:rsidRPr="00E72831" w:rsidRDefault="00277451" w:rsidP="00096BEF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>P</w:t>
            </w:r>
            <w:r w:rsidR="007B2CA1" w:rsidRPr="00E72831">
              <w:rPr>
                <w:rFonts w:ascii="Arial" w:hAnsi="Arial" w:cs="Arial"/>
                <w:sz w:val="18"/>
                <w:szCs w:val="18"/>
              </w:rPr>
              <w:t xml:space="preserve">ersonal workplans </w:t>
            </w:r>
            <w:r w:rsidRPr="00E72831">
              <w:rPr>
                <w:rFonts w:ascii="Arial" w:hAnsi="Arial" w:cs="Arial"/>
                <w:sz w:val="18"/>
                <w:szCs w:val="18"/>
              </w:rPr>
              <w:t xml:space="preserve">in place </w:t>
            </w:r>
            <w:r w:rsidR="007B2CA1" w:rsidRPr="00E72831">
              <w:rPr>
                <w:rFonts w:ascii="Arial" w:hAnsi="Arial" w:cs="Arial"/>
                <w:sz w:val="18"/>
                <w:szCs w:val="18"/>
              </w:rPr>
              <w:t xml:space="preserve">to ensure </w:t>
            </w:r>
            <w:r w:rsidR="003911C3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4AC87B80" w14:textId="1C723F3D" w:rsidR="00CE06F1" w:rsidRPr="00E72831" w:rsidRDefault="007B2CA1" w:rsidP="00096BEF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>know what their job involves.</w:t>
            </w:r>
          </w:p>
          <w:p w14:paraId="0E05E992" w14:textId="01DD88EF" w:rsidR="007B2CA1" w:rsidRPr="00E72831" w:rsidRDefault="00277451" w:rsidP="00096BEF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>W</w:t>
            </w:r>
            <w:r w:rsidR="007B2CA1" w:rsidRPr="00E72831">
              <w:rPr>
                <w:rFonts w:ascii="Arial" w:hAnsi="Arial" w:cs="Arial"/>
                <w:sz w:val="18"/>
                <w:szCs w:val="18"/>
              </w:rPr>
              <w:t>eekly team meeting to discuss anticipated workload and deal with planned absences.</w:t>
            </w:r>
          </w:p>
          <w:p w14:paraId="1D71ABAC" w14:textId="329C5704" w:rsidR="007B2CA1" w:rsidRPr="00E72831" w:rsidRDefault="007B2CA1" w:rsidP="00096BEF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>Regular 1-1’s to discuss workload and anticipated challenges.</w:t>
            </w:r>
          </w:p>
          <w:p w14:paraId="32C30813" w14:textId="4E9D9276" w:rsidR="007B2CA1" w:rsidRPr="00E72831" w:rsidRDefault="007B2CA1" w:rsidP="00096BEF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 xml:space="preserve">Adjust work patterns to cope with peaks and </w:t>
            </w:r>
            <w:r w:rsidR="0048313B" w:rsidRPr="00E72831">
              <w:rPr>
                <w:rFonts w:ascii="Arial" w:hAnsi="Arial" w:cs="Arial"/>
                <w:sz w:val="18"/>
                <w:szCs w:val="18"/>
              </w:rPr>
              <w:t xml:space="preserve">colleague </w:t>
            </w:r>
            <w:r w:rsidRPr="00E72831">
              <w:rPr>
                <w:rFonts w:ascii="Arial" w:hAnsi="Arial" w:cs="Arial"/>
                <w:sz w:val="18"/>
                <w:szCs w:val="18"/>
              </w:rPr>
              <w:t xml:space="preserve">absences </w:t>
            </w:r>
            <w:r w:rsidR="009948D3" w:rsidRPr="00E72831">
              <w:rPr>
                <w:rFonts w:ascii="Arial" w:hAnsi="Arial" w:cs="Arial"/>
                <w:sz w:val="18"/>
                <w:szCs w:val="18"/>
              </w:rPr>
              <w:t xml:space="preserve">these are </w:t>
            </w:r>
            <w:r w:rsidRPr="00E72831">
              <w:rPr>
                <w:rFonts w:ascii="Arial" w:hAnsi="Arial" w:cs="Arial"/>
                <w:sz w:val="18"/>
                <w:szCs w:val="18"/>
              </w:rPr>
              <w:t>fair and agreed with employees</w:t>
            </w:r>
            <w:r w:rsidR="009948D3" w:rsidRPr="00E72831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B331BE5" w14:textId="0B69462C" w:rsidR="007B2CA1" w:rsidRPr="00E72831" w:rsidRDefault="007B2CA1" w:rsidP="00096BEF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 xml:space="preserve">Ensure sufficient resources are available for </w:t>
            </w:r>
            <w:r w:rsidR="003911C3">
              <w:rPr>
                <w:rFonts w:ascii="Arial" w:hAnsi="Arial" w:cs="Arial"/>
                <w:sz w:val="18"/>
                <w:szCs w:val="18"/>
              </w:rPr>
              <w:t>Staff</w:t>
            </w:r>
            <w:r w:rsidR="003911C3" w:rsidRPr="00E72831">
              <w:rPr>
                <w:rFonts w:ascii="Arial" w:hAnsi="Arial" w:cs="Arial"/>
                <w:sz w:val="18"/>
                <w:szCs w:val="18"/>
              </w:rPr>
              <w:t xml:space="preserve"> to</w:t>
            </w:r>
            <w:r w:rsidRPr="00E72831">
              <w:rPr>
                <w:rFonts w:ascii="Arial" w:hAnsi="Arial" w:cs="Arial"/>
                <w:sz w:val="18"/>
                <w:szCs w:val="18"/>
              </w:rPr>
              <w:t xml:space="preserve"> do their job (time, equipment etc.)</w:t>
            </w:r>
          </w:p>
          <w:p w14:paraId="09CBC6EE" w14:textId="0CFA3100" w:rsidR="00277451" w:rsidRPr="003911C3" w:rsidRDefault="007B2CA1" w:rsidP="00096BEF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 xml:space="preserve">Provide training (formal or informal) to help </w:t>
            </w:r>
            <w:r w:rsidR="003911C3">
              <w:rPr>
                <w:rFonts w:ascii="Arial" w:hAnsi="Arial" w:cs="Arial"/>
                <w:sz w:val="18"/>
                <w:szCs w:val="18"/>
              </w:rPr>
              <w:t>Staff</w:t>
            </w:r>
            <w:r w:rsidR="003911C3" w:rsidRPr="00E72831">
              <w:rPr>
                <w:rFonts w:ascii="Arial" w:hAnsi="Arial" w:cs="Arial"/>
                <w:sz w:val="18"/>
                <w:szCs w:val="18"/>
              </w:rPr>
              <w:t xml:space="preserve"> prioritise</w:t>
            </w:r>
            <w:r w:rsidRPr="00E72831">
              <w:rPr>
                <w:rFonts w:ascii="Arial" w:hAnsi="Arial" w:cs="Arial"/>
                <w:sz w:val="18"/>
                <w:szCs w:val="18"/>
              </w:rPr>
              <w:t xml:space="preserve"> or information on how they can seek help if they have conflicting priorities.</w:t>
            </w:r>
          </w:p>
        </w:tc>
        <w:tc>
          <w:tcPr>
            <w:tcW w:w="546" w:type="dxa"/>
            <w:vAlign w:val="center"/>
          </w:tcPr>
          <w:p w14:paraId="699B4B8F" w14:textId="36B6DDD7" w:rsidR="00CE06F1" w:rsidRDefault="003911C3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05AEA883" w14:textId="20695B06" w:rsidR="00CE06F1" w:rsidRDefault="003911C3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44" w:type="dxa"/>
            <w:shd w:val="clear" w:color="auto" w:fill="92D050"/>
            <w:vAlign w:val="center"/>
          </w:tcPr>
          <w:p w14:paraId="18834ADC" w14:textId="180B6288" w:rsidR="00CE06F1" w:rsidRPr="00AE1DCA" w:rsidRDefault="003911C3" w:rsidP="00AE1D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87" w:type="dxa"/>
            <w:vAlign w:val="center"/>
          </w:tcPr>
          <w:p w14:paraId="7FDBA645" w14:textId="77777777" w:rsidR="00CE06F1" w:rsidRPr="002201B2" w:rsidRDefault="00CE06F1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DCDB1D7" w14:textId="77777777" w:rsidR="00E72831" w:rsidRDefault="00E72831">
      <w:r>
        <w:br w:type="page"/>
      </w: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27"/>
        <w:gridCol w:w="588"/>
        <w:gridCol w:w="741"/>
        <w:gridCol w:w="6383"/>
        <w:gridCol w:w="546"/>
        <w:gridCol w:w="602"/>
        <w:gridCol w:w="644"/>
        <w:gridCol w:w="887"/>
      </w:tblGrid>
      <w:tr w:rsidR="003911C3" w:rsidRPr="002201B2" w14:paraId="01281E7A" w14:textId="77777777" w:rsidTr="00C74F46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171C63FC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lastRenderedPageBreak/>
              <w:t>Hazard</w:t>
            </w:r>
          </w:p>
        </w:tc>
        <w:tc>
          <w:tcPr>
            <w:tcW w:w="1856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7346ACD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383" w:type="dxa"/>
            <w:vMerge w:val="restart"/>
            <w:shd w:val="clear" w:color="auto" w:fill="D9D9D9"/>
            <w:vAlign w:val="center"/>
          </w:tcPr>
          <w:p w14:paraId="70F21369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1DF944A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87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9489926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Extra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1E7F0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3911C3" w:rsidRPr="002201B2" w14:paraId="3C254D0E" w14:textId="77777777" w:rsidTr="00C74F46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7B25CF5C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7" w:type="dxa"/>
            <w:shd w:val="clear" w:color="auto" w:fill="D9D9D9"/>
            <w:vAlign w:val="center"/>
          </w:tcPr>
          <w:p w14:paraId="74910098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588" w:type="dxa"/>
            <w:shd w:val="clear" w:color="auto" w:fill="D9D9D9"/>
            <w:vAlign w:val="center"/>
          </w:tcPr>
          <w:p w14:paraId="79D0BC7A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41" w:type="dxa"/>
            <w:shd w:val="clear" w:color="auto" w:fill="D9D9D9"/>
            <w:vAlign w:val="center"/>
          </w:tcPr>
          <w:p w14:paraId="57DB9EDD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383" w:type="dxa"/>
            <w:vMerge/>
          </w:tcPr>
          <w:p w14:paraId="1F6A5895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6" w:type="dxa"/>
            <w:shd w:val="clear" w:color="auto" w:fill="D9D9D9"/>
            <w:vAlign w:val="center"/>
          </w:tcPr>
          <w:p w14:paraId="4DD50CDE" w14:textId="77777777" w:rsidR="003911C3" w:rsidRPr="002201B2" w:rsidRDefault="003911C3" w:rsidP="00C74F4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2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015B7818" w14:textId="77777777" w:rsidR="003911C3" w:rsidRPr="002201B2" w:rsidRDefault="003911C3" w:rsidP="00C74F4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44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D1AE339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</w:tcBorders>
          </w:tcPr>
          <w:p w14:paraId="7B8BC584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1C3" w:rsidRPr="002201B2" w14:paraId="04847BB2" w14:textId="77777777" w:rsidTr="003911C3">
        <w:trPr>
          <w:trHeight w:val="3175"/>
        </w:trPr>
        <w:tc>
          <w:tcPr>
            <w:tcW w:w="392" w:type="dxa"/>
            <w:shd w:val="clear" w:color="auto" w:fill="D9D9D9"/>
            <w:vAlign w:val="center"/>
          </w:tcPr>
          <w:p w14:paraId="75174BA2" w14:textId="48AC05D1" w:rsidR="003911C3" w:rsidRPr="002201B2" w:rsidRDefault="003911C3" w:rsidP="003911C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2.</w:t>
            </w:r>
          </w:p>
        </w:tc>
        <w:tc>
          <w:tcPr>
            <w:tcW w:w="3682" w:type="dxa"/>
            <w:vAlign w:val="center"/>
          </w:tcPr>
          <w:p w14:paraId="4784BAF0" w14:textId="77777777" w:rsidR="003911C3" w:rsidRPr="003911C3" w:rsidRDefault="003911C3" w:rsidP="003911C3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911C3">
              <w:rPr>
                <w:rFonts w:ascii="Arial" w:hAnsi="Arial" w:cs="Arial"/>
                <w:i/>
                <w:iCs/>
                <w:sz w:val="16"/>
                <w:szCs w:val="16"/>
              </w:rPr>
              <w:t>Continued</w:t>
            </w:r>
          </w:p>
          <w:p w14:paraId="268B6761" w14:textId="77777777" w:rsidR="003911C3" w:rsidRDefault="003911C3" w:rsidP="003911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3B1AD5B" w14:textId="4A046B0B" w:rsidR="003911C3" w:rsidRPr="00E72831" w:rsidRDefault="003911C3" w:rsidP="003911C3">
            <w:pPr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b/>
                <w:bCs/>
                <w:sz w:val="18"/>
                <w:szCs w:val="18"/>
              </w:rPr>
              <w:t>DEMANDS</w:t>
            </w:r>
            <w:r w:rsidRPr="00E72831">
              <w:rPr>
                <w:rFonts w:ascii="Arial" w:hAnsi="Arial" w:cs="Arial"/>
                <w:sz w:val="18"/>
                <w:szCs w:val="18"/>
              </w:rPr>
              <w:t xml:space="preserve"> – Are </w:t>
            </w:r>
            <w:r>
              <w:rPr>
                <w:rFonts w:ascii="Arial" w:hAnsi="Arial" w:cs="Arial"/>
                <w:sz w:val="18"/>
                <w:szCs w:val="18"/>
              </w:rPr>
              <w:t>Staff</w:t>
            </w:r>
            <w:r w:rsidRPr="00E72831">
              <w:rPr>
                <w:rFonts w:ascii="Arial" w:hAnsi="Arial" w:cs="Arial"/>
                <w:sz w:val="18"/>
                <w:szCs w:val="18"/>
              </w:rPr>
              <w:t xml:space="preserve"> able to cope with the demands of the job?</w:t>
            </w:r>
          </w:p>
          <w:p w14:paraId="19BD8708" w14:textId="77777777" w:rsidR="003911C3" w:rsidRDefault="003911C3" w:rsidP="003911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16F1F714" w14:textId="07CFC3A4" w:rsidR="003911C3" w:rsidRDefault="003911C3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88" w:type="dxa"/>
            <w:vAlign w:val="center"/>
          </w:tcPr>
          <w:p w14:paraId="5BA08471" w14:textId="489121F3" w:rsidR="003911C3" w:rsidRDefault="003911C3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41" w:type="dxa"/>
            <w:shd w:val="clear" w:color="auto" w:fill="FFC000"/>
            <w:vAlign w:val="center"/>
          </w:tcPr>
          <w:p w14:paraId="3805DC83" w14:textId="0BB4FE2F" w:rsidR="003911C3" w:rsidRPr="00AE1DCA" w:rsidRDefault="003911C3" w:rsidP="00AE1D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383" w:type="dxa"/>
            <w:vAlign w:val="center"/>
          </w:tcPr>
          <w:p w14:paraId="5CCE87B3" w14:textId="77777777" w:rsidR="003911C3" w:rsidRPr="003911C3" w:rsidRDefault="003911C3" w:rsidP="003911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911C3">
              <w:rPr>
                <w:rFonts w:ascii="Arial" w:hAnsi="Arial" w:cs="Arial"/>
                <w:b/>
                <w:bCs/>
                <w:sz w:val="18"/>
                <w:szCs w:val="18"/>
              </w:rPr>
              <w:t>Work patterns</w:t>
            </w:r>
          </w:p>
          <w:p w14:paraId="7A38C041" w14:textId="77777777" w:rsidR="003911C3" w:rsidRPr="00E72831" w:rsidRDefault="003911C3" w:rsidP="00096BEF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 xml:space="preserve">Working hours and shifts are thought out and a sensible approach is applied. </w:t>
            </w:r>
          </w:p>
          <w:p w14:paraId="6E3482D5" w14:textId="77777777" w:rsidR="003911C3" w:rsidRPr="00E72831" w:rsidRDefault="003911C3" w:rsidP="00096BEF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>Flexible working hours to help with external pressures to the organisation e.g. childcare, poor commuting route).</w:t>
            </w:r>
          </w:p>
          <w:p w14:paraId="6F8C2414" w14:textId="77777777" w:rsidR="003911C3" w:rsidRPr="00E72831" w:rsidRDefault="003911C3" w:rsidP="00096BEF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 xml:space="preserve">Develop a system to notify </w:t>
            </w:r>
            <w:r>
              <w:rPr>
                <w:rFonts w:ascii="Arial" w:hAnsi="Arial" w:cs="Arial"/>
                <w:sz w:val="18"/>
                <w:szCs w:val="18"/>
              </w:rPr>
              <w:t>Staff</w:t>
            </w:r>
            <w:r w:rsidRPr="00E72831">
              <w:rPr>
                <w:rFonts w:ascii="Arial" w:hAnsi="Arial" w:cs="Arial"/>
                <w:sz w:val="18"/>
                <w:szCs w:val="18"/>
              </w:rPr>
              <w:t xml:space="preserve"> of unplanned tight deadlines and any exceptional need to work long hours.</w:t>
            </w:r>
          </w:p>
          <w:p w14:paraId="2ED49D55" w14:textId="77777777" w:rsidR="003911C3" w:rsidRDefault="003911C3" w:rsidP="003911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D4B5830" w14:textId="2DA49C0C" w:rsidR="003911C3" w:rsidRPr="003911C3" w:rsidRDefault="003911C3" w:rsidP="003911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911C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Physical environment </w:t>
            </w:r>
          </w:p>
          <w:p w14:paraId="7E832631" w14:textId="77777777" w:rsidR="003911C3" w:rsidRPr="00E72831" w:rsidRDefault="003911C3" w:rsidP="00096BEF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>Risk assessments for physical hazards are completed to ensure that the premises present no physical risks.</w:t>
            </w:r>
          </w:p>
          <w:p w14:paraId="085D1047" w14:textId="77777777" w:rsidR="003911C3" w:rsidRPr="00E72831" w:rsidRDefault="003911C3" w:rsidP="00096BEF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>Facilities are present and ensure that the working environment is safe and there are no hazards any defects are reported and repaired or replaced.</w:t>
            </w:r>
          </w:p>
          <w:p w14:paraId="53E951EC" w14:textId="1DD2D114" w:rsidR="003911C3" w:rsidRPr="003911C3" w:rsidRDefault="003911C3" w:rsidP="00096BEF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72831">
              <w:rPr>
                <w:rFonts w:ascii="Arial" w:hAnsi="Arial" w:cs="Arial"/>
                <w:sz w:val="18"/>
                <w:szCs w:val="18"/>
              </w:rPr>
              <w:t xml:space="preserve">Canteen areas are designed to provide a comfortable environment for </w:t>
            </w:r>
            <w:r>
              <w:rPr>
                <w:rFonts w:ascii="Arial" w:hAnsi="Arial" w:cs="Arial"/>
                <w:sz w:val="18"/>
                <w:szCs w:val="18"/>
              </w:rPr>
              <w:t>Staff</w:t>
            </w:r>
            <w:r w:rsidRPr="00E72831">
              <w:rPr>
                <w:rFonts w:ascii="Arial" w:hAnsi="Arial" w:cs="Arial"/>
                <w:sz w:val="18"/>
                <w:szCs w:val="18"/>
              </w:rPr>
              <w:t xml:space="preserve"> to sit and relax on their breaks.</w:t>
            </w:r>
          </w:p>
        </w:tc>
        <w:tc>
          <w:tcPr>
            <w:tcW w:w="546" w:type="dxa"/>
            <w:vAlign w:val="center"/>
          </w:tcPr>
          <w:p w14:paraId="38F8BDC0" w14:textId="39880C6C" w:rsidR="003911C3" w:rsidRDefault="003911C3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3994419F" w14:textId="3351504F" w:rsidR="003911C3" w:rsidRDefault="003911C3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44" w:type="dxa"/>
            <w:shd w:val="clear" w:color="auto" w:fill="92D050"/>
            <w:vAlign w:val="center"/>
          </w:tcPr>
          <w:p w14:paraId="07A6468F" w14:textId="5182C363" w:rsidR="003911C3" w:rsidRPr="00AE1DCA" w:rsidRDefault="003911C3" w:rsidP="00AE1D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87" w:type="dxa"/>
            <w:vAlign w:val="center"/>
          </w:tcPr>
          <w:p w14:paraId="10ED8E9B" w14:textId="77777777" w:rsidR="003911C3" w:rsidRPr="002201B2" w:rsidRDefault="003911C3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6F1" w:rsidRPr="002201B2" w14:paraId="7041F654" w14:textId="77777777" w:rsidTr="003911C3">
        <w:trPr>
          <w:trHeight w:val="4479"/>
        </w:trPr>
        <w:tc>
          <w:tcPr>
            <w:tcW w:w="392" w:type="dxa"/>
            <w:shd w:val="clear" w:color="auto" w:fill="D9D9D9"/>
            <w:vAlign w:val="center"/>
          </w:tcPr>
          <w:p w14:paraId="06F1797D" w14:textId="07A69C7A" w:rsidR="00CE06F1" w:rsidRPr="002201B2" w:rsidRDefault="00CE06F1" w:rsidP="00096BEF">
            <w:pPr>
              <w:numPr>
                <w:ilvl w:val="0"/>
                <w:numId w:val="3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</w:tcPr>
          <w:p w14:paraId="166D1FD7" w14:textId="77777777" w:rsidR="006118A5" w:rsidRDefault="006118A5" w:rsidP="001B3345">
            <w:pPr>
              <w:rPr>
                <w:rFonts w:ascii="Arial" w:hAnsi="Arial" w:cs="Arial"/>
                <w:sz w:val="20"/>
                <w:szCs w:val="20"/>
              </w:rPr>
            </w:pPr>
          </w:p>
          <w:p w14:paraId="5530256A" w14:textId="77777777" w:rsidR="00CE06F1" w:rsidRPr="003911C3" w:rsidRDefault="00CE06F1" w:rsidP="001B3345">
            <w:pPr>
              <w:rPr>
                <w:rFonts w:ascii="Arial" w:hAnsi="Arial" w:cs="Arial"/>
                <w:sz w:val="18"/>
                <w:szCs w:val="18"/>
              </w:rPr>
            </w:pPr>
            <w:r w:rsidRPr="003911C3">
              <w:rPr>
                <w:rFonts w:ascii="Arial" w:hAnsi="Arial" w:cs="Arial"/>
                <w:b/>
                <w:bCs/>
                <w:sz w:val="18"/>
                <w:szCs w:val="18"/>
              </w:rPr>
              <w:t>CONTROL</w:t>
            </w:r>
            <w:r w:rsidR="001B3345" w:rsidRPr="003911C3">
              <w:rPr>
                <w:rFonts w:ascii="Arial" w:hAnsi="Arial" w:cs="Arial"/>
                <w:sz w:val="18"/>
                <w:szCs w:val="18"/>
              </w:rPr>
              <w:t xml:space="preserve"> – How much say does employee have over the way they do their work?</w:t>
            </w:r>
          </w:p>
          <w:p w14:paraId="44D7DB3E" w14:textId="77777777" w:rsidR="001B3345" w:rsidRPr="003911C3" w:rsidRDefault="001B3345" w:rsidP="001B3345">
            <w:pPr>
              <w:rPr>
                <w:rFonts w:ascii="Arial" w:hAnsi="Arial" w:cs="Arial"/>
                <w:sz w:val="18"/>
                <w:szCs w:val="18"/>
              </w:rPr>
            </w:pPr>
          </w:p>
          <w:p w14:paraId="4D07BAE2" w14:textId="426378A5" w:rsidR="001B3345" w:rsidRPr="003911C3" w:rsidRDefault="001B3345" w:rsidP="00096BEF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3911C3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Ask </w:t>
            </w:r>
            <w:r w:rsidR="003911C3" w:rsidRPr="003911C3">
              <w:rPr>
                <w:rFonts w:ascii="Arial" w:hAnsi="Arial" w:cs="Arial"/>
                <w:i/>
                <w:iCs/>
                <w:sz w:val="18"/>
                <w:szCs w:val="18"/>
              </w:rPr>
              <w:t>Staff</w:t>
            </w:r>
            <w:r w:rsidR="0048313B" w:rsidRPr="003911C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911C3">
              <w:rPr>
                <w:rFonts w:ascii="Arial" w:hAnsi="Arial" w:cs="Arial"/>
                <w:i/>
                <w:iCs/>
                <w:sz w:val="18"/>
                <w:szCs w:val="18"/>
              </w:rPr>
              <w:t>to stay late without notice.</w:t>
            </w:r>
          </w:p>
          <w:p w14:paraId="2B1A2A33" w14:textId="7F8F9DE7" w:rsidR="001B3345" w:rsidRPr="003911C3" w:rsidRDefault="001B3345" w:rsidP="00096BEF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3911C3">
              <w:rPr>
                <w:rFonts w:ascii="Arial" w:hAnsi="Arial" w:cs="Arial"/>
                <w:i/>
                <w:iCs/>
                <w:sz w:val="18"/>
                <w:szCs w:val="18"/>
              </w:rPr>
              <w:t>Monitor employee movements in details (including breaks).</w:t>
            </w:r>
          </w:p>
          <w:p w14:paraId="78CE5ABE" w14:textId="509226DB" w:rsidR="001B3345" w:rsidRPr="003911C3" w:rsidRDefault="001B3345" w:rsidP="00096BEF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911C3">
              <w:rPr>
                <w:rFonts w:ascii="Arial" w:hAnsi="Arial" w:cs="Arial"/>
                <w:i/>
                <w:iCs/>
                <w:sz w:val="18"/>
                <w:szCs w:val="18"/>
              </w:rPr>
              <w:t>Monitor working style i.e. logical, emotionally orientated, big picture, detailed etc. unless necessary</w:t>
            </w:r>
            <w:r w:rsidR="009948D3" w:rsidRPr="003911C3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527" w:type="dxa"/>
            <w:vAlign w:val="center"/>
          </w:tcPr>
          <w:p w14:paraId="1F7C1CEB" w14:textId="208E7AE4" w:rsidR="00CE06F1" w:rsidRDefault="003911C3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88" w:type="dxa"/>
            <w:vAlign w:val="center"/>
          </w:tcPr>
          <w:p w14:paraId="776E1A71" w14:textId="150D5313" w:rsidR="00CE06F1" w:rsidRDefault="003911C3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41" w:type="dxa"/>
            <w:shd w:val="clear" w:color="auto" w:fill="FFC000"/>
            <w:vAlign w:val="center"/>
          </w:tcPr>
          <w:p w14:paraId="55F94E4C" w14:textId="09AAFD63" w:rsidR="00CE06F1" w:rsidRPr="00AE1DCA" w:rsidRDefault="003911C3" w:rsidP="00AE1D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383" w:type="dxa"/>
            <w:vAlign w:val="center"/>
          </w:tcPr>
          <w:p w14:paraId="7FDE8DD9" w14:textId="45C9DAC7" w:rsidR="0048313B" w:rsidRPr="003911C3" w:rsidRDefault="0048313B" w:rsidP="003911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911C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Work patterns and flexibility </w:t>
            </w:r>
          </w:p>
          <w:p w14:paraId="29A16B17" w14:textId="22A7F117" w:rsidR="0085086C" w:rsidRPr="003911C3" w:rsidRDefault="003911C3" w:rsidP="00096BEF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3911C3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3911C3">
              <w:rPr>
                <w:rFonts w:ascii="Arial" w:hAnsi="Arial" w:cs="Arial"/>
                <w:sz w:val="18"/>
                <w:szCs w:val="18"/>
              </w:rPr>
              <w:t xml:space="preserve"> decide if they wish to work overtime.</w:t>
            </w:r>
          </w:p>
          <w:p w14:paraId="3ABD7CE7" w14:textId="7D62A0B9" w:rsidR="00671DEA" w:rsidRPr="003911C3" w:rsidRDefault="00671DEA" w:rsidP="00096BEF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3911C3">
              <w:rPr>
                <w:rFonts w:ascii="Arial" w:hAnsi="Arial" w:cs="Arial"/>
                <w:sz w:val="18"/>
                <w:szCs w:val="18"/>
              </w:rPr>
              <w:t>Where possible, employees have control over their pace of work e.g. have a say over when breaks can be taken.</w:t>
            </w:r>
          </w:p>
          <w:p w14:paraId="4BBCDB95" w14:textId="59D54A15" w:rsidR="00D343A2" w:rsidRPr="003911C3" w:rsidRDefault="00D343A2" w:rsidP="00096BEF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3911C3">
              <w:rPr>
                <w:rFonts w:ascii="Arial" w:hAnsi="Arial" w:cs="Arial"/>
                <w:sz w:val="18"/>
                <w:szCs w:val="18"/>
              </w:rPr>
              <w:t xml:space="preserve">Allow and encourage </w:t>
            </w:r>
            <w:r w:rsidR="003911C3" w:rsidRPr="003911C3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3911C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911C3">
              <w:rPr>
                <w:rFonts w:ascii="Arial" w:hAnsi="Arial" w:cs="Arial"/>
                <w:sz w:val="18"/>
                <w:szCs w:val="18"/>
              </w:rPr>
              <w:t>to participate in decision-making, especially where it affects them.</w:t>
            </w:r>
          </w:p>
          <w:p w14:paraId="5A651564" w14:textId="778E7B3C" w:rsidR="00671DEA" w:rsidRPr="003911C3" w:rsidRDefault="003911C3" w:rsidP="00096BEF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3911C3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3911C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71DEA" w:rsidRPr="003911C3">
              <w:rPr>
                <w:rFonts w:ascii="Arial" w:hAnsi="Arial" w:cs="Arial"/>
                <w:sz w:val="18"/>
                <w:szCs w:val="18"/>
              </w:rPr>
              <w:t>are encouraged to use their skills and initiative to do their work.</w:t>
            </w:r>
          </w:p>
          <w:p w14:paraId="66A2C00A" w14:textId="0B1DE2BB" w:rsidR="00671DEA" w:rsidRPr="003911C3" w:rsidRDefault="003911C3" w:rsidP="00096BEF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3911C3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3911C3">
              <w:rPr>
                <w:rFonts w:ascii="Arial" w:hAnsi="Arial" w:cs="Arial"/>
                <w:sz w:val="18"/>
                <w:szCs w:val="18"/>
              </w:rPr>
              <w:t xml:space="preserve"> are </w:t>
            </w:r>
            <w:r w:rsidR="00671DEA" w:rsidRPr="003911C3">
              <w:rPr>
                <w:rFonts w:ascii="Arial" w:hAnsi="Arial" w:cs="Arial"/>
                <w:sz w:val="18"/>
                <w:szCs w:val="18"/>
              </w:rPr>
              <w:t>encouraged to develop new skills to help them with new and challenging projects.</w:t>
            </w:r>
          </w:p>
          <w:p w14:paraId="20439668" w14:textId="227F29BA" w:rsidR="009B4DE9" w:rsidRPr="003911C3" w:rsidRDefault="003911C3" w:rsidP="00096BEF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3911C3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3911C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71DEA" w:rsidRPr="003911C3">
              <w:rPr>
                <w:rFonts w:ascii="Arial" w:hAnsi="Arial" w:cs="Arial"/>
                <w:sz w:val="18"/>
                <w:szCs w:val="18"/>
              </w:rPr>
              <w:t>are consulted over their work patterns</w:t>
            </w:r>
            <w:r w:rsidR="0048313B" w:rsidRPr="003911C3">
              <w:rPr>
                <w:rFonts w:ascii="Arial" w:hAnsi="Arial" w:cs="Arial"/>
                <w:sz w:val="18"/>
                <w:szCs w:val="18"/>
              </w:rPr>
              <w:t xml:space="preserve"> and a</w:t>
            </w:r>
            <w:r w:rsidR="009B4DE9" w:rsidRPr="003911C3">
              <w:rPr>
                <w:rFonts w:ascii="Arial" w:hAnsi="Arial" w:cs="Arial"/>
                <w:sz w:val="18"/>
                <w:szCs w:val="18"/>
              </w:rPr>
              <w:t xml:space="preserve">gree systems that enable </w:t>
            </w:r>
            <w:r w:rsidRPr="003911C3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3911C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B4DE9" w:rsidRPr="003911C3">
              <w:rPr>
                <w:rFonts w:ascii="Arial" w:hAnsi="Arial" w:cs="Arial"/>
                <w:sz w:val="18"/>
                <w:szCs w:val="18"/>
              </w:rPr>
              <w:t>to have a say over the way their work is organised and undertaken e.g. project meetings, one-to ones, performance reviews.</w:t>
            </w:r>
          </w:p>
          <w:p w14:paraId="21B2B700" w14:textId="433C556C" w:rsidR="009B4DE9" w:rsidRPr="003911C3" w:rsidRDefault="009B4DE9" w:rsidP="00096BEF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3911C3">
              <w:rPr>
                <w:rFonts w:ascii="Arial" w:hAnsi="Arial" w:cs="Arial"/>
                <w:sz w:val="18"/>
                <w:szCs w:val="18"/>
              </w:rPr>
              <w:t>Regular discussion forums during planning stage of project</w:t>
            </w:r>
            <w:r w:rsidR="00D343A2" w:rsidRPr="003911C3">
              <w:rPr>
                <w:rFonts w:ascii="Arial" w:hAnsi="Arial" w:cs="Arial"/>
                <w:sz w:val="18"/>
                <w:szCs w:val="18"/>
              </w:rPr>
              <w:t>s to talk about output and methods of working. Opportunities provided for discussion and input.</w:t>
            </w:r>
          </w:p>
          <w:p w14:paraId="7CA5FB27" w14:textId="1FC793DF" w:rsidR="00D343A2" w:rsidRPr="003911C3" w:rsidRDefault="00D343A2" w:rsidP="00096BEF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3911C3">
              <w:rPr>
                <w:rFonts w:ascii="Arial" w:hAnsi="Arial" w:cs="Arial"/>
                <w:sz w:val="18"/>
                <w:szCs w:val="18"/>
              </w:rPr>
              <w:t>Allocate responsibilities to teams rather than individuals to take projects forward e.g. teams, objectives, roles, timescales, managerial support.</w:t>
            </w:r>
          </w:p>
          <w:p w14:paraId="46809107" w14:textId="0CAC5000" w:rsidR="00D343A2" w:rsidRPr="003911C3" w:rsidRDefault="00D343A2" w:rsidP="00096BEF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3911C3">
              <w:rPr>
                <w:rFonts w:ascii="Arial" w:hAnsi="Arial" w:cs="Arial"/>
                <w:sz w:val="18"/>
                <w:szCs w:val="18"/>
              </w:rPr>
              <w:t>Talk about how decisions are made, is there scope for more involvement?</w:t>
            </w:r>
          </w:p>
          <w:p w14:paraId="4985C7E5" w14:textId="61A210F8" w:rsidR="00D343A2" w:rsidRPr="003911C3" w:rsidRDefault="00D343A2" w:rsidP="00096BEF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3911C3">
              <w:rPr>
                <w:rFonts w:ascii="Arial" w:hAnsi="Arial" w:cs="Arial"/>
                <w:sz w:val="18"/>
                <w:szCs w:val="18"/>
              </w:rPr>
              <w:t>Talk about skills and they can be used.</w:t>
            </w:r>
          </w:p>
          <w:p w14:paraId="583D8D27" w14:textId="7F9ED58A" w:rsidR="0085086C" w:rsidRPr="003911C3" w:rsidRDefault="003911C3" w:rsidP="00096BEF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3911C3">
              <w:rPr>
                <w:rFonts w:ascii="Arial" w:hAnsi="Arial" w:cs="Arial"/>
                <w:sz w:val="18"/>
                <w:szCs w:val="18"/>
              </w:rPr>
              <w:t>Staff</w:t>
            </w:r>
            <w:r w:rsidR="009948D3" w:rsidRPr="003911C3">
              <w:rPr>
                <w:rFonts w:ascii="Arial" w:hAnsi="Arial" w:cs="Arial"/>
                <w:sz w:val="18"/>
                <w:szCs w:val="18"/>
              </w:rPr>
              <w:t xml:space="preserve"> are trained and have protocols to follow for verbally abusive calls that may be upsetting.</w:t>
            </w:r>
          </w:p>
        </w:tc>
        <w:tc>
          <w:tcPr>
            <w:tcW w:w="546" w:type="dxa"/>
            <w:vAlign w:val="center"/>
          </w:tcPr>
          <w:p w14:paraId="4C5CFF50" w14:textId="7FC77B34" w:rsidR="00CE06F1" w:rsidRDefault="003911C3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26BB7A5A" w14:textId="22CE7B98" w:rsidR="00CE06F1" w:rsidRDefault="003911C3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44" w:type="dxa"/>
            <w:shd w:val="clear" w:color="auto" w:fill="92D050"/>
            <w:vAlign w:val="center"/>
          </w:tcPr>
          <w:p w14:paraId="0151A3D1" w14:textId="666839E1" w:rsidR="00CE06F1" w:rsidRPr="00AE1DCA" w:rsidRDefault="003911C3" w:rsidP="00AE1D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87" w:type="dxa"/>
            <w:vAlign w:val="center"/>
          </w:tcPr>
          <w:p w14:paraId="34064997" w14:textId="77777777" w:rsidR="00CE06F1" w:rsidRPr="002201B2" w:rsidRDefault="00CE06F1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5CF896B" w14:textId="77777777" w:rsidR="003911C3" w:rsidRDefault="003911C3">
      <w:r>
        <w:br w:type="page"/>
      </w: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27"/>
        <w:gridCol w:w="588"/>
        <w:gridCol w:w="741"/>
        <w:gridCol w:w="6383"/>
        <w:gridCol w:w="546"/>
        <w:gridCol w:w="602"/>
        <w:gridCol w:w="644"/>
        <w:gridCol w:w="887"/>
      </w:tblGrid>
      <w:tr w:rsidR="003911C3" w:rsidRPr="002201B2" w14:paraId="7FC11E6D" w14:textId="77777777" w:rsidTr="00C74F46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3BCD1B6A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lastRenderedPageBreak/>
              <w:t>Hazard</w:t>
            </w:r>
          </w:p>
        </w:tc>
        <w:tc>
          <w:tcPr>
            <w:tcW w:w="1856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6A18D98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383" w:type="dxa"/>
            <w:vMerge w:val="restart"/>
            <w:shd w:val="clear" w:color="auto" w:fill="D9D9D9"/>
            <w:vAlign w:val="center"/>
          </w:tcPr>
          <w:p w14:paraId="3EC1E320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331379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87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57EE26C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Extra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1E7F0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3911C3" w:rsidRPr="002201B2" w14:paraId="00FE2841" w14:textId="77777777" w:rsidTr="00C74F46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2EB92998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7" w:type="dxa"/>
            <w:shd w:val="clear" w:color="auto" w:fill="D9D9D9"/>
            <w:vAlign w:val="center"/>
          </w:tcPr>
          <w:p w14:paraId="107D7893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588" w:type="dxa"/>
            <w:shd w:val="clear" w:color="auto" w:fill="D9D9D9"/>
            <w:vAlign w:val="center"/>
          </w:tcPr>
          <w:p w14:paraId="38875667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41" w:type="dxa"/>
            <w:shd w:val="clear" w:color="auto" w:fill="D9D9D9"/>
            <w:vAlign w:val="center"/>
          </w:tcPr>
          <w:p w14:paraId="3B0A6D55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383" w:type="dxa"/>
            <w:vMerge/>
          </w:tcPr>
          <w:p w14:paraId="1A112D66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6" w:type="dxa"/>
            <w:shd w:val="clear" w:color="auto" w:fill="D9D9D9"/>
            <w:vAlign w:val="center"/>
          </w:tcPr>
          <w:p w14:paraId="20075B87" w14:textId="77777777" w:rsidR="003911C3" w:rsidRPr="002201B2" w:rsidRDefault="003911C3" w:rsidP="00C74F4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2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554F09BB" w14:textId="77777777" w:rsidR="003911C3" w:rsidRPr="002201B2" w:rsidRDefault="003911C3" w:rsidP="00C74F4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44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3533E8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</w:tcBorders>
          </w:tcPr>
          <w:p w14:paraId="1815377B" w14:textId="77777777" w:rsidR="003911C3" w:rsidRPr="002201B2" w:rsidRDefault="003911C3" w:rsidP="00C74F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6F1" w:rsidRPr="002201B2" w14:paraId="310429E7" w14:textId="77777777" w:rsidTr="000A177C">
        <w:trPr>
          <w:trHeight w:val="2010"/>
        </w:trPr>
        <w:tc>
          <w:tcPr>
            <w:tcW w:w="392" w:type="dxa"/>
            <w:shd w:val="clear" w:color="auto" w:fill="D9D9D9"/>
            <w:vAlign w:val="center"/>
          </w:tcPr>
          <w:p w14:paraId="64780063" w14:textId="6669108D" w:rsidR="00CE06F1" w:rsidRPr="002201B2" w:rsidRDefault="000A177C" w:rsidP="000A177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4.</w:t>
            </w:r>
          </w:p>
        </w:tc>
        <w:tc>
          <w:tcPr>
            <w:tcW w:w="3682" w:type="dxa"/>
          </w:tcPr>
          <w:p w14:paraId="15B8FB4C" w14:textId="77777777" w:rsidR="006118A5" w:rsidRDefault="006118A5" w:rsidP="0077159B">
            <w:pPr>
              <w:rPr>
                <w:rFonts w:ascii="Arial" w:hAnsi="Arial" w:cs="Arial"/>
                <w:sz w:val="20"/>
                <w:szCs w:val="20"/>
              </w:rPr>
            </w:pPr>
          </w:p>
          <w:p w14:paraId="7B10E2AD" w14:textId="05B6E7B1" w:rsidR="00CE06F1" w:rsidRPr="000A177C" w:rsidRDefault="00CE06F1" w:rsidP="0077159B">
            <w:pPr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b/>
                <w:bCs/>
                <w:sz w:val="18"/>
                <w:szCs w:val="18"/>
              </w:rPr>
              <w:t>SUPPORT</w:t>
            </w:r>
            <w:r w:rsidR="00C46272" w:rsidRPr="000A177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– </w:t>
            </w:r>
            <w:r w:rsidR="00C46272" w:rsidRPr="000A177C">
              <w:rPr>
                <w:rFonts w:ascii="Arial" w:hAnsi="Arial" w:cs="Arial"/>
                <w:sz w:val="18"/>
                <w:szCs w:val="18"/>
              </w:rPr>
              <w:t xml:space="preserve">How much encouragement, training and resources are provided by the organisation, line management and </w:t>
            </w:r>
            <w:r w:rsidR="003911C3" w:rsidRPr="000A177C">
              <w:rPr>
                <w:rFonts w:ascii="Arial" w:hAnsi="Arial" w:cs="Arial"/>
                <w:sz w:val="18"/>
                <w:szCs w:val="18"/>
              </w:rPr>
              <w:t>Staff</w:t>
            </w:r>
            <w:r w:rsidR="00C46272" w:rsidRPr="000A177C">
              <w:rPr>
                <w:rFonts w:ascii="Arial" w:hAnsi="Arial" w:cs="Arial"/>
                <w:sz w:val="18"/>
                <w:szCs w:val="18"/>
              </w:rPr>
              <w:t>?</w:t>
            </w:r>
          </w:p>
          <w:p w14:paraId="735CDC66" w14:textId="77777777" w:rsidR="00C46272" w:rsidRPr="000A177C" w:rsidRDefault="00C46272" w:rsidP="0077159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5FD427F" w14:textId="5AAD89A7" w:rsidR="00C46272" w:rsidRPr="000A177C" w:rsidRDefault="00C46272" w:rsidP="00096BEF">
            <w:pPr>
              <w:pStyle w:val="ListParagraph"/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0A177C">
              <w:rPr>
                <w:rFonts w:ascii="Arial" w:hAnsi="Arial" w:cs="Arial"/>
                <w:i/>
                <w:iCs/>
                <w:sz w:val="18"/>
                <w:szCs w:val="18"/>
              </w:rPr>
              <w:t>Lack of information</w:t>
            </w:r>
          </w:p>
          <w:p w14:paraId="4E86B9E3" w14:textId="2862DF57" w:rsidR="00C46272" w:rsidRPr="000A177C" w:rsidRDefault="00C46272" w:rsidP="00096BEF">
            <w:pPr>
              <w:pStyle w:val="ListParagraph"/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0A177C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Lack of support from </w:t>
            </w:r>
            <w:r w:rsidR="003911C3" w:rsidRPr="000A177C">
              <w:rPr>
                <w:rFonts w:ascii="Arial" w:hAnsi="Arial" w:cs="Arial"/>
                <w:i/>
                <w:iCs/>
                <w:sz w:val="18"/>
                <w:szCs w:val="18"/>
              </w:rPr>
              <w:t>Staff</w:t>
            </w:r>
            <w:r w:rsidRPr="000A177C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/ management</w:t>
            </w:r>
          </w:p>
          <w:p w14:paraId="69C7440C" w14:textId="6B0EE893" w:rsidR="00C46272" w:rsidRPr="000A177C" w:rsidRDefault="00C46272" w:rsidP="00096BEF">
            <w:pPr>
              <w:pStyle w:val="ListParagraph"/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0A177C">
              <w:rPr>
                <w:rFonts w:ascii="Arial" w:hAnsi="Arial" w:cs="Arial"/>
                <w:i/>
                <w:iCs/>
                <w:sz w:val="18"/>
                <w:szCs w:val="18"/>
              </w:rPr>
              <w:t>Trivialise the problems of others</w:t>
            </w:r>
          </w:p>
          <w:p w14:paraId="02FE2645" w14:textId="22A4F587" w:rsidR="00C46272" w:rsidRPr="000A177C" w:rsidRDefault="00C46272" w:rsidP="00096BEF">
            <w:pPr>
              <w:pStyle w:val="ListParagraph"/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0A177C">
              <w:rPr>
                <w:rFonts w:ascii="Arial" w:hAnsi="Arial" w:cs="Arial"/>
                <w:i/>
                <w:iCs/>
                <w:sz w:val="18"/>
                <w:szCs w:val="18"/>
              </w:rPr>
              <w:t>Discriminate or allow others to discriminate against people for any reason,</w:t>
            </w:r>
          </w:p>
          <w:p w14:paraId="2D6C04A6" w14:textId="23FB2E85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76347277" w14:textId="55182A61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1B1E9B7D" w14:textId="003FD27F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2B7AFB93" w14:textId="2811FB0A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54D87F2E" w14:textId="1093EBAB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15C4BE70" w14:textId="37CA94D2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71BC16BA" w14:textId="57C0C0A0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18AA9910" w14:textId="63BEB39B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25FD3560" w14:textId="7DF56536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4A38B171" w14:textId="7BFC1A62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118D15BE" w14:textId="6C87E27A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340854F6" w14:textId="3EB037E9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095DB79F" w14:textId="6B59F74C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757102B6" w14:textId="0B81F3BC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13703144" w14:textId="521EB97F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7FBF1506" w14:textId="609689DA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0A336802" w14:textId="7129D935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6D7EC734" w14:textId="33AD06F5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0FF0C298" w14:textId="2265EFAD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3BA88B00" w14:textId="4BE95FF5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5313157E" w14:textId="1E2C544C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25AAB310" w14:textId="20A44348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58B5EC29" w14:textId="5631B3EA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4BCFFBBD" w14:textId="04F95270" w:rsidR="0048313B" w:rsidRDefault="0048313B" w:rsidP="0077159B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6AB3B6FF" w14:textId="5068691E" w:rsidR="0048313B" w:rsidRPr="00C46272" w:rsidRDefault="0048313B" w:rsidP="000A177C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0B803719" w14:textId="77777777" w:rsidR="00CE06F1" w:rsidRDefault="00CE06F1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dxa"/>
            <w:vAlign w:val="center"/>
          </w:tcPr>
          <w:p w14:paraId="50CE611E" w14:textId="77777777" w:rsidR="00CE06F1" w:rsidRDefault="00CE06F1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1" w:type="dxa"/>
            <w:shd w:val="clear" w:color="auto" w:fill="FFC000"/>
            <w:vAlign w:val="center"/>
          </w:tcPr>
          <w:p w14:paraId="1870AE18" w14:textId="77777777" w:rsidR="00CE06F1" w:rsidRPr="00AE1DCA" w:rsidRDefault="00CE06F1" w:rsidP="00AE1D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83" w:type="dxa"/>
          </w:tcPr>
          <w:p w14:paraId="110AF9B6" w14:textId="78402A0E" w:rsidR="0048313B" w:rsidRPr="000A177C" w:rsidRDefault="0048313B" w:rsidP="0048313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A177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Supporting for </w:t>
            </w:r>
            <w:r w:rsidR="003911C3" w:rsidRPr="000A177C">
              <w:rPr>
                <w:rFonts w:ascii="Arial" w:hAnsi="Arial" w:cs="Arial"/>
                <w:b/>
                <w:bCs/>
                <w:sz w:val="18"/>
                <w:szCs w:val="18"/>
              </w:rPr>
              <w:t>Staff</w:t>
            </w:r>
            <w:r w:rsidRPr="000A177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44554229" w14:textId="57D7E8CE" w:rsidR="00C46272" w:rsidRPr="000A177C" w:rsidRDefault="00C46272" w:rsidP="00096BEF">
            <w:pPr>
              <w:pStyle w:val="ListParagraph"/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>Provide opportunities for career development.</w:t>
            </w:r>
          </w:p>
          <w:p w14:paraId="340A3375" w14:textId="589E19EB" w:rsidR="00C46272" w:rsidRPr="000A177C" w:rsidRDefault="00C46272" w:rsidP="00096BEF">
            <w:pPr>
              <w:pStyle w:val="ListParagraph"/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>Constructive and supportive advice at appraisals.</w:t>
            </w:r>
          </w:p>
          <w:p w14:paraId="711CE693" w14:textId="4AB8CE22" w:rsidR="004D236B" w:rsidRPr="000A177C" w:rsidRDefault="004D236B" w:rsidP="00096BEF">
            <w:pPr>
              <w:pStyle w:val="ListParagraph"/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 xml:space="preserve">Organisational policies and procedures in place to adequately support </w:t>
            </w:r>
            <w:r w:rsidR="003911C3" w:rsidRPr="000A177C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0A177C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  <w:p w14:paraId="6B6CCB07" w14:textId="66E8BAA7" w:rsidR="00C46272" w:rsidRPr="000A177C" w:rsidRDefault="00C46272" w:rsidP="00096BEF">
            <w:pPr>
              <w:pStyle w:val="ListParagraph"/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 xml:space="preserve">Systems in place to enable and encourage </w:t>
            </w:r>
            <w:r w:rsidR="003911C3" w:rsidRPr="000A177C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0A177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A177C">
              <w:rPr>
                <w:rFonts w:ascii="Arial" w:hAnsi="Arial" w:cs="Arial"/>
                <w:sz w:val="18"/>
                <w:szCs w:val="18"/>
              </w:rPr>
              <w:t xml:space="preserve">to support their </w:t>
            </w:r>
            <w:r w:rsidR="0048313B" w:rsidRPr="000A177C">
              <w:rPr>
                <w:rFonts w:ascii="Arial" w:hAnsi="Arial" w:cs="Arial"/>
                <w:sz w:val="18"/>
                <w:szCs w:val="18"/>
              </w:rPr>
              <w:t>peers.</w:t>
            </w:r>
          </w:p>
          <w:p w14:paraId="3AF7A525" w14:textId="7EB82E28" w:rsidR="00C46272" w:rsidRPr="000A177C" w:rsidRDefault="003911C3" w:rsidP="00096BEF">
            <w:pPr>
              <w:pStyle w:val="ListParagraph"/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0A177C">
              <w:rPr>
                <w:rFonts w:ascii="Arial" w:hAnsi="Arial" w:cs="Arial"/>
                <w:sz w:val="18"/>
                <w:szCs w:val="18"/>
              </w:rPr>
              <w:t xml:space="preserve"> are advised and signposted on what </w:t>
            </w:r>
            <w:r w:rsidR="00C46272" w:rsidRPr="000A177C">
              <w:rPr>
                <w:rFonts w:ascii="Arial" w:hAnsi="Arial" w:cs="Arial"/>
                <w:sz w:val="18"/>
                <w:szCs w:val="18"/>
              </w:rPr>
              <w:t>support is available and how to access it</w:t>
            </w:r>
            <w:r w:rsidR="0048313B" w:rsidRPr="000A177C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4006A483" w14:textId="4659A2C1" w:rsidR="00C46272" w:rsidRPr="000A177C" w:rsidRDefault="003911C3" w:rsidP="00096BEF">
            <w:pPr>
              <w:pStyle w:val="ListParagraph"/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0A177C">
              <w:rPr>
                <w:rFonts w:ascii="Arial" w:hAnsi="Arial" w:cs="Arial"/>
                <w:sz w:val="18"/>
                <w:szCs w:val="18"/>
              </w:rPr>
              <w:t xml:space="preserve"> are trained in </w:t>
            </w:r>
            <w:r w:rsidR="00C46272" w:rsidRPr="000A177C">
              <w:rPr>
                <w:rFonts w:ascii="Arial" w:hAnsi="Arial" w:cs="Arial"/>
                <w:sz w:val="18"/>
                <w:szCs w:val="18"/>
              </w:rPr>
              <w:t>how to access the required resources to do their job.</w:t>
            </w:r>
          </w:p>
          <w:p w14:paraId="151E0A3B" w14:textId="7636C70C" w:rsidR="00C46272" w:rsidRPr="000A177C" w:rsidRDefault="003911C3" w:rsidP="00096BEF">
            <w:pPr>
              <w:pStyle w:val="ListParagraph"/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0A177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46272" w:rsidRPr="000A177C">
              <w:rPr>
                <w:rFonts w:ascii="Arial" w:hAnsi="Arial" w:cs="Arial"/>
                <w:sz w:val="18"/>
                <w:szCs w:val="18"/>
              </w:rPr>
              <w:t>receive regular and constructive feedback.</w:t>
            </w:r>
          </w:p>
          <w:p w14:paraId="4C577BA6" w14:textId="77777777" w:rsidR="00C46272" w:rsidRPr="000A177C" w:rsidRDefault="00C46272" w:rsidP="00096BEF">
            <w:pPr>
              <w:pStyle w:val="ListParagraph"/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>Regular one-to one and team meetings</w:t>
            </w:r>
          </w:p>
          <w:p w14:paraId="37192E39" w14:textId="77777777" w:rsidR="00C46272" w:rsidRPr="000A177C" w:rsidRDefault="00C46272" w:rsidP="00096BEF">
            <w:pPr>
              <w:pStyle w:val="ListParagraph"/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>Include ‘work-related stress/emerging pressures’ as a standing item for meetings and/or performance reviews.</w:t>
            </w:r>
          </w:p>
          <w:p w14:paraId="13C0FE7B" w14:textId="5BDD4AE3" w:rsidR="00C46272" w:rsidRPr="000A177C" w:rsidRDefault="00C46272" w:rsidP="00096BEF">
            <w:pPr>
              <w:pStyle w:val="ListParagraph"/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 xml:space="preserve">Flexible working to enable </w:t>
            </w:r>
            <w:r w:rsidR="003911C3" w:rsidRPr="000A177C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0A177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A177C">
              <w:rPr>
                <w:rFonts w:ascii="Arial" w:hAnsi="Arial" w:cs="Arial"/>
                <w:sz w:val="18"/>
                <w:szCs w:val="18"/>
              </w:rPr>
              <w:t>to cope with domestic commitments.</w:t>
            </w:r>
          </w:p>
          <w:p w14:paraId="3E343E21" w14:textId="77777777" w:rsidR="00C46272" w:rsidRPr="000A177C" w:rsidRDefault="00C46272" w:rsidP="00096BEF">
            <w:pPr>
              <w:pStyle w:val="ListParagraph"/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>Training and refresher sessions arranged to ensure competencies are up to date.</w:t>
            </w:r>
          </w:p>
          <w:p w14:paraId="1FE4EDB9" w14:textId="3B3EBCF8" w:rsidR="00C46272" w:rsidRPr="000A177C" w:rsidRDefault="00C46272" w:rsidP="00096BEF">
            <w:pPr>
              <w:pStyle w:val="ListParagraph"/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>Talk about ways the organisation could provide support if someone is experiencing problems outside work.</w:t>
            </w:r>
          </w:p>
          <w:p w14:paraId="70E444FE" w14:textId="285FCBE5" w:rsidR="00C46272" w:rsidRPr="000A177C" w:rsidRDefault="00C46272" w:rsidP="00096BEF">
            <w:pPr>
              <w:pStyle w:val="ListParagraph"/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 xml:space="preserve">Deal sensitively with </w:t>
            </w:r>
            <w:r w:rsidR="003911C3" w:rsidRPr="000A177C">
              <w:rPr>
                <w:rFonts w:ascii="Arial" w:hAnsi="Arial" w:cs="Arial"/>
                <w:sz w:val="18"/>
                <w:szCs w:val="18"/>
              </w:rPr>
              <w:t>Staff</w:t>
            </w:r>
            <w:r w:rsidR="0048313B" w:rsidRPr="000A177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A177C">
              <w:rPr>
                <w:rFonts w:ascii="Arial" w:hAnsi="Arial" w:cs="Arial"/>
                <w:sz w:val="18"/>
                <w:szCs w:val="18"/>
              </w:rPr>
              <w:t>experiencing problems outside of work.</w:t>
            </w:r>
          </w:p>
          <w:p w14:paraId="72CA1AE5" w14:textId="368A4D4F" w:rsidR="00C46272" w:rsidRPr="000A177C" w:rsidRDefault="00C46272" w:rsidP="00096BEF">
            <w:pPr>
              <w:pStyle w:val="ListParagraph"/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>Allow phased return to work for after long-terms sickness absence.</w:t>
            </w:r>
          </w:p>
          <w:p w14:paraId="0B407D03" w14:textId="29F48781" w:rsidR="00C46272" w:rsidRPr="000A177C" w:rsidRDefault="00C46272" w:rsidP="00096BEF">
            <w:pPr>
              <w:pStyle w:val="ListParagraph"/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>Disseminate information and signpost to other areas of support e.g. HR, occupational health, counselling.</w:t>
            </w:r>
          </w:p>
          <w:p w14:paraId="78CD1778" w14:textId="77777777" w:rsidR="009948D3" w:rsidRPr="000A177C" w:rsidRDefault="009948D3" w:rsidP="009948D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847F9FA" w14:textId="2D56BF14" w:rsidR="009948D3" w:rsidRPr="000A177C" w:rsidRDefault="009948D3" w:rsidP="000A177C">
            <w:pPr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b/>
                <w:bCs/>
                <w:sz w:val="18"/>
                <w:szCs w:val="18"/>
              </w:rPr>
              <w:t>Poor relationships or interaction with others</w:t>
            </w:r>
          </w:p>
          <w:p w14:paraId="458E64D4" w14:textId="5A777FCC" w:rsidR="009948D3" w:rsidRPr="000A177C" w:rsidRDefault="009948D3" w:rsidP="00096BEF">
            <w:pPr>
              <w:pStyle w:val="ListParagraph"/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 xml:space="preserve">Provide training in interpersonal skills and development for </w:t>
            </w:r>
            <w:r w:rsidR="003911C3" w:rsidRPr="000A177C">
              <w:rPr>
                <w:rFonts w:ascii="Arial" w:hAnsi="Arial" w:cs="Arial"/>
                <w:sz w:val="18"/>
                <w:szCs w:val="18"/>
              </w:rPr>
              <w:t>Staff</w:t>
            </w:r>
            <w:r w:rsidRPr="000A177C">
              <w:rPr>
                <w:rFonts w:ascii="Arial" w:hAnsi="Arial" w:cs="Arial"/>
                <w:sz w:val="18"/>
                <w:szCs w:val="18"/>
              </w:rPr>
              <w:t xml:space="preserve"> and provide ongoing monitoring </w:t>
            </w:r>
          </w:p>
          <w:p w14:paraId="6DCA21F2" w14:textId="6DF182A9" w:rsidR="000A177C" w:rsidRDefault="009948D3" w:rsidP="00096BEF">
            <w:pPr>
              <w:pStyle w:val="Default"/>
              <w:numPr>
                <w:ilvl w:val="0"/>
                <w:numId w:val="14"/>
              </w:numPr>
              <w:ind w:left="227" w:hanging="170"/>
              <w:rPr>
                <w:sz w:val="18"/>
                <w:szCs w:val="18"/>
              </w:rPr>
            </w:pPr>
            <w:r w:rsidRPr="000A177C">
              <w:rPr>
                <w:sz w:val="18"/>
                <w:szCs w:val="18"/>
              </w:rPr>
              <w:t xml:space="preserve">Good and honest communication to provide </w:t>
            </w:r>
            <w:r w:rsidRPr="000A177C">
              <w:rPr>
                <w:sz w:val="18"/>
                <w:szCs w:val="18"/>
                <w:lang w:val="en-GB"/>
              </w:rPr>
              <w:t>support and agree behaviours</w:t>
            </w:r>
            <w:r w:rsidRPr="000A177C">
              <w:rPr>
                <w:sz w:val="18"/>
                <w:szCs w:val="18"/>
              </w:rPr>
              <w:t xml:space="preserve"> and expectations. </w:t>
            </w:r>
          </w:p>
          <w:p w14:paraId="451AC26B" w14:textId="77777777" w:rsidR="000A177C" w:rsidRPr="000A177C" w:rsidRDefault="000A177C" w:rsidP="00096BEF">
            <w:pPr>
              <w:pStyle w:val="Default"/>
              <w:numPr>
                <w:ilvl w:val="0"/>
                <w:numId w:val="14"/>
              </w:numPr>
              <w:ind w:left="227" w:hanging="170"/>
              <w:rPr>
                <w:sz w:val="18"/>
                <w:szCs w:val="18"/>
              </w:rPr>
            </w:pPr>
          </w:p>
          <w:p w14:paraId="03C4BA09" w14:textId="7E853B6B" w:rsidR="009948D3" w:rsidRPr="000A177C" w:rsidRDefault="009948D3" w:rsidP="009948D3">
            <w:pPr>
              <w:pStyle w:val="Default"/>
              <w:rPr>
                <w:b/>
                <w:bCs/>
                <w:sz w:val="18"/>
                <w:szCs w:val="18"/>
              </w:rPr>
            </w:pPr>
            <w:r w:rsidRPr="000A177C">
              <w:rPr>
                <w:b/>
                <w:bCs/>
                <w:sz w:val="18"/>
                <w:szCs w:val="18"/>
              </w:rPr>
              <w:t>Bullying, racial or sexual harassment</w:t>
            </w:r>
          </w:p>
          <w:p w14:paraId="3F3A03DF" w14:textId="128368A4" w:rsidR="009948D3" w:rsidRPr="000A177C" w:rsidRDefault="009948D3" w:rsidP="00096BEF">
            <w:pPr>
              <w:pStyle w:val="Default"/>
              <w:numPr>
                <w:ilvl w:val="0"/>
                <w:numId w:val="15"/>
              </w:numPr>
              <w:ind w:left="227" w:hanging="170"/>
              <w:rPr>
                <w:sz w:val="18"/>
                <w:szCs w:val="18"/>
              </w:rPr>
            </w:pPr>
            <w:r w:rsidRPr="000A177C">
              <w:rPr>
                <w:sz w:val="18"/>
                <w:szCs w:val="18"/>
              </w:rPr>
              <w:t xml:space="preserve">Reporting </w:t>
            </w:r>
            <w:r w:rsidRPr="000A177C">
              <w:rPr>
                <w:sz w:val="18"/>
                <w:szCs w:val="18"/>
                <w:lang w:val="en-GB"/>
              </w:rPr>
              <w:t>procedures are in place utilising the appropriate channels, all reports are documented and investigated and followed up until satisfied</w:t>
            </w:r>
            <w:r w:rsidRPr="000A177C">
              <w:rPr>
                <w:sz w:val="18"/>
                <w:szCs w:val="18"/>
              </w:rPr>
              <w:t xml:space="preserve">. </w:t>
            </w:r>
          </w:p>
          <w:p w14:paraId="5FC9F95E" w14:textId="77777777" w:rsidR="000A177C" w:rsidRDefault="000A177C" w:rsidP="009948D3">
            <w:pPr>
              <w:pStyle w:val="Default"/>
              <w:rPr>
                <w:b/>
                <w:bCs/>
                <w:sz w:val="18"/>
                <w:szCs w:val="18"/>
              </w:rPr>
            </w:pPr>
          </w:p>
          <w:p w14:paraId="56520B3B" w14:textId="24F82C58" w:rsidR="009948D3" w:rsidRPr="000A177C" w:rsidRDefault="009948D3" w:rsidP="009948D3">
            <w:pPr>
              <w:pStyle w:val="Default"/>
              <w:rPr>
                <w:b/>
                <w:bCs/>
                <w:sz w:val="18"/>
                <w:szCs w:val="18"/>
              </w:rPr>
            </w:pPr>
            <w:r w:rsidRPr="000A177C">
              <w:rPr>
                <w:b/>
                <w:bCs/>
                <w:sz w:val="18"/>
                <w:szCs w:val="18"/>
              </w:rPr>
              <w:t>Discrimination</w:t>
            </w:r>
          </w:p>
          <w:p w14:paraId="1706AEBB" w14:textId="624EADC4" w:rsidR="009948D3" w:rsidRPr="000A177C" w:rsidRDefault="009948D3" w:rsidP="00096BEF">
            <w:pPr>
              <w:pStyle w:val="Default"/>
              <w:numPr>
                <w:ilvl w:val="0"/>
                <w:numId w:val="16"/>
              </w:numPr>
              <w:ind w:left="227" w:hanging="170"/>
              <w:rPr>
                <w:sz w:val="18"/>
                <w:szCs w:val="18"/>
              </w:rPr>
            </w:pPr>
            <w:r w:rsidRPr="000A177C">
              <w:rPr>
                <w:sz w:val="18"/>
                <w:szCs w:val="18"/>
              </w:rPr>
              <w:t xml:space="preserve">The company promotes </w:t>
            </w:r>
            <w:r w:rsidR="008D4D56" w:rsidRPr="000A177C">
              <w:rPr>
                <w:sz w:val="18"/>
                <w:szCs w:val="18"/>
              </w:rPr>
              <w:t>a fair and honest culture.</w:t>
            </w:r>
          </w:p>
          <w:p w14:paraId="7F6D10B1" w14:textId="77777777" w:rsidR="0048313B" w:rsidRDefault="0048313B" w:rsidP="0048313B">
            <w:pPr>
              <w:pStyle w:val="Default"/>
              <w:ind w:left="720"/>
              <w:rPr>
                <w:sz w:val="20"/>
                <w:szCs w:val="20"/>
              </w:rPr>
            </w:pPr>
          </w:p>
          <w:p w14:paraId="33353B19" w14:textId="64204854" w:rsidR="008D4D56" w:rsidRPr="000A177C" w:rsidRDefault="008D4D56" w:rsidP="008D4D56">
            <w:pPr>
              <w:pStyle w:val="Default"/>
              <w:rPr>
                <w:b/>
                <w:bCs/>
                <w:sz w:val="18"/>
                <w:szCs w:val="18"/>
              </w:rPr>
            </w:pPr>
            <w:r w:rsidRPr="000A177C">
              <w:rPr>
                <w:b/>
                <w:bCs/>
                <w:sz w:val="18"/>
                <w:szCs w:val="18"/>
              </w:rPr>
              <w:t>Confusion about how their role fits with others</w:t>
            </w:r>
          </w:p>
          <w:p w14:paraId="701005EE" w14:textId="597AD578" w:rsidR="008D4D56" w:rsidRPr="000A177C" w:rsidRDefault="008D4D56" w:rsidP="00096BEF">
            <w:pPr>
              <w:pStyle w:val="Default"/>
              <w:numPr>
                <w:ilvl w:val="0"/>
                <w:numId w:val="17"/>
              </w:numPr>
              <w:ind w:left="227" w:hanging="170"/>
              <w:rPr>
                <w:sz w:val="18"/>
                <w:szCs w:val="18"/>
              </w:rPr>
            </w:pPr>
            <w:r w:rsidRPr="000A177C">
              <w:rPr>
                <w:sz w:val="18"/>
                <w:szCs w:val="18"/>
              </w:rPr>
              <w:t>Team meetings to discuss roles</w:t>
            </w:r>
          </w:p>
          <w:p w14:paraId="3D979A10" w14:textId="22A8CC24" w:rsidR="008D4D56" w:rsidRPr="000A177C" w:rsidRDefault="008D4D56" w:rsidP="00096BEF">
            <w:pPr>
              <w:pStyle w:val="Default"/>
              <w:numPr>
                <w:ilvl w:val="0"/>
                <w:numId w:val="17"/>
              </w:numPr>
              <w:ind w:left="227" w:hanging="170"/>
              <w:rPr>
                <w:sz w:val="18"/>
                <w:szCs w:val="18"/>
              </w:rPr>
            </w:pPr>
            <w:r w:rsidRPr="000A177C">
              <w:rPr>
                <w:sz w:val="18"/>
                <w:szCs w:val="18"/>
              </w:rPr>
              <w:t>One-to-one meetings</w:t>
            </w:r>
          </w:p>
          <w:p w14:paraId="5E346E56" w14:textId="084BA598" w:rsidR="008D4D56" w:rsidRPr="000A177C" w:rsidRDefault="008D4D56" w:rsidP="00096BEF">
            <w:pPr>
              <w:pStyle w:val="Default"/>
              <w:numPr>
                <w:ilvl w:val="0"/>
                <w:numId w:val="17"/>
              </w:numPr>
              <w:ind w:left="227" w:hanging="170"/>
              <w:rPr>
                <w:sz w:val="18"/>
                <w:szCs w:val="18"/>
              </w:rPr>
            </w:pPr>
            <w:r w:rsidRPr="000A177C">
              <w:rPr>
                <w:sz w:val="18"/>
                <w:szCs w:val="18"/>
              </w:rPr>
              <w:t>Defined job objectives ensuring that they are clear and concise</w:t>
            </w:r>
          </w:p>
          <w:p w14:paraId="04173B76" w14:textId="5EA6F7A9" w:rsidR="008D4D56" w:rsidRPr="000A177C" w:rsidRDefault="008D4D56" w:rsidP="00096BEF">
            <w:pPr>
              <w:pStyle w:val="Default"/>
              <w:numPr>
                <w:ilvl w:val="0"/>
                <w:numId w:val="17"/>
              </w:numPr>
              <w:ind w:left="227" w:hanging="170"/>
              <w:rPr>
                <w:sz w:val="18"/>
                <w:szCs w:val="18"/>
              </w:rPr>
            </w:pPr>
            <w:r w:rsidRPr="000A177C">
              <w:rPr>
                <w:sz w:val="18"/>
                <w:szCs w:val="18"/>
              </w:rPr>
              <w:t xml:space="preserve">Standards of performance for jobs, these are measured and </w:t>
            </w:r>
            <w:r w:rsidR="000A177C" w:rsidRPr="000A177C">
              <w:rPr>
                <w:sz w:val="18"/>
                <w:szCs w:val="18"/>
              </w:rPr>
              <w:t>assist</w:t>
            </w:r>
            <w:r w:rsidRPr="000A177C">
              <w:rPr>
                <w:sz w:val="18"/>
                <w:szCs w:val="18"/>
              </w:rPr>
              <w:t xml:space="preserve"> with areas that may require intervention.</w:t>
            </w:r>
          </w:p>
          <w:p w14:paraId="35D37B4D" w14:textId="2F32AFAF" w:rsidR="009948D3" w:rsidRPr="0048313B" w:rsidRDefault="008D4D56" w:rsidP="00096BEF">
            <w:pPr>
              <w:pStyle w:val="Default"/>
              <w:numPr>
                <w:ilvl w:val="0"/>
                <w:numId w:val="18"/>
              </w:numPr>
              <w:ind w:left="227" w:hanging="170"/>
              <w:rPr>
                <w:sz w:val="20"/>
                <w:szCs w:val="20"/>
              </w:rPr>
            </w:pPr>
            <w:r w:rsidRPr="000A177C">
              <w:rPr>
                <w:sz w:val="18"/>
                <w:szCs w:val="18"/>
              </w:rPr>
              <w:t xml:space="preserve">Induction process is well thought out and suitable and clear. </w:t>
            </w:r>
          </w:p>
        </w:tc>
        <w:tc>
          <w:tcPr>
            <w:tcW w:w="546" w:type="dxa"/>
            <w:vAlign w:val="center"/>
          </w:tcPr>
          <w:p w14:paraId="0D2E15BD" w14:textId="77777777" w:rsidR="00CE06F1" w:rsidRDefault="00CE06F1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14:paraId="3C04A231" w14:textId="77777777" w:rsidR="00CE06F1" w:rsidRDefault="00CE06F1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92D050"/>
            <w:vAlign w:val="center"/>
          </w:tcPr>
          <w:p w14:paraId="18CF03ED" w14:textId="77777777" w:rsidR="00CE06F1" w:rsidRPr="00AE1DCA" w:rsidRDefault="00CE06F1" w:rsidP="00AE1D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87" w:type="dxa"/>
            <w:vAlign w:val="center"/>
          </w:tcPr>
          <w:p w14:paraId="58D65192" w14:textId="77777777" w:rsidR="00CE06F1" w:rsidRPr="002201B2" w:rsidRDefault="00CE06F1" w:rsidP="00AE1D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177C" w:rsidRPr="002201B2" w14:paraId="05CF1051" w14:textId="77777777" w:rsidTr="00C74F46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249DDFA9" w14:textId="77777777" w:rsidR="000A177C" w:rsidRPr="002201B2" w:rsidRDefault="000A177C" w:rsidP="00C74F4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lastRenderedPageBreak/>
              <w:t>Hazard</w:t>
            </w:r>
          </w:p>
        </w:tc>
        <w:tc>
          <w:tcPr>
            <w:tcW w:w="1856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79A097F" w14:textId="77777777" w:rsidR="000A177C" w:rsidRPr="002201B2" w:rsidRDefault="000A177C" w:rsidP="00C74F4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383" w:type="dxa"/>
            <w:vMerge w:val="restart"/>
            <w:shd w:val="clear" w:color="auto" w:fill="D9D9D9"/>
            <w:vAlign w:val="center"/>
          </w:tcPr>
          <w:p w14:paraId="4B6B3955" w14:textId="77777777" w:rsidR="000A177C" w:rsidRPr="002201B2" w:rsidRDefault="000A177C" w:rsidP="00C74F4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2831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B8356CE" w14:textId="77777777" w:rsidR="000A177C" w:rsidRPr="002201B2" w:rsidRDefault="000A177C" w:rsidP="00C74F4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87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8A61061" w14:textId="77777777" w:rsidR="000A177C" w:rsidRPr="002201B2" w:rsidRDefault="000A177C" w:rsidP="00C74F4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Extra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1E7F0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0A177C" w:rsidRPr="002201B2" w14:paraId="219B3670" w14:textId="77777777" w:rsidTr="00C74F46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73B193F1" w14:textId="77777777" w:rsidR="000A177C" w:rsidRPr="002201B2" w:rsidRDefault="000A177C" w:rsidP="00C74F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7" w:type="dxa"/>
            <w:shd w:val="clear" w:color="auto" w:fill="D9D9D9"/>
            <w:vAlign w:val="center"/>
          </w:tcPr>
          <w:p w14:paraId="7E857E4E" w14:textId="77777777" w:rsidR="000A177C" w:rsidRPr="002201B2" w:rsidRDefault="000A177C" w:rsidP="00C74F4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588" w:type="dxa"/>
            <w:shd w:val="clear" w:color="auto" w:fill="D9D9D9"/>
            <w:vAlign w:val="center"/>
          </w:tcPr>
          <w:p w14:paraId="624B7CFB" w14:textId="77777777" w:rsidR="000A177C" w:rsidRPr="002201B2" w:rsidRDefault="000A177C" w:rsidP="00C74F4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41" w:type="dxa"/>
            <w:shd w:val="clear" w:color="auto" w:fill="D9D9D9"/>
            <w:vAlign w:val="center"/>
          </w:tcPr>
          <w:p w14:paraId="050692C3" w14:textId="77777777" w:rsidR="000A177C" w:rsidRPr="002201B2" w:rsidRDefault="000A177C" w:rsidP="00C74F4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383" w:type="dxa"/>
            <w:vMerge/>
          </w:tcPr>
          <w:p w14:paraId="6838F3B1" w14:textId="77777777" w:rsidR="000A177C" w:rsidRPr="002201B2" w:rsidRDefault="000A177C" w:rsidP="00C74F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6" w:type="dxa"/>
            <w:shd w:val="clear" w:color="auto" w:fill="D9D9D9"/>
            <w:vAlign w:val="center"/>
          </w:tcPr>
          <w:p w14:paraId="6BE9B79F" w14:textId="77777777" w:rsidR="000A177C" w:rsidRPr="002201B2" w:rsidRDefault="000A177C" w:rsidP="00C74F4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2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0036454D" w14:textId="77777777" w:rsidR="000A177C" w:rsidRPr="002201B2" w:rsidRDefault="000A177C" w:rsidP="00C74F4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44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D0D5C3C" w14:textId="77777777" w:rsidR="000A177C" w:rsidRPr="002201B2" w:rsidRDefault="000A177C" w:rsidP="00C74F4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</w:tcBorders>
          </w:tcPr>
          <w:p w14:paraId="44984BA8" w14:textId="77777777" w:rsidR="000A177C" w:rsidRPr="002201B2" w:rsidRDefault="000A177C" w:rsidP="00C74F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177C" w:rsidRPr="002201B2" w14:paraId="38339870" w14:textId="77777777" w:rsidTr="00096BEF">
        <w:trPr>
          <w:trHeight w:val="2891"/>
        </w:trPr>
        <w:tc>
          <w:tcPr>
            <w:tcW w:w="392" w:type="dxa"/>
            <w:shd w:val="clear" w:color="auto" w:fill="D9D9D9"/>
            <w:vAlign w:val="center"/>
          </w:tcPr>
          <w:p w14:paraId="5A842853" w14:textId="6BA92E77" w:rsidR="000A177C" w:rsidRPr="002201B2" w:rsidRDefault="000A177C" w:rsidP="000A177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682" w:type="dxa"/>
          </w:tcPr>
          <w:p w14:paraId="49DC8B70" w14:textId="77777777" w:rsidR="000A177C" w:rsidRDefault="000A177C" w:rsidP="000A17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35923A0F" w14:textId="77777777" w:rsidR="000A177C" w:rsidRPr="000A177C" w:rsidRDefault="000A177C" w:rsidP="000A177C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0A177C">
              <w:rPr>
                <w:rFonts w:ascii="Arial" w:hAnsi="Arial" w:cs="Arial"/>
                <w:i/>
                <w:iCs/>
                <w:sz w:val="16"/>
                <w:szCs w:val="16"/>
              </w:rPr>
              <w:t>Continued</w:t>
            </w:r>
          </w:p>
          <w:p w14:paraId="45CA2837" w14:textId="77777777" w:rsidR="000A177C" w:rsidRDefault="000A177C" w:rsidP="000A177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775ACDB" w14:textId="77777777" w:rsidR="000A177C" w:rsidRPr="000A177C" w:rsidRDefault="000A177C" w:rsidP="000A177C">
            <w:pPr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SUPPORT– </w:t>
            </w:r>
            <w:r w:rsidRPr="000A177C">
              <w:rPr>
                <w:rFonts w:ascii="Arial" w:hAnsi="Arial" w:cs="Arial"/>
                <w:sz w:val="18"/>
                <w:szCs w:val="18"/>
              </w:rPr>
              <w:t>How much encouragement, training and resources are provided by the organisation, line management and Staff?</w:t>
            </w:r>
          </w:p>
          <w:p w14:paraId="3EA5D4E7" w14:textId="77777777" w:rsidR="000A177C" w:rsidRDefault="000A177C" w:rsidP="000A177C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3E5A07A3" w14:textId="77777777" w:rsidR="000A177C" w:rsidRDefault="000A177C" w:rsidP="000A177C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1EE3CF49" w14:textId="77777777" w:rsidR="000A177C" w:rsidRDefault="000A177C" w:rsidP="000A177C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47FE78B6" w14:textId="77777777" w:rsidR="000A177C" w:rsidRDefault="000A177C" w:rsidP="000A177C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0869A7ED" w14:textId="77777777" w:rsidR="000A177C" w:rsidRDefault="000A177C" w:rsidP="000A177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BB391BA" w14:textId="77777777" w:rsidR="000A177C" w:rsidRDefault="000A177C" w:rsidP="000A17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12EA6B35" w14:textId="191BEA4F" w:rsidR="000A177C" w:rsidRDefault="000A177C" w:rsidP="000A17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88" w:type="dxa"/>
            <w:vAlign w:val="center"/>
          </w:tcPr>
          <w:p w14:paraId="461F938A" w14:textId="5EF8A174" w:rsidR="000A177C" w:rsidRDefault="000A177C" w:rsidP="000A17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41" w:type="dxa"/>
            <w:shd w:val="clear" w:color="auto" w:fill="FFC000"/>
            <w:vAlign w:val="center"/>
          </w:tcPr>
          <w:p w14:paraId="446BF351" w14:textId="33284E28" w:rsidR="000A177C" w:rsidRPr="00AE1DCA" w:rsidRDefault="000A177C" w:rsidP="000A17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383" w:type="dxa"/>
          </w:tcPr>
          <w:p w14:paraId="0919AAFD" w14:textId="3BEB8269" w:rsidR="000A177C" w:rsidRPr="000A177C" w:rsidRDefault="000A177C" w:rsidP="000A177C">
            <w:pPr>
              <w:pStyle w:val="Default"/>
              <w:rPr>
                <w:b/>
                <w:bCs/>
                <w:sz w:val="18"/>
                <w:szCs w:val="18"/>
              </w:rPr>
            </w:pPr>
            <w:r w:rsidRPr="000A177C">
              <w:rPr>
                <w:b/>
                <w:bCs/>
                <w:sz w:val="18"/>
                <w:szCs w:val="18"/>
              </w:rPr>
              <w:t xml:space="preserve">Confusion about how job fits </w:t>
            </w:r>
            <w:r w:rsidRPr="000A177C">
              <w:rPr>
                <w:b/>
                <w:bCs/>
                <w:sz w:val="18"/>
                <w:szCs w:val="18"/>
              </w:rPr>
              <w:t>into</w:t>
            </w:r>
            <w:r w:rsidRPr="000A177C">
              <w:rPr>
                <w:b/>
                <w:bCs/>
                <w:sz w:val="18"/>
                <w:szCs w:val="18"/>
              </w:rPr>
              <w:t xml:space="preserve"> overall aims</w:t>
            </w:r>
          </w:p>
          <w:p w14:paraId="38C16562" w14:textId="77777777" w:rsidR="000A177C" w:rsidRPr="000A177C" w:rsidRDefault="000A177C" w:rsidP="00096BEF">
            <w:pPr>
              <w:pStyle w:val="Default"/>
              <w:numPr>
                <w:ilvl w:val="0"/>
                <w:numId w:val="19"/>
              </w:numPr>
              <w:ind w:left="227" w:hanging="170"/>
              <w:rPr>
                <w:sz w:val="18"/>
                <w:szCs w:val="18"/>
                <w:lang w:val="en-GB"/>
              </w:rPr>
            </w:pPr>
            <w:r w:rsidRPr="000A177C">
              <w:rPr>
                <w:sz w:val="18"/>
                <w:szCs w:val="18"/>
                <w:lang w:val="en-GB"/>
              </w:rPr>
              <w:t>Link clear objectives to business needs</w:t>
            </w:r>
          </w:p>
          <w:p w14:paraId="6E5B204A" w14:textId="77777777" w:rsidR="000A177C" w:rsidRPr="000A177C" w:rsidRDefault="000A177C" w:rsidP="00096BEF">
            <w:pPr>
              <w:pStyle w:val="Default"/>
              <w:numPr>
                <w:ilvl w:val="0"/>
                <w:numId w:val="19"/>
              </w:numPr>
              <w:ind w:left="227" w:hanging="170"/>
              <w:rPr>
                <w:sz w:val="18"/>
                <w:szCs w:val="18"/>
                <w:lang w:val="en-GB"/>
              </w:rPr>
            </w:pPr>
            <w:r w:rsidRPr="000A177C">
              <w:rPr>
                <w:sz w:val="18"/>
                <w:szCs w:val="18"/>
                <w:lang w:val="en-GB"/>
              </w:rPr>
              <w:t xml:space="preserve">Review structure, organisation and roles with Staff  </w:t>
            </w:r>
          </w:p>
          <w:p w14:paraId="38F29FDC" w14:textId="77777777" w:rsidR="000A177C" w:rsidRPr="000A177C" w:rsidRDefault="000A177C" w:rsidP="00096BEF">
            <w:pPr>
              <w:pStyle w:val="Default"/>
              <w:numPr>
                <w:ilvl w:val="0"/>
                <w:numId w:val="19"/>
              </w:numPr>
              <w:ind w:left="227" w:hanging="170"/>
              <w:rPr>
                <w:sz w:val="18"/>
                <w:szCs w:val="18"/>
                <w:lang w:val="en-GB"/>
              </w:rPr>
            </w:pPr>
            <w:r w:rsidRPr="000A177C">
              <w:rPr>
                <w:sz w:val="18"/>
                <w:szCs w:val="18"/>
                <w:lang w:val="en-GB"/>
              </w:rPr>
              <w:t xml:space="preserve">Operation plan is discussed </w:t>
            </w:r>
          </w:p>
          <w:p w14:paraId="4EEB80D4" w14:textId="77777777" w:rsidR="000A177C" w:rsidRPr="000A177C" w:rsidRDefault="000A177C" w:rsidP="00096BEF">
            <w:pPr>
              <w:pStyle w:val="Default"/>
              <w:numPr>
                <w:ilvl w:val="0"/>
                <w:numId w:val="19"/>
              </w:numPr>
              <w:ind w:left="227" w:hanging="170"/>
              <w:rPr>
                <w:sz w:val="18"/>
                <w:szCs w:val="18"/>
                <w:lang w:val="en-GB"/>
              </w:rPr>
            </w:pPr>
            <w:r w:rsidRPr="000A177C">
              <w:rPr>
                <w:sz w:val="18"/>
                <w:szCs w:val="18"/>
                <w:lang w:val="en-GB"/>
              </w:rPr>
              <w:t>Regular meetings and refresher training provided where necessary.</w:t>
            </w:r>
          </w:p>
          <w:p w14:paraId="3BBA30EA" w14:textId="77777777" w:rsidR="000A177C" w:rsidRPr="000A177C" w:rsidRDefault="000A177C" w:rsidP="000A177C">
            <w:pPr>
              <w:pStyle w:val="Default"/>
              <w:rPr>
                <w:b/>
                <w:bCs/>
                <w:sz w:val="18"/>
                <w:szCs w:val="18"/>
                <w:lang w:val="en-GB"/>
              </w:rPr>
            </w:pPr>
          </w:p>
          <w:p w14:paraId="70F34A0F" w14:textId="77777777" w:rsidR="000A177C" w:rsidRPr="000A177C" w:rsidRDefault="000A177C" w:rsidP="000A177C">
            <w:pPr>
              <w:pStyle w:val="Default"/>
              <w:rPr>
                <w:b/>
                <w:bCs/>
                <w:sz w:val="18"/>
                <w:szCs w:val="18"/>
                <w:lang w:val="en-GB"/>
              </w:rPr>
            </w:pPr>
            <w:r w:rsidRPr="000A177C">
              <w:rPr>
                <w:b/>
                <w:bCs/>
                <w:sz w:val="18"/>
                <w:szCs w:val="18"/>
                <w:lang w:val="en-GB"/>
              </w:rPr>
              <w:t>Poor work / life balance</w:t>
            </w:r>
          </w:p>
          <w:p w14:paraId="406D2579" w14:textId="77777777" w:rsidR="000A177C" w:rsidRPr="000A177C" w:rsidRDefault="000A177C" w:rsidP="00096BEF">
            <w:pPr>
              <w:pStyle w:val="Default"/>
              <w:numPr>
                <w:ilvl w:val="0"/>
                <w:numId w:val="20"/>
              </w:numPr>
              <w:ind w:left="227" w:hanging="170"/>
              <w:rPr>
                <w:sz w:val="18"/>
                <w:szCs w:val="18"/>
                <w:lang w:val="en-GB"/>
              </w:rPr>
            </w:pPr>
            <w:r w:rsidRPr="000A177C">
              <w:rPr>
                <w:sz w:val="18"/>
                <w:szCs w:val="18"/>
                <w:lang w:val="en-GB"/>
              </w:rPr>
              <w:t>Further support would be provided to look at working hours, flexible working.</w:t>
            </w:r>
          </w:p>
          <w:p w14:paraId="36436EE5" w14:textId="77777777" w:rsidR="000A177C" w:rsidRPr="000A177C" w:rsidRDefault="000A177C" w:rsidP="00096BEF">
            <w:pPr>
              <w:pStyle w:val="Default"/>
              <w:numPr>
                <w:ilvl w:val="0"/>
                <w:numId w:val="20"/>
              </w:numPr>
              <w:ind w:left="227" w:hanging="170"/>
              <w:rPr>
                <w:sz w:val="18"/>
                <w:szCs w:val="18"/>
                <w:lang w:val="en-GB"/>
              </w:rPr>
            </w:pPr>
            <w:r w:rsidRPr="000A177C">
              <w:rPr>
                <w:sz w:val="18"/>
                <w:szCs w:val="18"/>
                <w:lang w:val="en-GB"/>
              </w:rPr>
              <w:t>Training on core functions of job</w:t>
            </w:r>
          </w:p>
          <w:p w14:paraId="54021C29" w14:textId="77777777" w:rsidR="000A177C" w:rsidRPr="000A177C" w:rsidRDefault="000A177C" w:rsidP="00096BEF">
            <w:pPr>
              <w:pStyle w:val="Default"/>
              <w:numPr>
                <w:ilvl w:val="0"/>
                <w:numId w:val="20"/>
              </w:numPr>
              <w:ind w:left="227" w:hanging="170"/>
              <w:rPr>
                <w:sz w:val="18"/>
                <w:szCs w:val="18"/>
                <w:lang w:val="en-GB"/>
              </w:rPr>
            </w:pPr>
            <w:r w:rsidRPr="000A177C">
              <w:rPr>
                <w:sz w:val="18"/>
                <w:szCs w:val="18"/>
                <w:lang w:val="en-GB"/>
              </w:rPr>
              <w:t>Team meetings aimed at Staff discussing any issues pressures that they have, this would determine what further intervention is required.</w:t>
            </w:r>
          </w:p>
          <w:p w14:paraId="3809EFFD" w14:textId="50C0F68F" w:rsidR="000A177C" w:rsidRPr="003911C3" w:rsidRDefault="000A177C" w:rsidP="00096BEF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The Managing Director</w:t>
            </w:r>
            <w:r w:rsidRPr="000A177C">
              <w:rPr>
                <w:rFonts w:ascii="Arial" w:hAnsi="Arial" w:cs="Arial"/>
                <w:sz w:val="18"/>
                <w:szCs w:val="18"/>
              </w:rPr>
              <w:t xml:space="preserve"> is sensitive to problems outside work and aims to provide support for Staff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0A177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A177C">
              <w:rPr>
                <w:sz w:val="18"/>
                <w:szCs w:val="18"/>
              </w:rPr>
              <w:t xml:space="preserve"> </w:t>
            </w:r>
          </w:p>
        </w:tc>
        <w:tc>
          <w:tcPr>
            <w:tcW w:w="546" w:type="dxa"/>
            <w:vAlign w:val="center"/>
          </w:tcPr>
          <w:p w14:paraId="7048813E" w14:textId="77777777" w:rsidR="000A177C" w:rsidRDefault="000A177C" w:rsidP="000A17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28931A8A" w14:textId="77777777" w:rsidR="000A177C" w:rsidRDefault="000A177C" w:rsidP="000A17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44" w:type="dxa"/>
            <w:shd w:val="clear" w:color="auto" w:fill="92D050"/>
            <w:vAlign w:val="center"/>
          </w:tcPr>
          <w:p w14:paraId="2E6DF314" w14:textId="77777777" w:rsidR="000A177C" w:rsidRPr="00AE1DCA" w:rsidRDefault="000A177C" w:rsidP="000A17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87" w:type="dxa"/>
            <w:vAlign w:val="center"/>
          </w:tcPr>
          <w:p w14:paraId="4B132307" w14:textId="77777777" w:rsidR="000A177C" w:rsidRPr="002201B2" w:rsidRDefault="000A177C" w:rsidP="000A17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6BEF" w:rsidRPr="002201B2" w14:paraId="6D2DD1C7" w14:textId="77777777" w:rsidTr="000A177C">
        <w:trPr>
          <w:trHeight w:val="2010"/>
        </w:trPr>
        <w:tc>
          <w:tcPr>
            <w:tcW w:w="392" w:type="dxa"/>
            <w:shd w:val="clear" w:color="auto" w:fill="D9D9D9"/>
            <w:vAlign w:val="center"/>
          </w:tcPr>
          <w:p w14:paraId="4D5F6D4F" w14:textId="45DD1F8F" w:rsidR="00096BEF" w:rsidRPr="000A177C" w:rsidRDefault="00096BEF" w:rsidP="00096BE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5.</w:t>
            </w:r>
          </w:p>
        </w:tc>
        <w:tc>
          <w:tcPr>
            <w:tcW w:w="3682" w:type="dxa"/>
          </w:tcPr>
          <w:p w14:paraId="6E921FF3" w14:textId="77777777" w:rsidR="00096BEF" w:rsidRDefault="00096BEF" w:rsidP="00096B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51876B50" w14:textId="77777777" w:rsidR="00096BEF" w:rsidRDefault="00096BEF" w:rsidP="00096B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28ED4F3E" w14:textId="67F6A7ED" w:rsidR="00096BEF" w:rsidRPr="000A177C" w:rsidRDefault="00096BEF" w:rsidP="00096BEF">
            <w:pPr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b/>
                <w:bCs/>
                <w:sz w:val="18"/>
                <w:szCs w:val="18"/>
              </w:rPr>
              <w:t>CAPABILITY</w:t>
            </w:r>
            <w:r w:rsidRPr="000A177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02493AC8" w14:textId="77777777" w:rsidR="00096BEF" w:rsidRPr="000A177C" w:rsidRDefault="00096BEF" w:rsidP="00096BEF">
            <w:pPr>
              <w:rPr>
                <w:rFonts w:ascii="Arial" w:hAnsi="Arial" w:cs="Arial"/>
                <w:sz w:val="18"/>
                <w:szCs w:val="18"/>
              </w:rPr>
            </w:pPr>
          </w:p>
          <w:p w14:paraId="24835BFE" w14:textId="5F469A45" w:rsidR="00096BEF" w:rsidRPr="000A177C" w:rsidRDefault="00096BEF" w:rsidP="00096BEF">
            <w:pPr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>Staff feeling that they are being asked to complete work outside of their capability.</w:t>
            </w:r>
          </w:p>
          <w:p w14:paraId="7416FD10" w14:textId="77777777" w:rsidR="00096BEF" w:rsidRPr="000A177C" w:rsidRDefault="00096BEF" w:rsidP="00096BEF">
            <w:pPr>
              <w:rPr>
                <w:rFonts w:ascii="Arial" w:hAnsi="Arial" w:cs="Arial"/>
                <w:sz w:val="18"/>
                <w:szCs w:val="18"/>
              </w:rPr>
            </w:pPr>
          </w:p>
          <w:p w14:paraId="3DDDBF82" w14:textId="77777777" w:rsidR="00096BEF" w:rsidRPr="000A177C" w:rsidRDefault="00096BEF" w:rsidP="00096BEF">
            <w:pPr>
              <w:pStyle w:val="ListParagraph"/>
              <w:numPr>
                <w:ilvl w:val="0"/>
                <w:numId w:val="21"/>
              </w:numPr>
              <w:ind w:left="227" w:hanging="17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0A177C">
              <w:rPr>
                <w:rFonts w:ascii="Arial" w:hAnsi="Arial" w:cs="Arial"/>
                <w:i/>
                <w:iCs/>
                <w:sz w:val="18"/>
                <w:szCs w:val="18"/>
              </w:rPr>
              <w:t>Lack of information</w:t>
            </w:r>
          </w:p>
          <w:p w14:paraId="7F08B032" w14:textId="37C3111E" w:rsidR="00096BEF" w:rsidRPr="000A177C" w:rsidRDefault="00096BEF" w:rsidP="00096BEF">
            <w:pPr>
              <w:pStyle w:val="ListParagraph"/>
              <w:numPr>
                <w:ilvl w:val="0"/>
                <w:numId w:val="21"/>
              </w:numPr>
              <w:ind w:left="227" w:hanging="17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0A177C">
              <w:rPr>
                <w:rFonts w:ascii="Arial" w:hAnsi="Arial" w:cs="Arial"/>
                <w:i/>
                <w:iCs/>
                <w:sz w:val="18"/>
                <w:szCs w:val="18"/>
              </w:rPr>
              <w:t>Lack of support from Staff / management</w:t>
            </w:r>
          </w:p>
          <w:p w14:paraId="1851D8CA" w14:textId="1BDF8286" w:rsidR="00096BEF" w:rsidRPr="000A177C" w:rsidRDefault="00096BEF" w:rsidP="00096BEF">
            <w:pPr>
              <w:pStyle w:val="ListParagraph"/>
              <w:numPr>
                <w:ilvl w:val="0"/>
                <w:numId w:val="21"/>
              </w:numPr>
              <w:ind w:left="227" w:hanging="17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0A177C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Lack of training </w:t>
            </w:r>
          </w:p>
          <w:p w14:paraId="60F13B26" w14:textId="52871D7E" w:rsidR="00096BEF" w:rsidRPr="008D4D56" w:rsidRDefault="00096BEF" w:rsidP="00096BE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21771DA3" w14:textId="3B655610" w:rsidR="00096BEF" w:rsidRDefault="00096BEF" w:rsidP="00096B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88" w:type="dxa"/>
            <w:vAlign w:val="center"/>
          </w:tcPr>
          <w:p w14:paraId="71B8C137" w14:textId="39A365FA" w:rsidR="00096BEF" w:rsidRDefault="00096BEF" w:rsidP="00096B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41" w:type="dxa"/>
            <w:shd w:val="clear" w:color="auto" w:fill="FFC000"/>
            <w:vAlign w:val="center"/>
          </w:tcPr>
          <w:p w14:paraId="57D9545D" w14:textId="4C8BEA35" w:rsidR="00096BEF" w:rsidRPr="00AE1DCA" w:rsidRDefault="00096BEF" w:rsidP="00096BE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383" w:type="dxa"/>
          </w:tcPr>
          <w:p w14:paraId="24B26162" w14:textId="77777777" w:rsidR="00096BEF" w:rsidRPr="000A177C" w:rsidRDefault="00096BEF" w:rsidP="00096BE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A177C">
              <w:rPr>
                <w:rFonts w:ascii="Arial" w:hAnsi="Arial" w:cs="Arial"/>
                <w:b/>
                <w:bCs/>
                <w:sz w:val="18"/>
                <w:szCs w:val="18"/>
              </w:rPr>
              <w:t>Competency</w:t>
            </w:r>
          </w:p>
          <w:p w14:paraId="6A4EBF52" w14:textId="0B996DA6" w:rsidR="00096BEF" w:rsidRPr="000A177C" w:rsidRDefault="00096BEF" w:rsidP="00096BEF">
            <w:pPr>
              <w:pStyle w:val="ListParagraph"/>
              <w:numPr>
                <w:ilvl w:val="0"/>
                <w:numId w:val="22"/>
              </w:numPr>
              <w:ind w:left="227" w:hanging="17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>An up-to-date training matrix to ensure employees are competent and comfortable in undertaking the core functions of their job.</w:t>
            </w:r>
          </w:p>
          <w:p w14:paraId="6A0E9B02" w14:textId="2E8CC32D" w:rsidR="00096BEF" w:rsidRPr="000A177C" w:rsidRDefault="00096BEF" w:rsidP="00096BEF">
            <w:pPr>
              <w:pStyle w:val="ListParagraph"/>
              <w:numPr>
                <w:ilvl w:val="0"/>
                <w:numId w:val="22"/>
              </w:numPr>
              <w:ind w:left="227" w:hanging="17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>Personal development training plan where Staff identify opportunities that are discussed with manager.</w:t>
            </w:r>
          </w:p>
          <w:p w14:paraId="4D5D7CFC" w14:textId="689F1EED" w:rsidR="00096BEF" w:rsidRPr="000A177C" w:rsidRDefault="00096BEF" w:rsidP="00096BEF">
            <w:pPr>
              <w:pStyle w:val="ListParagraph"/>
              <w:numPr>
                <w:ilvl w:val="0"/>
                <w:numId w:val="22"/>
              </w:numPr>
              <w:ind w:left="227" w:hanging="17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>Link training to performance monitoring to ensure it is effective and sufficient.</w:t>
            </w:r>
          </w:p>
          <w:p w14:paraId="3B72588B" w14:textId="0DBC830B" w:rsidR="00096BEF" w:rsidRPr="000A177C" w:rsidRDefault="00096BEF" w:rsidP="00096BEF">
            <w:pPr>
              <w:pStyle w:val="ListParagraph"/>
              <w:numPr>
                <w:ilvl w:val="0"/>
                <w:numId w:val="22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>Team managers and team leaders are approachable and ensure root cause of the concern is determined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6C4C348" w14:textId="40DB4BC7" w:rsidR="00096BEF" w:rsidRPr="000A177C" w:rsidRDefault="00096BEF" w:rsidP="00096BEF">
            <w:pPr>
              <w:pStyle w:val="ListParagraph"/>
              <w:numPr>
                <w:ilvl w:val="0"/>
                <w:numId w:val="22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A177C">
              <w:rPr>
                <w:rFonts w:ascii="Arial" w:hAnsi="Arial" w:cs="Arial"/>
                <w:sz w:val="18"/>
                <w:szCs w:val="18"/>
              </w:rPr>
              <w:t xml:space="preserve">Ongoing monitoring to ensure that Staff are comfortable with their </w:t>
            </w:r>
            <w:proofErr w:type="gramStart"/>
            <w:r w:rsidRPr="000A177C">
              <w:rPr>
                <w:rFonts w:ascii="Arial" w:hAnsi="Arial" w:cs="Arial"/>
                <w:sz w:val="18"/>
                <w:szCs w:val="18"/>
              </w:rPr>
              <w:t>work load</w:t>
            </w:r>
            <w:proofErr w:type="gramEnd"/>
            <w:r w:rsidRPr="000A177C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5A1AB99" w14:textId="77777777" w:rsidR="00096BEF" w:rsidRPr="000A177C" w:rsidRDefault="00096BEF" w:rsidP="00096BEF">
            <w:pPr>
              <w:pStyle w:val="ListParagraph"/>
              <w:rPr>
                <w:rFonts w:ascii="Arial" w:hAnsi="Arial" w:cs="Arial"/>
                <w:sz w:val="18"/>
                <w:szCs w:val="18"/>
              </w:rPr>
            </w:pPr>
          </w:p>
          <w:p w14:paraId="00BD652E" w14:textId="77777777" w:rsidR="00096BEF" w:rsidRPr="000A177C" w:rsidRDefault="00096BEF" w:rsidP="00096BEF">
            <w:pPr>
              <w:pStyle w:val="Default"/>
              <w:rPr>
                <w:b/>
                <w:bCs/>
                <w:color w:val="auto"/>
                <w:sz w:val="18"/>
                <w:szCs w:val="18"/>
              </w:rPr>
            </w:pPr>
            <w:r w:rsidRPr="000A177C">
              <w:rPr>
                <w:b/>
                <w:bCs/>
                <w:color w:val="auto"/>
                <w:sz w:val="18"/>
                <w:szCs w:val="18"/>
              </w:rPr>
              <w:t>High demand</w:t>
            </w:r>
          </w:p>
          <w:p w14:paraId="7CDF4BCE" w14:textId="701D9E6A" w:rsidR="00096BEF" w:rsidRPr="000A177C" w:rsidRDefault="00096BEF" w:rsidP="00096BEF">
            <w:pPr>
              <w:pStyle w:val="Default"/>
              <w:numPr>
                <w:ilvl w:val="0"/>
                <w:numId w:val="23"/>
              </w:numPr>
              <w:ind w:left="227" w:hanging="170"/>
              <w:rPr>
                <w:b/>
                <w:bCs/>
                <w:color w:val="auto"/>
                <w:sz w:val="18"/>
                <w:szCs w:val="18"/>
              </w:rPr>
            </w:pPr>
            <w:r w:rsidRPr="000A177C">
              <w:rPr>
                <w:sz w:val="18"/>
                <w:szCs w:val="18"/>
              </w:rPr>
              <w:t>Training is provided for Staff in time management’, this includes how to prioritise and where needed reach out to Staff/managers for support.</w:t>
            </w:r>
          </w:p>
          <w:p w14:paraId="47865784" w14:textId="2F722686" w:rsidR="00096BEF" w:rsidRPr="000A177C" w:rsidRDefault="00096BEF" w:rsidP="00096BEF">
            <w:pPr>
              <w:pStyle w:val="Default"/>
              <w:numPr>
                <w:ilvl w:val="0"/>
                <w:numId w:val="23"/>
              </w:numPr>
              <w:ind w:left="227" w:hanging="170"/>
              <w:rPr>
                <w:b/>
                <w:bCs/>
                <w:color w:val="auto"/>
                <w:sz w:val="18"/>
                <w:szCs w:val="18"/>
              </w:rPr>
            </w:pPr>
            <w:r w:rsidRPr="000A177C">
              <w:rPr>
                <w:sz w:val="18"/>
                <w:szCs w:val="18"/>
              </w:rPr>
              <w:t xml:space="preserve">Regular meetings / discussions to pace work where possible </w:t>
            </w:r>
          </w:p>
        </w:tc>
        <w:tc>
          <w:tcPr>
            <w:tcW w:w="546" w:type="dxa"/>
            <w:vAlign w:val="center"/>
          </w:tcPr>
          <w:p w14:paraId="07D833BB" w14:textId="3F93C61D" w:rsidR="00096BEF" w:rsidRDefault="00096BEF" w:rsidP="00096B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0C453912" w14:textId="23240C38" w:rsidR="00096BEF" w:rsidRDefault="00096BEF" w:rsidP="00096B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44" w:type="dxa"/>
            <w:shd w:val="clear" w:color="auto" w:fill="92D050"/>
            <w:vAlign w:val="center"/>
          </w:tcPr>
          <w:p w14:paraId="56AB1A7D" w14:textId="38F59756" w:rsidR="00096BEF" w:rsidRPr="00AE1DCA" w:rsidRDefault="00096BEF" w:rsidP="00096BE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87" w:type="dxa"/>
            <w:vAlign w:val="center"/>
          </w:tcPr>
          <w:p w14:paraId="7D241B07" w14:textId="77777777" w:rsidR="00096BEF" w:rsidRPr="002201B2" w:rsidRDefault="00096BEF" w:rsidP="00096B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6BEF" w:rsidRPr="002201B2" w14:paraId="1E3954E0" w14:textId="77777777" w:rsidTr="00E72831">
        <w:trPr>
          <w:trHeight w:val="2010"/>
        </w:trPr>
        <w:tc>
          <w:tcPr>
            <w:tcW w:w="392" w:type="dxa"/>
            <w:shd w:val="clear" w:color="auto" w:fill="D9D9D9"/>
            <w:vAlign w:val="center"/>
          </w:tcPr>
          <w:p w14:paraId="684A9648" w14:textId="1171F9EE" w:rsidR="00096BEF" w:rsidRPr="0048313B" w:rsidRDefault="00096BEF" w:rsidP="00096BEF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</w:tcPr>
          <w:p w14:paraId="7F00663A" w14:textId="77777777" w:rsidR="00096BEF" w:rsidRDefault="00096BEF" w:rsidP="00096B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5EE386D6" w14:textId="77777777" w:rsidR="00096BEF" w:rsidRPr="00096BEF" w:rsidRDefault="00096BEF" w:rsidP="00096BE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96BEF">
              <w:rPr>
                <w:rFonts w:ascii="Arial" w:hAnsi="Arial" w:cs="Arial"/>
                <w:b/>
                <w:bCs/>
                <w:sz w:val="18"/>
                <w:szCs w:val="18"/>
              </w:rPr>
              <w:t>CHANGE</w:t>
            </w:r>
          </w:p>
          <w:p w14:paraId="59CFCA71" w14:textId="77777777" w:rsidR="00096BEF" w:rsidRPr="0048313B" w:rsidRDefault="00096BEF" w:rsidP="00096B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410FCC34" w14:textId="02B4FB7D" w:rsidR="00096BEF" w:rsidRPr="00096BEF" w:rsidRDefault="00096BEF" w:rsidP="00096BEF">
            <w:pPr>
              <w:rPr>
                <w:rFonts w:ascii="Arial" w:hAnsi="Arial" w:cs="Arial"/>
                <w:sz w:val="18"/>
                <w:szCs w:val="18"/>
              </w:rPr>
            </w:pPr>
            <w:r w:rsidRPr="00096BEF">
              <w:rPr>
                <w:rFonts w:ascii="Arial" w:hAnsi="Arial" w:cs="Arial"/>
                <w:sz w:val="18"/>
                <w:szCs w:val="18"/>
              </w:rPr>
              <w:t>Staff can feel uncertainty about plans and occurrences when there are changes within the company.</w:t>
            </w:r>
          </w:p>
          <w:p w14:paraId="60E62526" w14:textId="77777777" w:rsidR="00096BEF" w:rsidRDefault="00096BEF" w:rsidP="00096B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1DC7DC18" w14:textId="77777777" w:rsidR="00096BEF" w:rsidRPr="00096BEF" w:rsidRDefault="00096BEF" w:rsidP="00096BEF">
            <w:pPr>
              <w:pStyle w:val="ListParagraph"/>
              <w:numPr>
                <w:ilvl w:val="0"/>
                <w:numId w:val="25"/>
              </w:numPr>
              <w:ind w:left="227" w:hanging="17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096BEF">
              <w:rPr>
                <w:rFonts w:ascii="Arial" w:hAnsi="Arial" w:cs="Arial"/>
                <w:i/>
                <w:iCs/>
                <w:sz w:val="18"/>
                <w:szCs w:val="18"/>
              </w:rPr>
              <w:t>Poor communication</w:t>
            </w:r>
          </w:p>
          <w:p w14:paraId="54065F6D" w14:textId="77777777" w:rsidR="00096BEF" w:rsidRPr="00096BEF" w:rsidRDefault="00096BEF" w:rsidP="00096BEF">
            <w:pPr>
              <w:pStyle w:val="ListParagraph"/>
              <w:numPr>
                <w:ilvl w:val="0"/>
                <w:numId w:val="25"/>
              </w:numPr>
              <w:ind w:left="227" w:hanging="170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096BEF">
              <w:rPr>
                <w:rFonts w:ascii="Arial" w:hAnsi="Arial" w:cs="Arial"/>
                <w:i/>
                <w:iCs/>
                <w:sz w:val="18"/>
                <w:szCs w:val="18"/>
              </w:rPr>
              <w:t>Fear about job security</w:t>
            </w:r>
          </w:p>
          <w:p w14:paraId="1074285E" w14:textId="376C1C83" w:rsidR="00096BEF" w:rsidRPr="00096BEF" w:rsidRDefault="00096BEF" w:rsidP="00096BEF">
            <w:pPr>
              <w:pStyle w:val="ListParagraph"/>
              <w:numPr>
                <w:ilvl w:val="0"/>
                <w:numId w:val="25"/>
              </w:numPr>
              <w:ind w:left="227" w:hanging="17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096BEF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Lack of consultation </w:t>
            </w:r>
          </w:p>
        </w:tc>
        <w:tc>
          <w:tcPr>
            <w:tcW w:w="527" w:type="dxa"/>
            <w:vAlign w:val="center"/>
          </w:tcPr>
          <w:p w14:paraId="533D5A51" w14:textId="434378EA" w:rsidR="00096BEF" w:rsidRDefault="00096BEF" w:rsidP="00096B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88" w:type="dxa"/>
            <w:vAlign w:val="center"/>
          </w:tcPr>
          <w:p w14:paraId="73BEA9CB" w14:textId="0E827A75" w:rsidR="00096BEF" w:rsidRDefault="00096BEF" w:rsidP="00096B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41" w:type="dxa"/>
            <w:shd w:val="clear" w:color="auto" w:fill="FFC000"/>
            <w:vAlign w:val="center"/>
          </w:tcPr>
          <w:p w14:paraId="7484BED0" w14:textId="3EA09EFD" w:rsidR="00096BEF" w:rsidRPr="00AE1DCA" w:rsidRDefault="00096BEF" w:rsidP="00096BE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383" w:type="dxa"/>
          </w:tcPr>
          <w:p w14:paraId="138C9FE8" w14:textId="1C7A700B" w:rsidR="00096BEF" w:rsidRPr="00096BEF" w:rsidRDefault="00096BEF" w:rsidP="00096BE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96BEF">
              <w:rPr>
                <w:rFonts w:ascii="Arial" w:hAnsi="Arial" w:cs="Arial"/>
                <w:b/>
                <w:bCs/>
                <w:sz w:val="18"/>
                <w:szCs w:val="18"/>
              </w:rPr>
              <w:t>Poor communication</w:t>
            </w:r>
          </w:p>
          <w:p w14:paraId="6712CA06" w14:textId="3275150C" w:rsidR="00096BEF" w:rsidRPr="00096BEF" w:rsidRDefault="00096BEF" w:rsidP="00096BEF">
            <w:pPr>
              <w:pStyle w:val="ListParagraph"/>
              <w:numPr>
                <w:ilvl w:val="0"/>
                <w:numId w:val="24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The management team</w:t>
            </w:r>
            <w:r w:rsidRPr="00096BEF">
              <w:rPr>
                <w:rFonts w:ascii="Arial" w:hAnsi="Arial" w:cs="Arial"/>
                <w:sz w:val="18"/>
                <w:szCs w:val="18"/>
              </w:rPr>
              <w:t xml:space="preserve"> ensures that there are clear channels of communication and provides regular explanation about what is happening or </w:t>
            </w:r>
            <w:proofErr w:type="gramStart"/>
            <w:r w:rsidRPr="00096BEF">
              <w:rPr>
                <w:rFonts w:ascii="Arial" w:hAnsi="Arial" w:cs="Arial"/>
                <w:sz w:val="18"/>
                <w:szCs w:val="18"/>
              </w:rPr>
              <w:t>future plans</w:t>
            </w:r>
            <w:proofErr w:type="gramEnd"/>
            <w:r w:rsidRPr="00096BEF">
              <w:rPr>
                <w:rFonts w:ascii="Arial" w:hAnsi="Arial" w:cs="Arial"/>
                <w:sz w:val="18"/>
                <w:szCs w:val="18"/>
              </w:rPr>
              <w:t xml:space="preserve"> within the company</w:t>
            </w:r>
          </w:p>
          <w:p w14:paraId="563CDA20" w14:textId="23ABEFC0" w:rsidR="00096BEF" w:rsidRPr="00096BEF" w:rsidRDefault="00096BEF" w:rsidP="00096BEF">
            <w:pPr>
              <w:pStyle w:val="ListParagraph"/>
              <w:numPr>
                <w:ilvl w:val="0"/>
                <w:numId w:val="24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96BEF">
              <w:rPr>
                <w:rFonts w:ascii="Arial" w:hAnsi="Arial" w:cs="Arial"/>
                <w:sz w:val="18"/>
                <w:szCs w:val="18"/>
              </w:rPr>
              <w:t>Staff are provided with an awareness of job change and the reasoning for this.</w:t>
            </w:r>
          </w:p>
          <w:p w14:paraId="138C7CC2" w14:textId="62D81C45" w:rsidR="00096BEF" w:rsidRPr="00096BEF" w:rsidRDefault="00096BEF" w:rsidP="00096BEF">
            <w:pPr>
              <w:pStyle w:val="ListParagraph"/>
              <w:numPr>
                <w:ilvl w:val="0"/>
                <w:numId w:val="24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96BEF">
              <w:rPr>
                <w:rFonts w:ascii="Arial" w:hAnsi="Arial" w:cs="Arial"/>
                <w:sz w:val="18"/>
                <w:szCs w:val="18"/>
              </w:rPr>
              <w:t>Team meetings with Staff so any topics or areas of worry can be aired and discussed in further detail until the Staff’ are understood</w:t>
            </w:r>
          </w:p>
          <w:p w14:paraId="406FBB15" w14:textId="74C1CC27" w:rsidR="00096BEF" w:rsidRPr="00096BEF" w:rsidRDefault="00096BEF" w:rsidP="00096BEF">
            <w:pPr>
              <w:pStyle w:val="ListParagraph"/>
              <w:numPr>
                <w:ilvl w:val="0"/>
                <w:numId w:val="24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096BEF">
              <w:rPr>
                <w:rFonts w:ascii="Arial" w:hAnsi="Arial" w:cs="Arial"/>
                <w:sz w:val="18"/>
                <w:szCs w:val="18"/>
              </w:rPr>
              <w:t>One-to-one meetings to provide Staff with a more personal timeframe to discuss any concerns.</w:t>
            </w:r>
          </w:p>
          <w:p w14:paraId="23992B53" w14:textId="6AEA60EA" w:rsidR="00096BEF" w:rsidRPr="00096BEF" w:rsidRDefault="00096BEF" w:rsidP="00096BEF">
            <w:pPr>
              <w:pStyle w:val="ListParagraph"/>
              <w:numPr>
                <w:ilvl w:val="0"/>
                <w:numId w:val="24"/>
              </w:numPr>
              <w:ind w:left="227" w:hanging="170"/>
              <w:rPr>
                <w:rFonts w:ascii="Arial" w:hAnsi="Arial" w:cs="Arial"/>
                <w:sz w:val="20"/>
                <w:szCs w:val="20"/>
              </w:rPr>
            </w:pPr>
            <w:r w:rsidRPr="00096BEF">
              <w:rPr>
                <w:rFonts w:ascii="Arial" w:hAnsi="Arial" w:cs="Arial"/>
                <w:sz w:val="18"/>
                <w:szCs w:val="18"/>
              </w:rPr>
              <w:t>Clear and regular two-way communication is practiced</w:t>
            </w:r>
            <w:r w:rsidRPr="00096BE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46" w:type="dxa"/>
            <w:vAlign w:val="center"/>
          </w:tcPr>
          <w:p w14:paraId="461FC912" w14:textId="66B32D39" w:rsidR="00096BEF" w:rsidRDefault="00096BEF" w:rsidP="00096B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4C71A10A" w14:textId="02DAD48E" w:rsidR="00096BEF" w:rsidRDefault="00096BEF" w:rsidP="00096B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44" w:type="dxa"/>
            <w:shd w:val="clear" w:color="auto" w:fill="92D050"/>
            <w:vAlign w:val="center"/>
          </w:tcPr>
          <w:p w14:paraId="3E3BCCE2" w14:textId="2018EDD5" w:rsidR="00096BEF" w:rsidRPr="00AE1DCA" w:rsidRDefault="00096BEF" w:rsidP="00096BE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87" w:type="dxa"/>
            <w:vAlign w:val="center"/>
          </w:tcPr>
          <w:p w14:paraId="172FC22F" w14:textId="77777777" w:rsidR="00096BEF" w:rsidRPr="002201B2" w:rsidRDefault="00096BEF" w:rsidP="00096BE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D3D48F0" w14:textId="77777777" w:rsidR="00787066" w:rsidRPr="002201B2" w:rsidRDefault="00787066">
      <w:r w:rsidRPr="002201B2">
        <w:br w:type="page"/>
      </w:r>
    </w:p>
    <w:tbl>
      <w:tblPr>
        <w:tblW w:w="150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748"/>
        <w:gridCol w:w="9639"/>
        <w:gridCol w:w="1531"/>
        <w:gridCol w:w="1275"/>
        <w:gridCol w:w="1276"/>
      </w:tblGrid>
      <w:tr w:rsidR="00AD1131" w:rsidRPr="002201B2" w14:paraId="09B5C999" w14:textId="77777777" w:rsidTr="003761A1">
        <w:trPr>
          <w:trHeight w:val="397"/>
        </w:trPr>
        <w:tc>
          <w:tcPr>
            <w:tcW w:w="15026" w:type="dxa"/>
            <w:gridSpan w:val="6"/>
            <w:shd w:val="clear" w:color="auto" w:fill="D9D9D9"/>
            <w:vAlign w:val="center"/>
          </w:tcPr>
          <w:p w14:paraId="3324113B" w14:textId="77777777" w:rsidR="00AD1131" w:rsidRPr="002201B2" w:rsidRDefault="00AD1131" w:rsidP="003761A1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lastRenderedPageBreak/>
              <w:t>ACTION ARISING FROM RISK ASSESSMENT</w:t>
            </w:r>
          </w:p>
        </w:tc>
      </w:tr>
      <w:tr w:rsidR="00AD1131" w:rsidRPr="002201B2" w14:paraId="318C945F" w14:textId="77777777" w:rsidTr="00096BEF">
        <w:trPr>
          <w:trHeight w:val="510"/>
        </w:trPr>
        <w:tc>
          <w:tcPr>
            <w:tcW w:w="55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0398CC" w14:textId="77777777" w:rsidR="00AD1131" w:rsidRPr="00096BEF" w:rsidRDefault="00AD1131" w:rsidP="003761A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096BEF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748" w:type="dxa"/>
            <w:shd w:val="clear" w:color="auto" w:fill="D9D9D9"/>
            <w:vAlign w:val="center"/>
          </w:tcPr>
          <w:p w14:paraId="0B099604" w14:textId="77777777" w:rsidR="00AD1131" w:rsidRPr="00096BEF" w:rsidRDefault="00AD1131" w:rsidP="003761A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96BEF">
              <w:rPr>
                <w:rFonts w:ascii="Arial" w:hAnsi="Arial" w:cs="Arial"/>
                <w:b/>
                <w:sz w:val="16"/>
                <w:szCs w:val="16"/>
              </w:rPr>
              <w:t>Risk Rating</w:t>
            </w:r>
          </w:p>
        </w:tc>
        <w:tc>
          <w:tcPr>
            <w:tcW w:w="9639" w:type="dxa"/>
            <w:shd w:val="clear" w:color="auto" w:fill="D9D9D9"/>
            <w:vAlign w:val="center"/>
          </w:tcPr>
          <w:p w14:paraId="09CCCB02" w14:textId="77777777" w:rsidR="00AD1131" w:rsidRPr="002201B2" w:rsidRDefault="00AD1131" w:rsidP="003761A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1531" w:type="dxa"/>
            <w:shd w:val="clear" w:color="auto" w:fill="D9D9D9"/>
            <w:vAlign w:val="center"/>
          </w:tcPr>
          <w:p w14:paraId="1094BE02" w14:textId="77777777" w:rsidR="00AD1131" w:rsidRPr="002201B2" w:rsidRDefault="00AD1131" w:rsidP="003761A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Person (s)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Responsible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354A01A2" w14:textId="77777777" w:rsidR="00AD1131" w:rsidRPr="002201B2" w:rsidRDefault="00AD1131" w:rsidP="003761A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Target Date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732D7273" w14:textId="77777777" w:rsidR="00AD1131" w:rsidRPr="002201B2" w:rsidRDefault="00AD1131" w:rsidP="003761A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Date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Completed</w:t>
            </w:r>
          </w:p>
        </w:tc>
      </w:tr>
      <w:tr w:rsidR="00096BEF" w:rsidRPr="00096BEF" w14:paraId="1053829B" w14:textId="77777777" w:rsidTr="00096BEF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14:paraId="7924DE3E" w14:textId="77777777" w:rsidR="00096BEF" w:rsidRPr="00096BEF" w:rsidRDefault="00096BEF" w:rsidP="00096BE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96BEF">
              <w:rPr>
                <w:rFonts w:ascii="Arial" w:hAnsi="Arial" w:cs="Arial"/>
                <w:b/>
                <w:sz w:val="16"/>
                <w:szCs w:val="16"/>
              </w:rPr>
              <w:t>All</w:t>
            </w:r>
          </w:p>
        </w:tc>
        <w:tc>
          <w:tcPr>
            <w:tcW w:w="748" w:type="dxa"/>
            <w:shd w:val="clear" w:color="auto" w:fill="92D050"/>
            <w:vAlign w:val="center"/>
          </w:tcPr>
          <w:p w14:paraId="166EF9A5" w14:textId="77777777" w:rsidR="00096BEF" w:rsidRPr="00096BEF" w:rsidRDefault="00096BEF" w:rsidP="00096BE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96BEF">
              <w:rPr>
                <w:rFonts w:ascii="Arial" w:hAnsi="Arial" w:cs="Arial"/>
                <w:b/>
                <w:sz w:val="16"/>
                <w:szCs w:val="16"/>
              </w:rPr>
              <w:t>Low</w:t>
            </w:r>
          </w:p>
        </w:tc>
        <w:tc>
          <w:tcPr>
            <w:tcW w:w="9639" w:type="dxa"/>
            <w:vAlign w:val="center"/>
          </w:tcPr>
          <w:p w14:paraId="3A6BF201" w14:textId="2CC3A08F" w:rsidR="00096BEF" w:rsidRPr="00096BEF" w:rsidRDefault="00096BEF" w:rsidP="00096BEF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096BEF">
              <w:rPr>
                <w:rFonts w:ascii="Arial" w:hAnsi="Arial" w:cs="Arial"/>
                <w:sz w:val="18"/>
                <w:szCs w:val="18"/>
              </w:rPr>
              <w:t>Ensure that this risk assessment is communicated out to all Staff and made available for ongoing review at their request.</w:t>
            </w:r>
          </w:p>
          <w:p w14:paraId="5A2FD9A4" w14:textId="703FD444" w:rsidR="00096BEF" w:rsidRPr="00096BEF" w:rsidRDefault="00096BEF" w:rsidP="00096BEF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1" w:type="dxa"/>
            <w:vAlign w:val="center"/>
          </w:tcPr>
          <w:p w14:paraId="78BD5B24" w14:textId="1A270A99" w:rsidR="00096BEF" w:rsidRPr="00096BEF" w:rsidRDefault="00096BEF" w:rsidP="00096BE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Jack Arnold </w:t>
            </w:r>
            <w:r w:rsidRPr="005052F8">
              <w:rPr>
                <w:rFonts w:ascii="Arial" w:hAnsi="Arial" w:cs="Arial"/>
                <w:sz w:val="18"/>
                <w:szCs w:val="20"/>
              </w:rPr>
              <w:t>Management</w:t>
            </w:r>
          </w:p>
        </w:tc>
        <w:tc>
          <w:tcPr>
            <w:tcW w:w="1275" w:type="dxa"/>
            <w:vAlign w:val="center"/>
          </w:tcPr>
          <w:p w14:paraId="135E69DE" w14:textId="66CE471A" w:rsidR="00096BEF" w:rsidRPr="00096BEF" w:rsidRDefault="00096BEF" w:rsidP="00096BE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052F8">
              <w:rPr>
                <w:rFonts w:ascii="Arial" w:hAnsi="Arial" w:cs="Arial"/>
                <w:sz w:val="18"/>
                <w:szCs w:val="20"/>
              </w:rPr>
              <w:t>Ongoing</w:t>
            </w:r>
          </w:p>
        </w:tc>
        <w:tc>
          <w:tcPr>
            <w:tcW w:w="1276" w:type="dxa"/>
            <w:vAlign w:val="center"/>
          </w:tcPr>
          <w:p w14:paraId="281031CE" w14:textId="77777777" w:rsidR="00096BEF" w:rsidRPr="00096BEF" w:rsidRDefault="00096BEF" w:rsidP="00096B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96BEF" w:rsidRPr="00096BEF" w14:paraId="7D07D5BF" w14:textId="77777777" w:rsidTr="00096BEF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14:paraId="6EC634D2" w14:textId="77777777" w:rsidR="00096BEF" w:rsidRPr="00096BEF" w:rsidRDefault="00096BEF" w:rsidP="00096BE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96BEF">
              <w:rPr>
                <w:rFonts w:ascii="Arial" w:hAnsi="Arial" w:cs="Arial"/>
                <w:b/>
                <w:sz w:val="16"/>
                <w:szCs w:val="16"/>
              </w:rPr>
              <w:t>All</w:t>
            </w:r>
          </w:p>
        </w:tc>
        <w:tc>
          <w:tcPr>
            <w:tcW w:w="748" w:type="dxa"/>
            <w:shd w:val="clear" w:color="auto" w:fill="92D050"/>
            <w:vAlign w:val="center"/>
          </w:tcPr>
          <w:p w14:paraId="44E54530" w14:textId="77777777" w:rsidR="00096BEF" w:rsidRPr="00096BEF" w:rsidRDefault="00096BEF" w:rsidP="00096BE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96BEF">
              <w:rPr>
                <w:rFonts w:ascii="Arial" w:hAnsi="Arial" w:cs="Arial"/>
                <w:b/>
                <w:sz w:val="16"/>
                <w:szCs w:val="16"/>
              </w:rPr>
              <w:t>Low</w:t>
            </w:r>
          </w:p>
        </w:tc>
        <w:tc>
          <w:tcPr>
            <w:tcW w:w="9639" w:type="dxa"/>
            <w:vAlign w:val="center"/>
          </w:tcPr>
          <w:p w14:paraId="2A9C27AB" w14:textId="77777777" w:rsidR="00096BEF" w:rsidRPr="00096BEF" w:rsidRDefault="00096BEF" w:rsidP="00096BEF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 w:rsidRPr="00096BEF">
              <w:rPr>
                <w:rFonts w:ascii="Arial" w:hAnsi="Arial" w:cs="Arial"/>
                <w:sz w:val="18"/>
                <w:szCs w:val="18"/>
              </w:rPr>
              <w:t>This risk assessment should be subject to annual review (as a minimum) or more frequently if significant changes occur before that point.</w:t>
            </w:r>
          </w:p>
        </w:tc>
        <w:tc>
          <w:tcPr>
            <w:tcW w:w="1531" w:type="dxa"/>
            <w:vAlign w:val="center"/>
          </w:tcPr>
          <w:p w14:paraId="43AA8DCF" w14:textId="128AA124" w:rsidR="00096BEF" w:rsidRPr="00096BEF" w:rsidRDefault="00096BEF" w:rsidP="00096BE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Jack Arnold </w:t>
            </w:r>
            <w:r w:rsidRPr="005052F8">
              <w:rPr>
                <w:rFonts w:ascii="Arial" w:hAnsi="Arial" w:cs="Arial"/>
                <w:sz w:val="18"/>
                <w:szCs w:val="20"/>
              </w:rPr>
              <w:t>Management</w:t>
            </w:r>
          </w:p>
        </w:tc>
        <w:tc>
          <w:tcPr>
            <w:tcW w:w="1275" w:type="dxa"/>
            <w:vAlign w:val="center"/>
          </w:tcPr>
          <w:p w14:paraId="010F0B01" w14:textId="6B549CBF" w:rsidR="00096BEF" w:rsidRPr="00096BEF" w:rsidRDefault="00096BEF" w:rsidP="00096BE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052F8">
              <w:rPr>
                <w:rFonts w:ascii="Arial" w:hAnsi="Arial" w:cs="Arial"/>
                <w:sz w:val="18"/>
                <w:szCs w:val="20"/>
              </w:rPr>
              <w:t>Ongoing</w:t>
            </w:r>
          </w:p>
        </w:tc>
        <w:tc>
          <w:tcPr>
            <w:tcW w:w="1276" w:type="dxa"/>
            <w:vAlign w:val="center"/>
          </w:tcPr>
          <w:p w14:paraId="3925DFCF" w14:textId="77777777" w:rsidR="00096BEF" w:rsidRPr="00096BEF" w:rsidRDefault="00096BEF" w:rsidP="00096B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0A00BFB" w14:textId="77777777" w:rsidR="006D4966" w:rsidRPr="002201B2" w:rsidRDefault="006D4966" w:rsidP="0098313B">
      <w:pPr>
        <w:jc w:val="center"/>
        <w:rPr>
          <w:rFonts w:ascii="Arial" w:hAnsi="Arial" w:cs="Arial"/>
          <w:b/>
          <w:sz w:val="32"/>
          <w:szCs w:val="22"/>
        </w:rPr>
      </w:pPr>
    </w:p>
    <w:p w14:paraId="65DE0CAB" w14:textId="78BC0ED6" w:rsidR="00CF161F" w:rsidRPr="002201B2" w:rsidRDefault="0048313B" w:rsidP="0048313B">
      <w:pPr>
        <w:tabs>
          <w:tab w:val="left" w:pos="9156"/>
        </w:tabs>
        <w:rPr>
          <w:rFonts w:ascii="Arial" w:hAnsi="Arial" w:cs="Arial"/>
        </w:rPr>
      </w:pPr>
      <w:r w:rsidRPr="002201B2">
        <w:rPr>
          <w:rFonts w:ascii="Arial" w:hAnsi="Arial" w:cs="Arial"/>
        </w:rPr>
        <w:t xml:space="preserve"> </w:t>
      </w:r>
    </w:p>
    <w:sectPr w:rsidR="00CF161F" w:rsidRPr="002201B2" w:rsidSect="00E839E2">
      <w:headerReference w:type="default" r:id="rId11"/>
      <w:footerReference w:type="default" r:id="rId12"/>
      <w:pgSz w:w="16838" w:h="11906" w:orient="landscape" w:code="9"/>
      <w:pgMar w:top="1134" w:right="1134" w:bottom="709" w:left="1134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2E268" w14:textId="77777777" w:rsidR="00905E71" w:rsidRDefault="00905E71">
      <w:r>
        <w:separator/>
      </w:r>
    </w:p>
  </w:endnote>
  <w:endnote w:type="continuationSeparator" w:id="0">
    <w:p w14:paraId="5F32113B" w14:textId="77777777" w:rsidR="00905E71" w:rsidRDefault="00905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92" w:type="dxa"/>
      <w:tblLook w:val="04A0" w:firstRow="1" w:lastRow="0" w:firstColumn="1" w:lastColumn="0" w:noHBand="0" w:noVBand="1"/>
    </w:tblPr>
    <w:tblGrid>
      <w:gridCol w:w="4928"/>
      <w:gridCol w:w="4929"/>
      <w:gridCol w:w="5135"/>
    </w:tblGrid>
    <w:tr w:rsidR="007B2D70" w:rsidRPr="00C70267" w14:paraId="33160E08" w14:textId="77777777" w:rsidTr="00787066">
      <w:tc>
        <w:tcPr>
          <w:tcW w:w="4928" w:type="dxa"/>
        </w:tcPr>
        <w:p w14:paraId="3D2EDF28" w14:textId="050CE935" w:rsidR="007B2D70" w:rsidRPr="00EE06A0" w:rsidRDefault="007B2D70" w:rsidP="007B2D70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4929" w:type="dxa"/>
        </w:tcPr>
        <w:p w14:paraId="4A33E077" w14:textId="77777777" w:rsidR="007B2D70" w:rsidRPr="00EE06A0" w:rsidRDefault="007B2D70" w:rsidP="00FA4EA3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E72831">
            <w:rPr>
              <w:rFonts w:ascii="Arial" w:hAnsi="Arial" w:cs="Arial"/>
              <w:sz w:val="16"/>
              <w:szCs w:val="16"/>
            </w:rPr>
            <w:t xml:space="preserve">Issue No: </w:t>
          </w:r>
          <w:r w:rsidR="00FA4EA3" w:rsidRPr="00E72831">
            <w:rPr>
              <w:rFonts w:ascii="Arial" w:hAnsi="Arial" w:cs="Arial"/>
              <w:sz w:val="16"/>
              <w:szCs w:val="16"/>
            </w:rPr>
            <w:t>1</w:t>
          </w:r>
        </w:p>
      </w:tc>
      <w:tc>
        <w:tcPr>
          <w:tcW w:w="5135" w:type="dxa"/>
        </w:tcPr>
        <w:p w14:paraId="43371464" w14:textId="77777777" w:rsidR="007B2D70" w:rsidRPr="00E72831" w:rsidRDefault="007B2D70" w:rsidP="00C70267">
          <w:pPr>
            <w:pStyle w:val="Header"/>
            <w:jc w:val="right"/>
            <w:rPr>
              <w:rFonts w:ascii="Arial" w:hAnsi="Arial" w:cs="Arial"/>
              <w:sz w:val="18"/>
              <w:szCs w:val="18"/>
            </w:rPr>
          </w:pPr>
          <w:r w:rsidRPr="00E72831">
            <w:rPr>
              <w:rFonts w:ascii="Arial" w:hAnsi="Arial" w:cs="Arial"/>
              <w:sz w:val="16"/>
              <w:szCs w:val="16"/>
            </w:rPr>
            <w:t xml:space="preserve">Page </w:t>
          </w:r>
          <w:r w:rsidR="00CE4236" w:rsidRPr="00E72831">
            <w:rPr>
              <w:rFonts w:ascii="Arial" w:hAnsi="Arial" w:cs="Arial"/>
              <w:sz w:val="16"/>
              <w:szCs w:val="16"/>
            </w:rPr>
            <w:fldChar w:fldCharType="begin"/>
          </w:r>
          <w:r w:rsidRPr="00E72831"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 w:rsidR="00CE4236" w:rsidRPr="00E72831">
            <w:rPr>
              <w:rFonts w:ascii="Arial" w:hAnsi="Arial" w:cs="Arial"/>
              <w:sz w:val="16"/>
              <w:szCs w:val="16"/>
            </w:rPr>
            <w:fldChar w:fldCharType="separate"/>
          </w:r>
          <w:r w:rsidR="00651FA6" w:rsidRPr="00E72831">
            <w:rPr>
              <w:rFonts w:ascii="Arial" w:hAnsi="Arial" w:cs="Arial"/>
              <w:noProof/>
              <w:sz w:val="16"/>
              <w:szCs w:val="16"/>
            </w:rPr>
            <w:t>1</w:t>
          </w:r>
          <w:r w:rsidR="00CE4236" w:rsidRPr="00E72831">
            <w:rPr>
              <w:rFonts w:ascii="Arial" w:hAnsi="Arial" w:cs="Arial"/>
              <w:sz w:val="16"/>
              <w:szCs w:val="16"/>
            </w:rPr>
            <w:fldChar w:fldCharType="end"/>
          </w:r>
          <w:r w:rsidRPr="00E72831">
            <w:rPr>
              <w:rFonts w:ascii="Arial" w:hAnsi="Arial" w:cs="Arial"/>
              <w:sz w:val="16"/>
              <w:szCs w:val="16"/>
            </w:rPr>
            <w:t xml:space="preserve"> of </w:t>
          </w:r>
          <w:r w:rsidR="00CE4236" w:rsidRPr="00E72831">
            <w:rPr>
              <w:rFonts w:ascii="Arial" w:hAnsi="Arial" w:cs="Arial"/>
              <w:sz w:val="16"/>
              <w:szCs w:val="16"/>
            </w:rPr>
            <w:fldChar w:fldCharType="begin"/>
          </w:r>
          <w:r w:rsidRPr="00E72831">
            <w:rPr>
              <w:rFonts w:ascii="Arial" w:hAnsi="Arial" w:cs="Arial"/>
              <w:sz w:val="16"/>
              <w:szCs w:val="16"/>
            </w:rPr>
            <w:instrText xml:space="preserve"> NUMPAGES  </w:instrText>
          </w:r>
          <w:r w:rsidR="00CE4236" w:rsidRPr="00E72831">
            <w:rPr>
              <w:rFonts w:ascii="Arial" w:hAnsi="Arial" w:cs="Arial"/>
              <w:sz w:val="16"/>
              <w:szCs w:val="16"/>
            </w:rPr>
            <w:fldChar w:fldCharType="separate"/>
          </w:r>
          <w:r w:rsidR="00651FA6" w:rsidRPr="00E72831">
            <w:rPr>
              <w:rFonts w:ascii="Arial" w:hAnsi="Arial" w:cs="Arial"/>
              <w:noProof/>
              <w:sz w:val="16"/>
              <w:szCs w:val="16"/>
            </w:rPr>
            <w:t>3</w:t>
          </w:r>
          <w:r w:rsidR="00CE4236" w:rsidRPr="00E72831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70250A3E" w14:textId="77777777" w:rsidR="007B2D70" w:rsidRPr="00EC582F" w:rsidRDefault="007B2D70" w:rsidP="00EC5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7BE72" w14:textId="77777777" w:rsidR="00905E71" w:rsidRDefault="00905E71">
      <w:r>
        <w:separator/>
      </w:r>
    </w:p>
  </w:footnote>
  <w:footnote w:type="continuationSeparator" w:id="0">
    <w:p w14:paraId="0AACAD50" w14:textId="77777777" w:rsidR="00905E71" w:rsidRDefault="00905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81" w:type="dxa"/>
      <w:jc w:val="center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4361"/>
      <w:gridCol w:w="7229"/>
      <w:gridCol w:w="3291"/>
    </w:tblGrid>
    <w:tr w:rsidR="00EF1B53" w:rsidRPr="007908A1" w14:paraId="2B4971B0" w14:textId="77777777" w:rsidTr="00C74F46">
      <w:trPr>
        <w:trHeight w:val="759"/>
        <w:jc w:val="center"/>
      </w:trPr>
      <w:tc>
        <w:tcPr>
          <w:tcW w:w="4361" w:type="dxa"/>
          <w:vAlign w:val="center"/>
        </w:tcPr>
        <w:p w14:paraId="476D944C" w14:textId="77777777" w:rsidR="00EF1B53" w:rsidRPr="003E16E9" w:rsidRDefault="00EF1B53" w:rsidP="00EF1B53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20"/>
              <w:szCs w:val="20"/>
            </w:rPr>
          </w:pPr>
          <w:r w:rsidRPr="003E16E9">
            <w:rPr>
              <w:rFonts w:ascii="Arial" w:hAnsi="Arial" w:cs="Arial"/>
              <w:b/>
              <w:sz w:val="20"/>
              <w:szCs w:val="20"/>
            </w:rPr>
            <w:t>Jack Arnold UK</w:t>
          </w:r>
        </w:p>
        <w:p w14:paraId="51DF03EC" w14:textId="77777777" w:rsidR="00EF1B53" w:rsidRPr="00C70267" w:rsidRDefault="00EF1B53" w:rsidP="00EF1B53">
          <w:pPr>
            <w:pStyle w:val="Header"/>
            <w:rPr>
              <w:rFonts w:ascii="Arial" w:hAnsi="Arial" w:cs="Arial"/>
              <w:sz w:val="22"/>
              <w:szCs w:val="22"/>
            </w:rPr>
          </w:pPr>
          <w:r w:rsidRPr="006A6054">
            <w:rPr>
              <w:rFonts w:ascii="Arial" w:hAnsi="Arial" w:cs="Arial"/>
              <w:bCs/>
              <w:sz w:val="16"/>
              <w:szCs w:val="16"/>
            </w:rPr>
            <w:t>Unit 24, Lancaster Way Earls Colne Business Pk Airfield, Arnold House, Colchester CO6 2NS</w:t>
          </w:r>
        </w:p>
      </w:tc>
      <w:tc>
        <w:tcPr>
          <w:tcW w:w="7229" w:type="dxa"/>
          <w:vAlign w:val="center"/>
        </w:tcPr>
        <w:p w14:paraId="73A6462E" w14:textId="77777777" w:rsidR="00EF1B53" w:rsidRPr="007908A1" w:rsidRDefault="00EF1B53" w:rsidP="00EF1B53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291" w:type="dxa"/>
          <w:vAlign w:val="center"/>
        </w:tcPr>
        <w:p w14:paraId="4CDF3D8F" w14:textId="7BAFEC50" w:rsidR="00EF1B53" w:rsidRPr="000914EE" w:rsidRDefault="00EF1B53" w:rsidP="00EF1B53">
          <w:pPr>
            <w:pStyle w:val="Head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>Risk Assessment No: 2.2.</w:t>
          </w:r>
          <w:r>
            <w:rPr>
              <w:rFonts w:ascii="Arial" w:hAnsi="Arial" w:cs="Arial"/>
              <w:b/>
              <w:sz w:val="20"/>
              <w:szCs w:val="20"/>
            </w:rPr>
            <w:t>9</w:t>
          </w:r>
        </w:p>
      </w:tc>
    </w:tr>
  </w:tbl>
  <w:p w14:paraId="2F937E07" w14:textId="77777777" w:rsidR="007B2D70" w:rsidRDefault="007B2D70" w:rsidP="006E29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4DF"/>
    <w:multiLevelType w:val="hybridMultilevel"/>
    <w:tmpl w:val="CE62216E"/>
    <w:lvl w:ilvl="0" w:tplc="23E69012">
      <w:numFmt w:val="bullet"/>
      <w:lvlText w:val="•"/>
      <w:lvlJc w:val="left"/>
      <w:pPr>
        <w:ind w:left="777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0362764C"/>
    <w:multiLevelType w:val="hybridMultilevel"/>
    <w:tmpl w:val="4662A494"/>
    <w:lvl w:ilvl="0" w:tplc="23E69012">
      <w:numFmt w:val="bullet"/>
      <w:lvlText w:val="•"/>
      <w:lvlJc w:val="left"/>
      <w:pPr>
        <w:ind w:left="108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E53849"/>
    <w:multiLevelType w:val="hybridMultilevel"/>
    <w:tmpl w:val="504E391C"/>
    <w:lvl w:ilvl="0" w:tplc="23E69012">
      <w:numFmt w:val="bullet"/>
      <w:lvlText w:val="•"/>
      <w:lvlJc w:val="left"/>
      <w:pPr>
        <w:ind w:left="780" w:hanging="360"/>
      </w:pPr>
      <w:rPr>
        <w:rFonts w:ascii="Arial" w:hAnsi="Arial" w:hint="default"/>
        <w:color w:val="000000" w:themeColor="text1"/>
        <w:sz w:val="18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70727C3"/>
    <w:multiLevelType w:val="hybridMultilevel"/>
    <w:tmpl w:val="57D03F2E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1003C"/>
    <w:multiLevelType w:val="hybridMultilevel"/>
    <w:tmpl w:val="005AF884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F6F0A"/>
    <w:multiLevelType w:val="hybridMultilevel"/>
    <w:tmpl w:val="D74ADDB6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C71BDB"/>
    <w:multiLevelType w:val="hybridMultilevel"/>
    <w:tmpl w:val="88E07144"/>
    <w:lvl w:ilvl="0" w:tplc="23E69012">
      <w:numFmt w:val="bullet"/>
      <w:lvlText w:val="•"/>
      <w:lvlJc w:val="left"/>
      <w:pPr>
        <w:ind w:left="1077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1F431778"/>
    <w:multiLevelType w:val="hybridMultilevel"/>
    <w:tmpl w:val="293EA658"/>
    <w:lvl w:ilvl="0" w:tplc="23E69012">
      <w:numFmt w:val="bullet"/>
      <w:lvlText w:val="•"/>
      <w:lvlJc w:val="left"/>
      <w:pPr>
        <w:ind w:left="108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13378B"/>
    <w:multiLevelType w:val="hybridMultilevel"/>
    <w:tmpl w:val="34BC7F16"/>
    <w:lvl w:ilvl="0" w:tplc="23E69012">
      <w:numFmt w:val="bullet"/>
      <w:lvlText w:val="•"/>
      <w:lvlJc w:val="left"/>
      <w:pPr>
        <w:ind w:left="780" w:hanging="360"/>
      </w:pPr>
      <w:rPr>
        <w:rFonts w:ascii="Arial" w:hAnsi="Arial" w:hint="default"/>
        <w:color w:val="000000" w:themeColor="text1"/>
        <w:sz w:val="18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24841E04"/>
    <w:multiLevelType w:val="hybridMultilevel"/>
    <w:tmpl w:val="8B362596"/>
    <w:lvl w:ilvl="0" w:tplc="23E69012">
      <w:numFmt w:val="bullet"/>
      <w:lvlText w:val="•"/>
      <w:lvlJc w:val="left"/>
      <w:pPr>
        <w:ind w:left="108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436070"/>
    <w:multiLevelType w:val="hybridMultilevel"/>
    <w:tmpl w:val="6324CB3A"/>
    <w:lvl w:ilvl="0" w:tplc="23E69012">
      <w:numFmt w:val="bullet"/>
      <w:lvlText w:val="•"/>
      <w:lvlJc w:val="left"/>
      <w:pPr>
        <w:ind w:left="360" w:hanging="360"/>
      </w:pPr>
      <w:rPr>
        <w:rFonts w:ascii="Arial" w:hAnsi="Arial" w:hint="default"/>
        <w:color w:val="000000" w:themeColor="text1"/>
        <w:sz w:val="1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E2116D"/>
    <w:multiLevelType w:val="hybridMultilevel"/>
    <w:tmpl w:val="26B20770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235E3"/>
    <w:multiLevelType w:val="hybridMultilevel"/>
    <w:tmpl w:val="6734CB8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E73870"/>
    <w:multiLevelType w:val="hybridMultilevel"/>
    <w:tmpl w:val="D28E3744"/>
    <w:lvl w:ilvl="0" w:tplc="23E69012">
      <w:numFmt w:val="bullet"/>
      <w:lvlText w:val="•"/>
      <w:lvlJc w:val="left"/>
      <w:pPr>
        <w:ind w:left="108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165CE3"/>
    <w:multiLevelType w:val="hybridMultilevel"/>
    <w:tmpl w:val="8472A622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3276C3"/>
    <w:multiLevelType w:val="hybridMultilevel"/>
    <w:tmpl w:val="ED1AB8E2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EC517F"/>
    <w:multiLevelType w:val="hybridMultilevel"/>
    <w:tmpl w:val="5C465902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1549F3"/>
    <w:multiLevelType w:val="hybridMultilevel"/>
    <w:tmpl w:val="79485C2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743345"/>
    <w:multiLevelType w:val="hybridMultilevel"/>
    <w:tmpl w:val="53346610"/>
    <w:lvl w:ilvl="0" w:tplc="23E69012">
      <w:numFmt w:val="bullet"/>
      <w:lvlText w:val="•"/>
      <w:lvlJc w:val="left"/>
      <w:pPr>
        <w:ind w:left="108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EDA7E53"/>
    <w:multiLevelType w:val="hybridMultilevel"/>
    <w:tmpl w:val="2B98DCC6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A56819"/>
    <w:multiLevelType w:val="hybridMultilevel"/>
    <w:tmpl w:val="952AE5D0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50637A"/>
    <w:multiLevelType w:val="hybridMultilevel"/>
    <w:tmpl w:val="06728828"/>
    <w:lvl w:ilvl="0" w:tplc="23E69012">
      <w:numFmt w:val="bullet"/>
      <w:lvlText w:val="•"/>
      <w:lvlJc w:val="left"/>
      <w:pPr>
        <w:ind w:left="108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FEB2446"/>
    <w:multiLevelType w:val="hybridMultilevel"/>
    <w:tmpl w:val="EAF687F6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825464">
    <w:abstractNumId w:val="15"/>
  </w:num>
  <w:num w:numId="2" w16cid:durableId="1238445497">
    <w:abstractNumId w:val="2"/>
  </w:num>
  <w:num w:numId="3" w16cid:durableId="1789350824">
    <w:abstractNumId w:val="13"/>
  </w:num>
  <w:num w:numId="4" w16cid:durableId="1199850653">
    <w:abstractNumId w:val="19"/>
  </w:num>
  <w:num w:numId="5" w16cid:durableId="1894152684">
    <w:abstractNumId w:val="11"/>
  </w:num>
  <w:num w:numId="6" w16cid:durableId="1575042340">
    <w:abstractNumId w:val="17"/>
  </w:num>
  <w:num w:numId="7" w16cid:durableId="918950612">
    <w:abstractNumId w:val="0"/>
  </w:num>
  <w:num w:numId="8" w16cid:durableId="1015570315">
    <w:abstractNumId w:val="12"/>
  </w:num>
  <w:num w:numId="9" w16cid:durableId="1656108967">
    <w:abstractNumId w:val="16"/>
  </w:num>
  <w:num w:numId="10" w16cid:durableId="324477239">
    <w:abstractNumId w:val="22"/>
  </w:num>
  <w:num w:numId="11" w16cid:durableId="204492040">
    <w:abstractNumId w:val="20"/>
  </w:num>
  <w:num w:numId="12" w16cid:durableId="665060093">
    <w:abstractNumId w:val="18"/>
  </w:num>
  <w:num w:numId="13" w16cid:durableId="395470631">
    <w:abstractNumId w:val="9"/>
  </w:num>
  <w:num w:numId="14" w16cid:durableId="1968706434">
    <w:abstractNumId w:val="3"/>
  </w:num>
  <w:num w:numId="15" w16cid:durableId="843594353">
    <w:abstractNumId w:val="14"/>
  </w:num>
  <w:num w:numId="16" w16cid:durableId="877278197">
    <w:abstractNumId w:val="5"/>
  </w:num>
  <w:num w:numId="17" w16cid:durableId="1406685345">
    <w:abstractNumId w:val="24"/>
  </w:num>
  <w:num w:numId="18" w16cid:durableId="844243925">
    <w:abstractNumId w:val="6"/>
  </w:num>
  <w:num w:numId="19" w16cid:durableId="176430242">
    <w:abstractNumId w:val="7"/>
  </w:num>
  <w:num w:numId="20" w16cid:durableId="1442457039">
    <w:abstractNumId w:val="10"/>
  </w:num>
  <w:num w:numId="21" w16cid:durableId="973868408">
    <w:abstractNumId w:val="21"/>
  </w:num>
  <w:num w:numId="22" w16cid:durableId="1731155159">
    <w:abstractNumId w:val="23"/>
  </w:num>
  <w:num w:numId="23" w16cid:durableId="1626304809">
    <w:abstractNumId w:val="1"/>
  </w:num>
  <w:num w:numId="24" w16cid:durableId="529419232">
    <w:abstractNumId w:val="8"/>
  </w:num>
  <w:num w:numId="25" w16cid:durableId="1888301783">
    <w:abstractNumId w:val="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C94"/>
    <w:rsid w:val="00010779"/>
    <w:rsid w:val="0005270D"/>
    <w:rsid w:val="000711A6"/>
    <w:rsid w:val="000914EE"/>
    <w:rsid w:val="000961C1"/>
    <w:rsid w:val="00096BEF"/>
    <w:rsid w:val="000A177C"/>
    <w:rsid w:val="000A4D42"/>
    <w:rsid w:val="000B623B"/>
    <w:rsid w:val="000C2538"/>
    <w:rsid w:val="000C7E9A"/>
    <w:rsid w:val="000D240E"/>
    <w:rsid w:val="000D6A1A"/>
    <w:rsid w:val="000E713E"/>
    <w:rsid w:val="000F3624"/>
    <w:rsid w:val="000F6FD0"/>
    <w:rsid w:val="00102368"/>
    <w:rsid w:val="00105194"/>
    <w:rsid w:val="001161D5"/>
    <w:rsid w:val="001227EE"/>
    <w:rsid w:val="00125FDD"/>
    <w:rsid w:val="00133E75"/>
    <w:rsid w:val="0013672E"/>
    <w:rsid w:val="00141321"/>
    <w:rsid w:val="001A0904"/>
    <w:rsid w:val="001B2C6B"/>
    <w:rsid w:val="001B3345"/>
    <w:rsid w:val="001C37C1"/>
    <w:rsid w:val="001D1F87"/>
    <w:rsid w:val="001D3D21"/>
    <w:rsid w:val="001E7F06"/>
    <w:rsid w:val="00205CB9"/>
    <w:rsid w:val="002201B2"/>
    <w:rsid w:val="00225519"/>
    <w:rsid w:val="00235B61"/>
    <w:rsid w:val="00262C94"/>
    <w:rsid w:val="00277451"/>
    <w:rsid w:val="0029566B"/>
    <w:rsid w:val="002A1816"/>
    <w:rsid w:val="002B1785"/>
    <w:rsid w:val="002C03F1"/>
    <w:rsid w:val="002D2DE5"/>
    <w:rsid w:val="002D5AAC"/>
    <w:rsid w:val="002D5F05"/>
    <w:rsid w:val="002E53B0"/>
    <w:rsid w:val="002F08F2"/>
    <w:rsid w:val="00310564"/>
    <w:rsid w:val="00316403"/>
    <w:rsid w:val="0032476D"/>
    <w:rsid w:val="003761A1"/>
    <w:rsid w:val="003911C3"/>
    <w:rsid w:val="003A34FC"/>
    <w:rsid w:val="003C4185"/>
    <w:rsid w:val="003E63BB"/>
    <w:rsid w:val="003E694D"/>
    <w:rsid w:val="004145F5"/>
    <w:rsid w:val="0048313B"/>
    <w:rsid w:val="00485232"/>
    <w:rsid w:val="004871D6"/>
    <w:rsid w:val="004C5BD5"/>
    <w:rsid w:val="004C670E"/>
    <w:rsid w:val="004D236B"/>
    <w:rsid w:val="004D6BC6"/>
    <w:rsid w:val="004F67D3"/>
    <w:rsid w:val="005004BF"/>
    <w:rsid w:val="0051110D"/>
    <w:rsid w:val="00517653"/>
    <w:rsid w:val="00522A01"/>
    <w:rsid w:val="00550DC1"/>
    <w:rsid w:val="00552BCD"/>
    <w:rsid w:val="00552CF1"/>
    <w:rsid w:val="005A5A6B"/>
    <w:rsid w:val="005B4BF7"/>
    <w:rsid w:val="005D2AF6"/>
    <w:rsid w:val="005D7A3E"/>
    <w:rsid w:val="005E3A73"/>
    <w:rsid w:val="0060708A"/>
    <w:rsid w:val="006118A5"/>
    <w:rsid w:val="00617B3D"/>
    <w:rsid w:val="00626F4A"/>
    <w:rsid w:val="00632E2C"/>
    <w:rsid w:val="006446F2"/>
    <w:rsid w:val="00645368"/>
    <w:rsid w:val="00651FA6"/>
    <w:rsid w:val="00656EF0"/>
    <w:rsid w:val="00667842"/>
    <w:rsid w:val="00671DEA"/>
    <w:rsid w:val="0067487B"/>
    <w:rsid w:val="00677EAB"/>
    <w:rsid w:val="006806C5"/>
    <w:rsid w:val="006C278E"/>
    <w:rsid w:val="006D09D5"/>
    <w:rsid w:val="006D2CFF"/>
    <w:rsid w:val="006D381B"/>
    <w:rsid w:val="006D4966"/>
    <w:rsid w:val="006E1685"/>
    <w:rsid w:val="006E2988"/>
    <w:rsid w:val="006E6F1B"/>
    <w:rsid w:val="00711F45"/>
    <w:rsid w:val="007217FB"/>
    <w:rsid w:val="00721E2A"/>
    <w:rsid w:val="00723A16"/>
    <w:rsid w:val="00727F06"/>
    <w:rsid w:val="00736129"/>
    <w:rsid w:val="00744E48"/>
    <w:rsid w:val="00750BCD"/>
    <w:rsid w:val="00770697"/>
    <w:rsid w:val="0077159B"/>
    <w:rsid w:val="00787066"/>
    <w:rsid w:val="007908A1"/>
    <w:rsid w:val="007A4A41"/>
    <w:rsid w:val="007B2CA1"/>
    <w:rsid w:val="007B2D70"/>
    <w:rsid w:val="007B6039"/>
    <w:rsid w:val="007B71AF"/>
    <w:rsid w:val="007E3458"/>
    <w:rsid w:val="0080417A"/>
    <w:rsid w:val="008202CC"/>
    <w:rsid w:val="00832459"/>
    <w:rsid w:val="0085086C"/>
    <w:rsid w:val="008553EC"/>
    <w:rsid w:val="008648CF"/>
    <w:rsid w:val="0087401B"/>
    <w:rsid w:val="008812CC"/>
    <w:rsid w:val="00890184"/>
    <w:rsid w:val="008A2F58"/>
    <w:rsid w:val="008B478D"/>
    <w:rsid w:val="008D1B21"/>
    <w:rsid w:val="008D20FD"/>
    <w:rsid w:val="008D4D56"/>
    <w:rsid w:val="008E302A"/>
    <w:rsid w:val="00900CAF"/>
    <w:rsid w:val="00905E71"/>
    <w:rsid w:val="00942BB9"/>
    <w:rsid w:val="009444F3"/>
    <w:rsid w:val="00947D6A"/>
    <w:rsid w:val="00951E0E"/>
    <w:rsid w:val="00972301"/>
    <w:rsid w:val="0098313B"/>
    <w:rsid w:val="009934E5"/>
    <w:rsid w:val="009948D3"/>
    <w:rsid w:val="009A5796"/>
    <w:rsid w:val="009B4DE9"/>
    <w:rsid w:val="009B5462"/>
    <w:rsid w:val="009B7B7F"/>
    <w:rsid w:val="009C1BE1"/>
    <w:rsid w:val="009C76A4"/>
    <w:rsid w:val="009D335B"/>
    <w:rsid w:val="009F0CBE"/>
    <w:rsid w:val="00A069D8"/>
    <w:rsid w:val="00A17327"/>
    <w:rsid w:val="00A44955"/>
    <w:rsid w:val="00A5456C"/>
    <w:rsid w:val="00A702C3"/>
    <w:rsid w:val="00A739F4"/>
    <w:rsid w:val="00A83FFD"/>
    <w:rsid w:val="00A94252"/>
    <w:rsid w:val="00A969A1"/>
    <w:rsid w:val="00AB0218"/>
    <w:rsid w:val="00AB6E08"/>
    <w:rsid w:val="00AB7C4E"/>
    <w:rsid w:val="00AD1131"/>
    <w:rsid w:val="00AE1DCA"/>
    <w:rsid w:val="00AF48AE"/>
    <w:rsid w:val="00B03A8B"/>
    <w:rsid w:val="00B052FB"/>
    <w:rsid w:val="00B07EE2"/>
    <w:rsid w:val="00B23D1E"/>
    <w:rsid w:val="00B2640E"/>
    <w:rsid w:val="00B4365C"/>
    <w:rsid w:val="00B4389B"/>
    <w:rsid w:val="00B51779"/>
    <w:rsid w:val="00B66158"/>
    <w:rsid w:val="00B72EC9"/>
    <w:rsid w:val="00B74D87"/>
    <w:rsid w:val="00BA2C78"/>
    <w:rsid w:val="00BA6317"/>
    <w:rsid w:val="00BB4208"/>
    <w:rsid w:val="00BC07CB"/>
    <w:rsid w:val="00BC74D2"/>
    <w:rsid w:val="00BD507A"/>
    <w:rsid w:val="00BD72E6"/>
    <w:rsid w:val="00BE2B5E"/>
    <w:rsid w:val="00BF5011"/>
    <w:rsid w:val="00C12B97"/>
    <w:rsid w:val="00C27259"/>
    <w:rsid w:val="00C31CC3"/>
    <w:rsid w:val="00C34BE7"/>
    <w:rsid w:val="00C34E6F"/>
    <w:rsid w:val="00C4626F"/>
    <w:rsid w:val="00C46272"/>
    <w:rsid w:val="00C65647"/>
    <w:rsid w:val="00C70267"/>
    <w:rsid w:val="00C72142"/>
    <w:rsid w:val="00C75748"/>
    <w:rsid w:val="00C869AC"/>
    <w:rsid w:val="00C9450C"/>
    <w:rsid w:val="00CB2BE2"/>
    <w:rsid w:val="00CC6165"/>
    <w:rsid w:val="00CD436D"/>
    <w:rsid w:val="00CE06F1"/>
    <w:rsid w:val="00CE4236"/>
    <w:rsid w:val="00CF161F"/>
    <w:rsid w:val="00D037CC"/>
    <w:rsid w:val="00D15093"/>
    <w:rsid w:val="00D343A2"/>
    <w:rsid w:val="00D4103E"/>
    <w:rsid w:val="00D80DF6"/>
    <w:rsid w:val="00D96109"/>
    <w:rsid w:val="00DA113E"/>
    <w:rsid w:val="00DC0EC6"/>
    <w:rsid w:val="00DD40F8"/>
    <w:rsid w:val="00DE3863"/>
    <w:rsid w:val="00DE410D"/>
    <w:rsid w:val="00E07678"/>
    <w:rsid w:val="00E22670"/>
    <w:rsid w:val="00E43A9F"/>
    <w:rsid w:val="00E70B61"/>
    <w:rsid w:val="00E72831"/>
    <w:rsid w:val="00E839E2"/>
    <w:rsid w:val="00E85CCC"/>
    <w:rsid w:val="00E93EE5"/>
    <w:rsid w:val="00EA101F"/>
    <w:rsid w:val="00EA2772"/>
    <w:rsid w:val="00EC0C66"/>
    <w:rsid w:val="00EC4D64"/>
    <w:rsid w:val="00EC582F"/>
    <w:rsid w:val="00EE01FF"/>
    <w:rsid w:val="00EE06A0"/>
    <w:rsid w:val="00EE710D"/>
    <w:rsid w:val="00EF1B53"/>
    <w:rsid w:val="00F177A5"/>
    <w:rsid w:val="00F25E80"/>
    <w:rsid w:val="00F35B30"/>
    <w:rsid w:val="00F5474E"/>
    <w:rsid w:val="00F63458"/>
    <w:rsid w:val="00F64EB6"/>
    <w:rsid w:val="00F85837"/>
    <w:rsid w:val="00FA4EA3"/>
    <w:rsid w:val="00FB4308"/>
    <w:rsid w:val="00FD56E1"/>
    <w:rsid w:val="00FF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D3D5DD"/>
  <w15:chartTrackingRefBased/>
  <w15:docId w15:val="{6634F627-B5B0-4232-AD84-0166EAEBA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D56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character" w:styleId="Hyperlink">
    <w:name w:val="Hyperlink"/>
    <w:rsid w:val="00D15093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AE1DCA"/>
    <w:pPr>
      <w:ind w:left="720"/>
      <w:contextualSpacing/>
    </w:pPr>
  </w:style>
  <w:style w:type="paragraph" w:customStyle="1" w:styleId="Default">
    <w:name w:val="Default"/>
    <w:rsid w:val="009948D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low\Desktop\Risk%20Assess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7D866ED173B14EA591D62CBF995F92" ma:contentTypeVersion="8" ma:contentTypeDescription="Create a new document." ma:contentTypeScope="" ma:versionID="596e823f0dd4b023ae16d4d4f66ca44c">
  <xsd:schema xmlns:xsd="http://www.w3.org/2001/XMLSchema" xmlns:xs="http://www.w3.org/2001/XMLSchema" xmlns:p="http://schemas.microsoft.com/office/2006/metadata/properties" xmlns:ns2="24d1e5be-19bb-427a-8e22-fb3216eeb137" xmlns:ns3="f2a0a164-ff47-44d4-9d92-fa3f60b4b537" targetNamespace="http://schemas.microsoft.com/office/2006/metadata/properties" ma:root="true" ma:fieldsID="4c3586e6ce9bf5b4db8692fb9f29fe68" ns2:_="" ns3:_="">
    <xsd:import namespace="24d1e5be-19bb-427a-8e22-fb3216eeb137"/>
    <xsd:import namespace="f2a0a164-ff47-44d4-9d92-fa3f60b4b53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d1e5be-19bb-427a-8e22-fb3216eeb1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0a164-ff47-44d4-9d92-fa3f60b4b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0759D6-7BDB-4A95-9659-BD1FED6A86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DDE918-BCB0-4DC3-A5B5-CA4BF04977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d1e5be-19bb-427a-8e22-fb3216eeb137"/>
    <ds:schemaRef ds:uri="f2a0a164-ff47-44d4-9d92-fa3f60b4b5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5B1958-FC61-42CF-B67F-84E26D2497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24F6189-A748-41FF-81FC-773ABA0BC9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Risk Assessment</Template>
  <TotalTime>34</TotalTime>
  <Pages>6</Pages>
  <Words>1837</Words>
  <Characters>10442</Characters>
  <Application>Microsoft Office Word</Application>
  <DocSecurity>0</DocSecurity>
  <Lines>580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No</vt:lpstr>
    </vt:vector>
  </TitlesOfParts>
  <Company>MB HS</Company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No</dc:title>
  <dc:subject/>
  <dc:creator>MBHS</dc:creator>
  <cp:keywords/>
  <cp:lastModifiedBy>Tony Smith-Allen</cp:lastModifiedBy>
  <cp:revision>4</cp:revision>
  <cp:lastPrinted>2013-12-18T11:03:00Z</cp:lastPrinted>
  <dcterms:created xsi:type="dcterms:W3CDTF">2025-12-23T09:33:00Z</dcterms:created>
  <dcterms:modified xsi:type="dcterms:W3CDTF">2025-12-23T10:06:00Z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0x010100307D866ED173B14EA591D62CBF995F92</vt:lpwstr>
  </property>
</Properties>
</file>