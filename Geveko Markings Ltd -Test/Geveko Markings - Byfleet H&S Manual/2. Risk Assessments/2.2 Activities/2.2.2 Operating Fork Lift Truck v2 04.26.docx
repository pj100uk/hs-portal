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480"/>
        <w:gridCol w:w="1701"/>
        <w:gridCol w:w="4830"/>
      </w:tblGrid>
      <w:tr w:rsidR="00B07EE2" w:rsidRPr="003C46DE" w14:paraId="3411EC3A" w14:textId="77777777" w:rsidTr="00A3166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5BAAD656" w14:textId="77777777" w:rsidR="00B07EE2" w:rsidRPr="005665AF" w:rsidRDefault="00B07EE2" w:rsidP="006806C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Area/Activity Assessed</w:t>
            </w:r>
          </w:p>
        </w:tc>
        <w:tc>
          <w:tcPr>
            <w:tcW w:w="5480" w:type="dxa"/>
            <w:vAlign w:val="center"/>
          </w:tcPr>
          <w:p w14:paraId="43ED7B88" w14:textId="57A8000D" w:rsidR="00B07EE2" w:rsidRPr="005665AF" w:rsidRDefault="00EC5D28" w:rsidP="00EC5D28">
            <w:pPr>
              <w:rPr>
                <w:rFonts w:ascii="Arial" w:hAnsi="Arial" w:cs="Arial"/>
                <w:sz w:val="18"/>
                <w:szCs w:val="20"/>
              </w:rPr>
            </w:pPr>
            <w:r w:rsidRPr="005665AF">
              <w:rPr>
                <w:rFonts w:ascii="Arial" w:hAnsi="Arial" w:cs="Arial"/>
                <w:sz w:val="18"/>
                <w:szCs w:val="20"/>
              </w:rPr>
              <w:t xml:space="preserve">Operating </w:t>
            </w:r>
            <w:r w:rsidR="005665AF" w:rsidRPr="005665AF">
              <w:rPr>
                <w:rFonts w:ascii="Arial" w:hAnsi="Arial" w:cs="Arial"/>
                <w:sz w:val="18"/>
                <w:szCs w:val="20"/>
              </w:rPr>
              <w:t>Forklift</w:t>
            </w:r>
            <w:r w:rsidRPr="005665AF">
              <w:rPr>
                <w:rFonts w:ascii="Arial" w:hAnsi="Arial" w:cs="Arial"/>
                <w:sz w:val="18"/>
                <w:szCs w:val="20"/>
              </w:rPr>
              <w:t xml:space="preserve"> Truck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08A8E587" w14:textId="77777777" w:rsidR="00B07EE2" w:rsidRPr="005665AF" w:rsidRDefault="006806C5" w:rsidP="00B9567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Date</w:t>
            </w:r>
          </w:p>
        </w:tc>
        <w:tc>
          <w:tcPr>
            <w:tcW w:w="4830" w:type="dxa"/>
            <w:vAlign w:val="center"/>
          </w:tcPr>
          <w:p w14:paraId="527A2CB5" w14:textId="7EC011F6" w:rsidR="00B07EE2" w:rsidRPr="005665AF" w:rsidRDefault="005665AF" w:rsidP="008851AB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2</w:t>
            </w:r>
            <w:r w:rsidRPr="005665AF">
              <w:rPr>
                <w:rFonts w:ascii="Arial" w:hAnsi="Arial" w:cs="Arial"/>
                <w:sz w:val="18"/>
                <w:szCs w:val="20"/>
                <w:vertAlign w:val="superscript"/>
              </w:rPr>
              <w:t>nd</w:t>
            </w:r>
            <w:r>
              <w:rPr>
                <w:rFonts w:ascii="Arial" w:hAnsi="Arial" w:cs="Arial"/>
                <w:sz w:val="18"/>
                <w:szCs w:val="20"/>
              </w:rPr>
              <w:t xml:space="preserve"> April 2026</w:t>
            </w:r>
          </w:p>
        </w:tc>
      </w:tr>
      <w:tr w:rsidR="006806C5" w:rsidRPr="003C46DE" w14:paraId="6DB9476A" w14:textId="77777777" w:rsidTr="00A3166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2EA04A0F" w14:textId="33B65BB5" w:rsidR="006806C5" w:rsidRPr="005665AF" w:rsidRDefault="006806C5" w:rsidP="006806C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Assessment Completed By</w:t>
            </w:r>
          </w:p>
        </w:tc>
        <w:tc>
          <w:tcPr>
            <w:tcW w:w="5480" w:type="dxa"/>
            <w:vAlign w:val="center"/>
          </w:tcPr>
          <w:p w14:paraId="5645E4E2" w14:textId="28DDD8E7" w:rsidR="006806C5" w:rsidRPr="005665AF" w:rsidRDefault="005665AF" w:rsidP="000F6FD0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T. Smith-Allen, J. Addison </w:t>
            </w:r>
            <w:r w:rsidRPr="005665AF">
              <w:rPr>
                <w:rFonts w:ascii="Arial" w:hAnsi="Arial" w:cs="Arial"/>
                <w:sz w:val="14"/>
                <w:szCs w:val="16"/>
              </w:rPr>
              <w:t>(MB Health &amp; Safety Ltd)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26A9E39" w14:textId="77777777" w:rsidR="006806C5" w:rsidRPr="005665AF" w:rsidRDefault="006806C5" w:rsidP="00B9567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Person(s) Consulted</w:t>
            </w:r>
          </w:p>
        </w:tc>
        <w:tc>
          <w:tcPr>
            <w:tcW w:w="4830" w:type="dxa"/>
            <w:vAlign w:val="center"/>
          </w:tcPr>
          <w:p w14:paraId="5F44CEAA" w14:textId="52BAD1CE" w:rsidR="006806C5" w:rsidRPr="005665AF" w:rsidRDefault="005665AF" w:rsidP="00D037CC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D. Bryant</w:t>
            </w:r>
          </w:p>
        </w:tc>
      </w:tr>
    </w:tbl>
    <w:p w14:paraId="77F5B0C7" w14:textId="77777777" w:rsidR="006806C5" w:rsidRPr="003C46DE" w:rsidRDefault="006806C5"/>
    <w:tbl>
      <w:tblPr>
        <w:tblW w:w="14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676"/>
      </w:tblGrid>
      <w:tr w:rsidR="007B2D70" w:rsidRPr="003C46DE" w14:paraId="4397580C" w14:textId="77777777" w:rsidTr="00A3166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278BCB7D" w14:textId="77777777" w:rsidR="007B2D70" w:rsidRPr="005665AF" w:rsidRDefault="007B2D70" w:rsidP="00B9567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390A445D" w14:textId="77777777" w:rsidR="007B2D70" w:rsidRPr="005665AF" w:rsidRDefault="007B2D70" w:rsidP="000352F1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Employees</w:t>
            </w:r>
          </w:p>
        </w:tc>
        <w:bookmarkStart w:id="0" w:name="Check1"/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59ED8856" w14:textId="77777777" w:rsidR="007B2D70" w:rsidRPr="003C46DE" w:rsidRDefault="00EC5D28" w:rsidP="000352F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14:paraId="0894424F" w14:textId="77777777" w:rsidR="007B2D70" w:rsidRPr="005665AF" w:rsidRDefault="007B2D70" w:rsidP="000352F1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Contractor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3AC075DD" w14:textId="77777777" w:rsidR="007B2D70" w:rsidRPr="003C46DE" w:rsidRDefault="00F767B3" w:rsidP="000352F1">
            <w:pPr>
              <w:jc w:val="center"/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04767CBA" w14:textId="77777777" w:rsidR="007B2D70" w:rsidRPr="005665A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509B8C17" w14:textId="77777777" w:rsidR="007B2D70" w:rsidRPr="003C46DE" w:rsidRDefault="00F767B3" w:rsidP="000352F1">
            <w:pPr>
              <w:jc w:val="center"/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A5A21BF" w14:textId="77777777" w:rsidR="007B2D70" w:rsidRPr="005665A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6ECDA2F5" w14:textId="77777777" w:rsidR="007B2D70" w:rsidRPr="003C46DE" w:rsidRDefault="00F767B3" w:rsidP="000352F1">
            <w:pPr>
              <w:jc w:val="center"/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61F17388" w14:textId="77777777" w:rsidR="007B2D70" w:rsidRPr="005665A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06EA2338" w14:textId="77777777" w:rsidR="007B2D70" w:rsidRPr="003C46DE" w:rsidRDefault="00435332" w:rsidP="000352F1">
            <w:pPr>
              <w:jc w:val="center"/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5F55C3A7" w14:textId="77777777" w:rsidR="007B2D70" w:rsidRPr="005665A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Trespassers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14:paraId="783FD33A" w14:textId="77777777" w:rsidR="007B2D70" w:rsidRPr="003C46DE" w:rsidRDefault="00F767B3" w:rsidP="000352F1">
            <w:pPr>
              <w:jc w:val="center"/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3C46DE" w14:paraId="6E14F672" w14:textId="77777777" w:rsidTr="00A3166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2019A77E" w14:textId="77777777" w:rsidR="007B2D70" w:rsidRPr="005665AF" w:rsidRDefault="007B2D70" w:rsidP="00B9567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133B4C2A" w14:textId="77777777" w:rsidR="007B2D70" w:rsidRPr="005665AF" w:rsidRDefault="007B2D70" w:rsidP="000352F1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64E5B45B" w14:textId="77777777" w:rsidR="007B2D70" w:rsidRPr="003C46DE" w:rsidRDefault="00F767B3" w:rsidP="000352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5B4503BD" w14:textId="77777777" w:rsidR="007B2D70" w:rsidRPr="005665AF" w:rsidRDefault="007B2D70" w:rsidP="000352F1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01AD4D18" w14:textId="77777777" w:rsidR="007B2D70" w:rsidRPr="003C46DE" w:rsidRDefault="00F767B3" w:rsidP="000352F1">
            <w:pPr>
              <w:jc w:val="center"/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7073469E" w14:textId="77777777" w:rsidR="007B2D70" w:rsidRPr="005665A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1168FE62" w14:textId="77777777" w:rsidR="007B2D70" w:rsidRPr="003C46DE" w:rsidRDefault="00EC5D28" w:rsidP="000352F1">
            <w:pPr>
              <w:jc w:val="center"/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03F3BE10" w14:textId="77777777" w:rsidR="007B2D70" w:rsidRPr="005665A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38CF11BA" w14:textId="77777777" w:rsidR="007B2D70" w:rsidRPr="003C46DE" w:rsidRDefault="00F767B3" w:rsidP="000352F1">
            <w:pPr>
              <w:jc w:val="center"/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7AE7E2F6" w14:textId="77777777" w:rsidR="007B2D70" w:rsidRPr="005665A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2CFAE1C4" w14:textId="77777777" w:rsidR="007B2D70" w:rsidRPr="003C46DE" w:rsidRDefault="00F767B3" w:rsidP="000352F1">
            <w:pPr>
              <w:jc w:val="center"/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2FB3F359" w14:textId="77777777" w:rsidR="007B2D70" w:rsidRPr="005665A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Yearly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14:paraId="258B5A53" w14:textId="77777777" w:rsidR="007B2D70" w:rsidRPr="003C46DE" w:rsidRDefault="00F767B3" w:rsidP="000352F1">
            <w:pPr>
              <w:jc w:val="center"/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3C46DE" w14:paraId="6D929644" w14:textId="77777777" w:rsidTr="00A3166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353F5A84" w14:textId="77777777" w:rsidR="007B2D70" w:rsidRPr="005665AF" w:rsidRDefault="007B2D70" w:rsidP="00B9567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5A805165" w14:textId="77777777" w:rsidR="007B2D70" w:rsidRPr="005665A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07BF688F" w14:textId="77777777" w:rsidR="007B2D70" w:rsidRPr="003C46DE" w:rsidRDefault="00F767B3" w:rsidP="000352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551AF9C2" w14:textId="77777777" w:rsidR="007B2D70" w:rsidRPr="005665AF" w:rsidRDefault="007B2D70" w:rsidP="000352F1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06EC7015" w14:textId="77777777" w:rsidR="007B2D70" w:rsidRPr="003C46DE" w:rsidRDefault="00435332" w:rsidP="000352F1">
            <w:pPr>
              <w:jc w:val="center"/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3794789F" w14:textId="77777777" w:rsidR="007B2D70" w:rsidRPr="005665A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55E43EEE" w14:textId="77777777" w:rsidR="007B2D70" w:rsidRPr="003C46DE" w:rsidRDefault="00F767B3" w:rsidP="000352F1">
            <w:pPr>
              <w:jc w:val="center"/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304F2221" w14:textId="77777777" w:rsidR="007B2D70" w:rsidRPr="005665A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66DD1484" w14:textId="77777777" w:rsidR="007B2D70" w:rsidRPr="003C46DE" w:rsidRDefault="00F767B3" w:rsidP="000352F1">
            <w:pPr>
              <w:jc w:val="center"/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4A690590" w14:textId="77777777" w:rsidR="007B2D70" w:rsidRPr="005665A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3A073796" w14:textId="77777777" w:rsidR="007B2D70" w:rsidRPr="003C46DE" w:rsidRDefault="009A70AA" w:rsidP="000352F1">
            <w:pPr>
              <w:jc w:val="center"/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41EC39E7" w14:textId="77777777" w:rsidR="007B2D70" w:rsidRPr="005665A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More than</w:t>
            </w:r>
          </w:p>
          <w:p w14:paraId="1E76268A" w14:textId="77777777" w:rsidR="007B2D70" w:rsidRPr="005665A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8 hrs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14:paraId="35B14AE2" w14:textId="77777777" w:rsidR="007B2D70" w:rsidRPr="003C46DE" w:rsidRDefault="00F767B3" w:rsidP="000352F1">
            <w:pPr>
              <w:jc w:val="center"/>
            </w:pPr>
            <w:r w:rsidRPr="003C46DE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C46DE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C46DE">
              <w:rPr>
                <w:rFonts w:ascii="Arial" w:hAnsi="Arial" w:cs="Arial"/>
                <w:sz w:val="28"/>
                <w:szCs w:val="28"/>
              </w:rPr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C46DE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14:paraId="2B9BAA90" w14:textId="77777777" w:rsidR="00C70267" w:rsidRPr="003C46DE" w:rsidRDefault="00C70267">
      <w:pPr>
        <w:rPr>
          <w:rFonts w:ascii="Arial" w:hAnsi="Arial" w:cs="Arial"/>
          <w:sz w:val="16"/>
          <w:szCs w:val="16"/>
        </w:rPr>
      </w:pPr>
    </w:p>
    <w:tbl>
      <w:tblPr>
        <w:tblW w:w="14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5584"/>
        <w:gridCol w:w="1220"/>
        <w:gridCol w:w="6268"/>
      </w:tblGrid>
      <w:tr w:rsidR="00520305" w:rsidRPr="003C46DE" w14:paraId="0E399100" w14:textId="77777777" w:rsidTr="008E3646">
        <w:trPr>
          <w:trHeight w:val="14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EB1388" w14:textId="77777777" w:rsidR="00520305" w:rsidRPr="003C46DE" w:rsidRDefault="00520305" w:rsidP="008E3646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3C46DE">
              <w:rPr>
                <w:rFonts w:ascii="Arial" w:hAnsi="Arial" w:cs="Arial"/>
                <w:b/>
                <w:sz w:val="16"/>
                <w:szCs w:val="18"/>
              </w:rPr>
              <w:t xml:space="preserve">Probability  (Prob) </w:t>
            </w:r>
          </w:p>
        </w:tc>
        <w:tc>
          <w:tcPr>
            <w:tcW w:w="55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590B3F" w14:textId="77777777" w:rsidR="00520305" w:rsidRPr="003C46DE" w:rsidRDefault="00520305" w:rsidP="008E3646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3C46DE">
              <w:rPr>
                <w:rFonts w:ascii="Arial" w:hAnsi="Arial" w:cs="Arial"/>
                <w:b/>
                <w:sz w:val="16"/>
                <w:szCs w:val="18"/>
              </w:rPr>
              <w:t>5=Very Likely, 4= Likely, 3= Quite Possible,  2= Possible, 1= Unlikely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9112444" w14:textId="77777777" w:rsidR="00520305" w:rsidRPr="003C46DE" w:rsidRDefault="00520305" w:rsidP="008E3646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  <w:tc>
          <w:tcPr>
            <w:tcW w:w="6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A8F6E7" w14:textId="77777777" w:rsidR="00520305" w:rsidRPr="003C46DE" w:rsidRDefault="00520305" w:rsidP="008E3646">
            <w:pPr>
              <w:pStyle w:val="Footer"/>
              <w:rPr>
                <w:rFonts w:ascii="Arial" w:hAnsi="Arial" w:cs="Arial"/>
                <w:sz w:val="16"/>
                <w:szCs w:val="18"/>
              </w:rPr>
            </w:pPr>
            <w:r w:rsidRPr="003C46DE">
              <w:rPr>
                <w:rFonts w:ascii="Arial" w:hAnsi="Arial" w:cs="Arial"/>
                <w:b/>
                <w:sz w:val="16"/>
                <w:szCs w:val="18"/>
              </w:rPr>
              <w:t>0-8  - Low risk No Action Required</w:t>
            </w:r>
            <w:r w:rsidRPr="003C46DE">
              <w:rPr>
                <w:rFonts w:ascii="Arial" w:hAnsi="Arial" w:cs="Arial"/>
                <w:sz w:val="16"/>
                <w:szCs w:val="18"/>
              </w:rPr>
              <w:t>.</w:t>
            </w:r>
          </w:p>
          <w:p w14:paraId="7A14F094" w14:textId="77777777" w:rsidR="00520305" w:rsidRPr="003C46DE" w:rsidRDefault="00520305" w:rsidP="008E3646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3C46DE">
              <w:rPr>
                <w:rFonts w:ascii="Arial" w:hAnsi="Arial" w:cs="Arial"/>
                <w:b/>
                <w:sz w:val="16"/>
                <w:szCs w:val="18"/>
              </w:rPr>
              <w:t>9-15 - Medium risk Ensure adequate controls are in use.</w:t>
            </w:r>
          </w:p>
          <w:p w14:paraId="105E56EE" w14:textId="77777777" w:rsidR="00520305" w:rsidRPr="003C46DE" w:rsidRDefault="00520305" w:rsidP="008E3646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3C46DE">
              <w:rPr>
                <w:rFonts w:ascii="Arial" w:hAnsi="Arial" w:cs="Arial"/>
                <w:b/>
                <w:sz w:val="16"/>
                <w:szCs w:val="18"/>
              </w:rPr>
              <w:t>16-25 - High Risk Stop operation and implement adequate control measures</w:t>
            </w:r>
          </w:p>
        </w:tc>
      </w:tr>
      <w:tr w:rsidR="00520305" w:rsidRPr="003C46DE" w14:paraId="7A0369D9" w14:textId="77777777" w:rsidTr="008E3646">
        <w:trPr>
          <w:trHeight w:val="140"/>
        </w:trPr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7C6ABD" w14:textId="77777777" w:rsidR="00520305" w:rsidRPr="003C46DE" w:rsidRDefault="00520305" w:rsidP="008E3646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55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17C847" w14:textId="77777777" w:rsidR="00520305" w:rsidRPr="003C46DE" w:rsidRDefault="00520305" w:rsidP="008E3646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F37"/>
            <w:vAlign w:val="center"/>
          </w:tcPr>
          <w:p w14:paraId="046B09B0" w14:textId="77777777" w:rsidR="00520305" w:rsidRPr="003C46DE" w:rsidRDefault="00520305" w:rsidP="008E3646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  <w:tc>
          <w:tcPr>
            <w:tcW w:w="6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5F59C4" w14:textId="77777777" w:rsidR="00520305" w:rsidRPr="003C46DE" w:rsidRDefault="00520305" w:rsidP="008E3646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</w:tr>
      <w:tr w:rsidR="00520305" w:rsidRPr="003C46DE" w14:paraId="1E130779" w14:textId="77777777" w:rsidTr="008E3646">
        <w:trPr>
          <w:trHeight w:val="140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0AC21" w14:textId="77777777" w:rsidR="00520305" w:rsidRPr="003C46DE" w:rsidRDefault="00520305" w:rsidP="008E3646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3C46DE">
              <w:rPr>
                <w:rFonts w:ascii="Arial" w:hAnsi="Arial" w:cs="Arial"/>
                <w:b/>
                <w:sz w:val="16"/>
                <w:szCs w:val="18"/>
              </w:rPr>
              <w:t>Severity  (Sev)</w:t>
            </w:r>
          </w:p>
        </w:tc>
        <w:tc>
          <w:tcPr>
            <w:tcW w:w="5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86965" w14:textId="77777777" w:rsidR="00520305" w:rsidRPr="003C46DE" w:rsidRDefault="00520305" w:rsidP="008E3646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3C46DE">
              <w:rPr>
                <w:rFonts w:ascii="Arial" w:hAnsi="Arial" w:cs="Arial"/>
                <w:b/>
                <w:sz w:val="16"/>
                <w:szCs w:val="18"/>
              </w:rPr>
              <w:t>5=Catastrophic, 4=Major, 3=Moderate, 2=Minor, 1=Insignificant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5D5027D3" w14:textId="77777777" w:rsidR="00520305" w:rsidRPr="003C46DE" w:rsidRDefault="00520305" w:rsidP="008E3646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  <w:tc>
          <w:tcPr>
            <w:tcW w:w="6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4A536" w14:textId="77777777" w:rsidR="00520305" w:rsidRPr="003C46DE" w:rsidRDefault="00520305" w:rsidP="008E3646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</w:tr>
    </w:tbl>
    <w:p w14:paraId="5B12744A" w14:textId="77777777" w:rsidR="00D037CC" w:rsidRPr="003C46DE" w:rsidRDefault="00D037CC">
      <w:pPr>
        <w:rPr>
          <w:rFonts w:ascii="Arial" w:hAnsi="Arial" w:cs="Arial"/>
          <w:sz w:val="16"/>
          <w:szCs w:val="16"/>
        </w:rPr>
        <w:sectPr w:rsidR="00D037CC" w:rsidRPr="003C46DE" w:rsidSect="00BE2B5E">
          <w:headerReference w:type="default" r:id="rId7"/>
          <w:footerReference w:type="default" r:id="rId8"/>
          <w:type w:val="continuous"/>
          <w:pgSz w:w="16838" w:h="11906" w:orient="landscape" w:code="9"/>
          <w:pgMar w:top="1134" w:right="1134" w:bottom="907" w:left="1134" w:header="709" w:footer="170" w:gutter="0"/>
          <w:cols w:space="708"/>
          <w:docGrid w:linePitch="360"/>
        </w:sectPr>
      </w:pPr>
    </w:p>
    <w:p w14:paraId="6E0411B9" w14:textId="77777777" w:rsidR="00C70267" w:rsidRPr="003C46DE" w:rsidRDefault="00C70267">
      <w:pPr>
        <w:rPr>
          <w:rFonts w:ascii="Arial" w:hAnsi="Arial" w:cs="Arial"/>
          <w:sz w:val="16"/>
          <w:szCs w:val="16"/>
        </w:rPr>
      </w:pPr>
    </w:p>
    <w:p w14:paraId="2D28D40E" w14:textId="77777777" w:rsidR="00520305" w:rsidRPr="005665AF" w:rsidRDefault="00520305" w:rsidP="00520305">
      <w:pPr>
        <w:jc w:val="center"/>
        <w:rPr>
          <w:rFonts w:ascii="Arial" w:hAnsi="Arial" w:cs="Arial"/>
          <w:b/>
          <w:sz w:val="18"/>
          <w:szCs w:val="14"/>
        </w:rPr>
      </w:pPr>
      <w:r w:rsidRPr="005665AF">
        <w:rPr>
          <w:rFonts w:ascii="Arial" w:hAnsi="Arial" w:cs="Arial"/>
          <w:b/>
          <w:sz w:val="18"/>
          <w:szCs w:val="14"/>
        </w:rPr>
        <w:t>This Risk Assessment &amp; Control Measures has been established following consultation with Management, Super</w:t>
      </w:r>
      <w:r w:rsidR="004F539E" w:rsidRPr="005665AF">
        <w:rPr>
          <w:rFonts w:ascii="Arial" w:hAnsi="Arial" w:cs="Arial"/>
          <w:b/>
          <w:sz w:val="18"/>
          <w:szCs w:val="14"/>
        </w:rPr>
        <w:t>visory and Operational staff</w:t>
      </w:r>
    </w:p>
    <w:p w14:paraId="125BDBA7" w14:textId="77777777" w:rsidR="00520305" w:rsidRPr="005665AF" w:rsidRDefault="00520305" w:rsidP="00520305">
      <w:pPr>
        <w:jc w:val="center"/>
        <w:rPr>
          <w:rFonts w:ascii="Arial" w:hAnsi="Arial" w:cs="Arial"/>
          <w:b/>
          <w:sz w:val="18"/>
          <w:szCs w:val="14"/>
        </w:rPr>
      </w:pPr>
      <w:r w:rsidRPr="005665AF">
        <w:rPr>
          <w:rFonts w:ascii="Arial" w:hAnsi="Arial" w:cs="Arial"/>
          <w:b/>
          <w:sz w:val="18"/>
          <w:szCs w:val="14"/>
        </w:rPr>
        <w:t>Staff acknowledgment as to their understanding of the content and the control measures to be applied is included as the last page to this document</w:t>
      </w:r>
    </w:p>
    <w:p w14:paraId="690662D8" w14:textId="77777777" w:rsidR="00520305" w:rsidRPr="003C46DE" w:rsidRDefault="00520305">
      <w:pPr>
        <w:rPr>
          <w:rFonts w:ascii="Arial" w:hAnsi="Arial" w:cs="Arial"/>
          <w:sz w:val="16"/>
          <w:szCs w:val="16"/>
        </w:rPr>
      </w:pPr>
    </w:p>
    <w:tbl>
      <w:tblPr>
        <w:tblW w:w="14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577"/>
        <w:gridCol w:w="541"/>
        <w:gridCol w:w="616"/>
        <w:gridCol w:w="657"/>
        <w:gridCol w:w="6481"/>
        <w:gridCol w:w="504"/>
        <w:gridCol w:w="602"/>
        <w:gridCol w:w="630"/>
        <w:gridCol w:w="881"/>
      </w:tblGrid>
      <w:tr w:rsidR="006806C5" w:rsidRPr="003C46DE" w14:paraId="7CD95902" w14:textId="77777777" w:rsidTr="005665AF">
        <w:trPr>
          <w:trHeight w:val="168"/>
          <w:jc w:val="center"/>
        </w:trPr>
        <w:tc>
          <w:tcPr>
            <w:tcW w:w="497" w:type="dxa"/>
            <w:vMerge w:val="restart"/>
            <w:shd w:val="clear" w:color="auto" w:fill="D9D9D9"/>
            <w:vAlign w:val="center"/>
          </w:tcPr>
          <w:p w14:paraId="350AD5C1" w14:textId="77777777" w:rsidR="006806C5" w:rsidRPr="005665AF" w:rsidRDefault="006806C5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3577" w:type="dxa"/>
            <w:vMerge w:val="restart"/>
            <w:shd w:val="clear" w:color="auto" w:fill="D9D9D9"/>
            <w:vAlign w:val="center"/>
          </w:tcPr>
          <w:p w14:paraId="7BB72C6B" w14:textId="77777777" w:rsidR="006806C5" w:rsidRPr="005665AF" w:rsidRDefault="006806C5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14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3006DF" w14:textId="77777777" w:rsidR="006806C5" w:rsidRPr="003C46DE" w:rsidRDefault="006806C5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481" w:type="dxa"/>
            <w:vMerge w:val="restart"/>
            <w:shd w:val="clear" w:color="auto" w:fill="D9D9D9"/>
            <w:vAlign w:val="center"/>
          </w:tcPr>
          <w:p w14:paraId="7684788B" w14:textId="77777777" w:rsidR="006806C5" w:rsidRPr="003C46DE" w:rsidRDefault="006806C5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36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3115D0A" w14:textId="77777777" w:rsidR="006806C5" w:rsidRPr="003C46DE" w:rsidRDefault="006806C5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81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C2B1BE0" w14:textId="19378062" w:rsidR="006806C5" w:rsidRPr="005665AF" w:rsidRDefault="005665AF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665AF">
              <w:rPr>
                <w:rFonts w:ascii="Arial" w:hAnsi="Arial" w:cs="Arial"/>
                <w:b/>
                <w:sz w:val="16"/>
                <w:szCs w:val="16"/>
              </w:rPr>
              <w:t>Extra</w:t>
            </w:r>
            <w:r w:rsidR="006806C5" w:rsidRPr="005665AF">
              <w:rPr>
                <w:rFonts w:ascii="Arial" w:hAnsi="Arial" w:cs="Arial"/>
                <w:b/>
                <w:sz w:val="16"/>
                <w:szCs w:val="16"/>
              </w:rPr>
              <w:t xml:space="preserve"> Controls</w:t>
            </w:r>
          </w:p>
        </w:tc>
      </w:tr>
      <w:tr w:rsidR="006806C5" w:rsidRPr="003C46DE" w14:paraId="3660FC2C" w14:textId="77777777" w:rsidTr="005665AF">
        <w:trPr>
          <w:trHeight w:val="110"/>
          <w:jc w:val="center"/>
        </w:trPr>
        <w:tc>
          <w:tcPr>
            <w:tcW w:w="497" w:type="dxa"/>
            <w:vMerge/>
            <w:tcBorders>
              <w:bottom w:val="single" w:sz="4" w:space="0" w:color="auto"/>
            </w:tcBorders>
            <w:shd w:val="clear" w:color="auto" w:fill="B8CCE4"/>
          </w:tcPr>
          <w:p w14:paraId="39388C80" w14:textId="77777777" w:rsidR="006806C5" w:rsidRPr="003C46DE" w:rsidRDefault="006806C5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7" w:type="dxa"/>
            <w:vMerge/>
          </w:tcPr>
          <w:p w14:paraId="4972DE32" w14:textId="77777777" w:rsidR="006806C5" w:rsidRPr="003C46DE" w:rsidRDefault="006806C5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D9D9D9"/>
            <w:vAlign w:val="center"/>
          </w:tcPr>
          <w:p w14:paraId="56C2F9E2" w14:textId="77777777" w:rsidR="006806C5" w:rsidRPr="003C46DE" w:rsidRDefault="00D05103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6" w:type="dxa"/>
            <w:shd w:val="clear" w:color="auto" w:fill="D9D9D9"/>
            <w:vAlign w:val="center"/>
          </w:tcPr>
          <w:p w14:paraId="10F92527" w14:textId="77777777" w:rsidR="006806C5" w:rsidRPr="003C46DE" w:rsidRDefault="00D05103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12F8AC" w14:textId="77777777" w:rsidR="006806C5" w:rsidRPr="003C46DE" w:rsidRDefault="006806C5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481" w:type="dxa"/>
            <w:vMerge/>
          </w:tcPr>
          <w:p w14:paraId="0FDABE79" w14:textId="77777777" w:rsidR="006806C5" w:rsidRPr="003C46DE" w:rsidRDefault="006806C5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" w:type="dxa"/>
            <w:shd w:val="clear" w:color="auto" w:fill="D9D9D9"/>
            <w:vAlign w:val="center"/>
          </w:tcPr>
          <w:p w14:paraId="55C9CF38" w14:textId="77777777" w:rsidR="006806C5" w:rsidRPr="003C46DE" w:rsidRDefault="00D05103" w:rsidP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3A1F7814" w14:textId="77777777" w:rsidR="006806C5" w:rsidRPr="003C46DE" w:rsidRDefault="006806C5" w:rsidP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44E5DD9" w14:textId="77777777" w:rsidR="006806C5" w:rsidRPr="003C46DE" w:rsidRDefault="006806C5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81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2D732BB8" w14:textId="77777777" w:rsidR="006806C5" w:rsidRPr="003C46DE" w:rsidRDefault="006806C5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64A" w:rsidRPr="003C46DE" w14:paraId="2F44570F" w14:textId="77777777" w:rsidTr="005665AF">
        <w:trPr>
          <w:trHeight w:val="2891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41B70504" w14:textId="77777777" w:rsidR="006D464A" w:rsidRPr="003C46DE" w:rsidRDefault="006D464A" w:rsidP="001750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65AF">
              <w:rPr>
                <w:rFonts w:ascii="Arial" w:hAnsi="Arial" w:cs="Arial"/>
                <w:b/>
                <w:sz w:val="16"/>
                <w:szCs w:val="16"/>
              </w:rPr>
              <w:t>1.</w:t>
            </w:r>
          </w:p>
        </w:tc>
        <w:tc>
          <w:tcPr>
            <w:tcW w:w="3577" w:type="dxa"/>
            <w:vAlign w:val="center"/>
          </w:tcPr>
          <w:p w14:paraId="25484CE9" w14:textId="77777777" w:rsidR="006D464A" w:rsidRPr="003C46DE" w:rsidRDefault="006D464A" w:rsidP="0017509F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Unauthorised use and operation of vehicle</w:t>
            </w:r>
          </w:p>
          <w:p w14:paraId="61BB540B" w14:textId="77777777" w:rsidR="006D464A" w:rsidRPr="003C46DE" w:rsidRDefault="006D464A" w:rsidP="0017509F">
            <w:pPr>
              <w:rPr>
                <w:rFonts w:ascii="Arial" w:hAnsi="Arial" w:cs="Arial"/>
                <w:sz w:val="20"/>
                <w:szCs w:val="20"/>
              </w:rPr>
            </w:pPr>
          </w:p>
          <w:p w14:paraId="6A941C2F" w14:textId="77777777" w:rsidR="006D464A" w:rsidRPr="003C46DE" w:rsidRDefault="006D464A" w:rsidP="0017509F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3C46DE">
              <w:rPr>
                <w:rFonts w:ascii="Arial" w:hAnsi="Arial" w:cs="Arial"/>
                <w:i/>
                <w:sz w:val="16"/>
                <w:szCs w:val="16"/>
              </w:rPr>
              <w:t xml:space="preserve">Unauthorised use of FLT could result in </w:t>
            </w:r>
            <w:r w:rsidR="00A75AD9" w:rsidRPr="003C46DE">
              <w:rPr>
                <w:rFonts w:ascii="Arial" w:hAnsi="Arial" w:cs="Arial"/>
                <w:i/>
                <w:sz w:val="16"/>
                <w:szCs w:val="16"/>
              </w:rPr>
              <w:t>severe persona</w:t>
            </w:r>
            <w:r w:rsidRPr="003C46DE">
              <w:rPr>
                <w:rFonts w:ascii="Arial" w:hAnsi="Arial" w:cs="Arial"/>
                <w:i/>
                <w:sz w:val="16"/>
                <w:szCs w:val="16"/>
              </w:rPr>
              <w:t>l injury to driver or 3</w:t>
            </w:r>
            <w:r w:rsidRPr="003C46DE">
              <w:rPr>
                <w:rFonts w:ascii="Arial" w:hAnsi="Arial" w:cs="Arial"/>
                <w:i/>
                <w:sz w:val="16"/>
                <w:szCs w:val="16"/>
                <w:vertAlign w:val="superscript"/>
              </w:rPr>
              <w:t>rd</w:t>
            </w:r>
            <w:r w:rsidRPr="003C46DE">
              <w:rPr>
                <w:rFonts w:ascii="Arial" w:hAnsi="Arial" w:cs="Arial"/>
                <w:i/>
                <w:sz w:val="16"/>
                <w:szCs w:val="16"/>
              </w:rPr>
              <w:t xml:space="preserve"> party</w:t>
            </w:r>
          </w:p>
        </w:tc>
        <w:tc>
          <w:tcPr>
            <w:tcW w:w="541" w:type="dxa"/>
            <w:vAlign w:val="center"/>
          </w:tcPr>
          <w:p w14:paraId="4F0A3062" w14:textId="77777777" w:rsidR="006D464A" w:rsidRPr="003C46DE" w:rsidRDefault="006D464A" w:rsidP="00175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6" w:type="dxa"/>
            <w:vAlign w:val="center"/>
          </w:tcPr>
          <w:p w14:paraId="54EEFC5D" w14:textId="77777777" w:rsidR="006D464A" w:rsidRPr="003C46DE" w:rsidRDefault="006D464A" w:rsidP="00175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57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6F5450AD" w14:textId="77777777" w:rsidR="006D464A" w:rsidRPr="003C46DE" w:rsidRDefault="006D464A" w:rsidP="001750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6481" w:type="dxa"/>
            <w:vAlign w:val="center"/>
          </w:tcPr>
          <w:p w14:paraId="10A7F556" w14:textId="77777777" w:rsidR="006D464A" w:rsidRPr="003C46DE" w:rsidRDefault="006D464A" w:rsidP="005665AF">
            <w:pPr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Monitoring of work activities completed by Company management team who are located in the working areas throughout the day and ensure that good practice is followed.</w:t>
            </w:r>
          </w:p>
          <w:p w14:paraId="167B9AB8" w14:textId="77777777" w:rsidR="006D464A" w:rsidRPr="003C46DE" w:rsidRDefault="006D464A" w:rsidP="005665AF">
            <w:pPr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Only trained competent staff are permi</w:t>
            </w:r>
            <w:r w:rsidR="00A40007" w:rsidRPr="003C46DE">
              <w:rPr>
                <w:rFonts w:ascii="Arial" w:hAnsi="Arial" w:cs="Arial"/>
                <w:sz w:val="20"/>
                <w:szCs w:val="20"/>
              </w:rPr>
              <w:t>tted to operate the FLT.</w:t>
            </w:r>
          </w:p>
          <w:p w14:paraId="1EEB3A58" w14:textId="77777777" w:rsidR="006D464A" w:rsidRPr="003C46DE" w:rsidRDefault="00A40007" w:rsidP="005665AF">
            <w:pPr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Specific safety, training </w:t>
            </w:r>
            <w:r w:rsidR="006D464A" w:rsidRPr="003C46DE">
              <w:rPr>
                <w:rFonts w:ascii="Arial" w:hAnsi="Arial" w:cs="Arial"/>
                <w:sz w:val="20"/>
                <w:szCs w:val="20"/>
              </w:rPr>
              <w:t>and guidance documentation is readily available from the Company.</w:t>
            </w:r>
          </w:p>
          <w:p w14:paraId="412A0FF8" w14:textId="5A647158" w:rsidR="006D464A" w:rsidRPr="003C46DE" w:rsidRDefault="008363DD" w:rsidP="005665AF">
            <w:pPr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The vehicle is kept in a secure </w:t>
            </w:r>
            <w:r w:rsidR="005665AF" w:rsidRPr="003C46DE">
              <w:rPr>
                <w:rFonts w:ascii="Arial" w:hAnsi="Arial" w:cs="Arial"/>
                <w:sz w:val="20"/>
                <w:szCs w:val="20"/>
              </w:rPr>
              <w:t>location and</w:t>
            </w:r>
            <w:r w:rsidR="006D464A" w:rsidRPr="003C46DE">
              <w:rPr>
                <w:rFonts w:ascii="Arial" w:hAnsi="Arial" w:cs="Arial"/>
                <w:sz w:val="20"/>
                <w:szCs w:val="20"/>
              </w:rPr>
              <w:t xml:space="preserve"> switched off when parked.</w:t>
            </w:r>
          </w:p>
          <w:p w14:paraId="05B37A4F" w14:textId="77777777" w:rsidR="006D464A" w:rsidRPr="003C46DE" w:rsidRDefault="006D464A" w:rsidP="005665AF">
            <w:pPr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i/>
                <w:sz w:val="20"/>
                <w:szCs w:val="20"/>
              </w:rPr>
              <w:t>Unauthorised use of any company vehicle is deemed to be a direct violation of employee responsibility (section 7 HASAWA1974). Disciplinary action is used by the Company for any unauthorised use of vehicles.</w:t>
            </w:r>
          </w:p>
        </w:tc>
        <w:tc>
          <w:tcPr>
            <w:tcW w:w="504" w:type="dxa"/>
            <w:vAlign w:val="center"/>
          </w:tcPr>
          <w:p w14:paraId="5167DAAD" w14:textId="77777777" w:rsidR="006D464A" w:rsidRPr="003C46DE" w:rsidRDefault="006D464A" w:rsidP="00175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02" w:type="dxa"/>
            <w:vAlign w:val="center"/>
          </w:tcPr>
          <w:p w14:paraId="183CFE9C" w14:textId="77777777" w:rsidR="006D464A" w:rsidRPr="003C46DE" w:rsidRDefault="00AF2C16" w:rsidP="00175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77005F64" w14:textId="77777777" w:rsidR="006D464A" w:rsidRPr="003C46DE" w:rsidRDefault="00AF2C16" w:rsidP="001750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881" w:type="dxa"/>
            <w:vAlign w:val="center"/>
          </w:tcPr>
          <w:p w14:paraId="64586C6C" w14:textId="77777777" w:rsidR="006D464A" w:rsidRPr="003C46DE" w:rsidRDefault="006D464A" w:rsidP="00175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58FF08" w14:textId="77777777" w:rsidR="009A70AA" w:rsidRPr="003C46DE" w:rsidRDefault="009A70AA">
      <w:pPr>
        <w:rPr>
          <w:sz w:val="20"/>
          <w:szCs w:val="20"/>
        </w:rPr>
      </w:pPr>
    </w:p>
    <w:p w14:paraId="6EB54AB8" w14:textId="77777777" w:rsidR="005665AF" w:rsidRDefault="005665AF">
      <w:r>
        <w:br w:type="page"/>
      </w:r>
    </w:p>
    <w:tbl>
      <w:tblPr>
        <w:tblW w:w="14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577"/>
        <w:gridCol w:w="541"/>
        <w:gridCol w:w="602"/>
        <w:gridCol w:w="685"/>
        <w:gridCol w:w="6439"/>
        <w:gridCol w:w="518"/>
        <w:gridCol w:w="602"/>
        <w:gridCol w:w="630"/>
        <w:gridCol w:w="895"/>
      </w:tblGrid>
      <w:tr w:rsidR="007848ED" w:rsidRPr="003C46DE" w14:paraId="6D8FDE25" w14:textId="77777777" w:rsidTr="005665AF">
        <w:trPr>
          <w:trHeight w:val="168"/>
          <w:jc w:val="center"/>
        </w:trPr>
        <w:tc>
          <w:tcPr>
            <w:tcW w:w="497" w:type="dxa"/>
            <w:vMerge w:val="restart"/>
            <w:shd w:val="clear" w:color="auto" w:fill="D9D9D9"/>
            <w:vAlign w:val="center"/>
          </w:tcPr>
          <w:p w14:paraId="2F3CC361" w14:textId="0F98A9C3" w:rsidR="007848ED" w:rsidRPr="005665AF" w:rsidRDefault="007848ED" w:rsidP="000D5BC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lastRenderedPageBreak/>
              <w:t>No</w:t>
            </w:r>
          </w:p>
        </w:tc>
        <w:tc>
          <w:tcPr>
            <w:tcW w:w="3577" w:type="dxa"/>
            <w:vMerge w:val="restart"/>
            <w:shd w:val="clear" w:color="auto" w:fill="D9D9D9"/>
            <w:vAlign w:val="center"/>
          </w:tcPr>
          <w:p w14:paraId="4920222D" w14:textId="77777777" w:rsidR="007848ED" w:rsidRPr="005665AF" w:rsidRDefault="007848ED" w:rsidP="000D5BC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28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CBEC31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439" w:type="dxa"/>
            <w:vMerge w:val="restart"/>
            <w:shd w:val="clear" w:color="auto" w:fill="D9D9D9"/>
            <w:vAlign w:val="center"/>
          </w:tcPr>
          <w:p w14:paraId="5A30F774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50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3920D76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95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51B260F" w14:textId="0F07D0E1" w:rsidR="007848ED" w:rsidRPr="003C46DE" w:rsidRDefault="005665AF" w:rsidP="000D5BC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7848ED" w:rsidRPr="003C46DE" w14:paraId="0BEE9E7F" w14:textId="77777777" w:rsidTr="005665AF">
        <w:trPr>
          <w:trHeight w:val="110"/>
          <w:jc w:val="center"/>
        </w:trPr>
        <w:tc>
          <w:tcPr>
            <w:tcW w:w="497" w:type="dxa"/>
            <w:vMerge/>
            <w:tcBorders>
              <w:bottom w:val="single" w:sz="4" w:space="0" w:color="auto"/>
            </w:tcBorders>
            <w:shd w:val="clear" w:color="auto" w:fill="B8CCE4"/>
          </w:tcPr>
          <w:p w14:paraId="434A2355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7" w:type="dxa"/>
            <w:vMerge/>
          </w:tcPr>
          <w:p w14:paraId="0E3A5151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D9D9D9"/>
            <w:vAlign w:val="center"/>
          </w:tcPr>
          <w:p w14:paraId="6E4E574E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shd w:val="clear" w:color="auto" w:fill="D9D9D9"/>
            <w:vAlign w:val="center"/>
          </w:tcPr>
          <w:p w14:paraId="4E784518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8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FF8A00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439" w:type="dxa"/>
            <w:vMerge/>
          </w:tcPr>
          <w:p w14:paraId="445E0B80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" w:type="dxa"/>
            <w:shd w:val="clear" w:color="auto" w:fill="D9D9D9"/>
            <w:vAlign w:val="center"/>
          </w:tcPr>
          <w:p w14:paraId="66EBFDBF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067276D6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45992D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39123E59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8ED" w:rsidRPr="003C46DE" w14:paraId="78E2F1B4" w14:textId="77777777" w:rsidTr="005665AF">
        <w:trPr>
          <w:trHeight w:val="1757"/>
          <w:jc w:val="center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433086" w14:textId="77777777" w:rsidR="007848ED" w:rsidRPr="005665AF" w:rsidRDefault="007848ED" w:rsidP="000D5BC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665AF">
              <w:rPr>
                <w:rFonts w:ascii="Arial" w:hAnsi="Arial" w:cs="Arial"/>
                <w:b/>
                <w:sz w:val="16"/>
                <w:szCs w:val="16"/>
              </w:rPr>
              <w:t>2.</w:t>
            </w: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95BF9" w14:textId="77777777" w:rsidR="007848ED" w:rsidRPr="003C46DE" w:rsidRDefault="007848ED" w:rsidP="000D5BC6">
            <w:pPr>
              <w:rPr>
                <w:rFonts w:ascii="Arial" w:hAnsi="Arial" w:cs="Arial"/>
                <w:sz w:val="20"/>
                <w:szCs w:val="20"/>
              </w:rPr>
            </w:pPr>
          </w:p>
          <w:p w14:paraId="343A2A63" w14:textId="77777777" w:rsidR="007848ED" w:rsidRPr="003C46DE" w:rsidRDefault="007848ED" w:rsidP="000D5BC6">
            <w:pPr>
              <w:rPr>
                <w:rFonts w:ascii="Arial" w:hAnsi="Arial" w:cs="Arial"/>
                <w:sz w:val="20"/>
                <w:szCs w:val="20"/>
              </w:rPr>
            </w:pPr>
          </w:p>
          <w:p w14:paraId="3678E405" w14:textId="77777777" w:rsidR="007848ED" w:rsidRPr="003C46DE" w:rsidRDefault="007848ED" w:rsidP="000D5BC6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Fall from height – accessing cab  </w:t>
            </w:r>
          </w:p>
          <w:p w14:paraId="56D0554D" w14:textId="77777777" w:rsidR="007848ED" w:rsidRPr="003C46DE" w:rsidRDefault="007848ED" w:rsidP="000D5BC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16561BD" w14:textId="77777777" w:rsidR="007848ED" w:rsidRPr="003C46DE" w:rsidRDefault="007848ED" w:rsidP="000D5BC6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3C46DE">
              <w:rPr>
                <w:rFonts w:ascii="Arial" w:hAnsi="Arial" w:cs="Arial"/>
                <w:i/>
                <w:sz w:val="16"/>
                <w:szCs w:val="16"/>
              </w:rPr>
              <w:t>Driver could suffer personal injury or worse if they fall whilst climbing into or out of the cab</w:t>
            </w:r>
          </w:p>
          <w:p w14:paraId="79633F50" w14:textId="77777777" w:rsidR="007848ED" w:rsidRPr="003C46DE" w:rsidRDefault="007848ED" w:rsidP="000D5BC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0CDFB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B0202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338C8E4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9538" w14:textId="77777777" w:rsidR="007848ED" w:rsidRPr="003C46DE" w:rsidRDefault="007848ED" w:rsidP="005665AF">
            <w:pPr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Drivers trained to climb down from the cab, not to jump down.</w:t>
            </w:r>
          </w:p>
          <w:p w14:paraId="2D8C3646" w14:textId="77777777" w:rsidR="007848ED" w:rsidRPr="003C46DE" w:rsidRDefault="007848ED" w:rsidP="005665AF">
            <w:pPr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Rigid handhold(s) and step(s) provided.</w:t>
            </w:r>
          </w:p>
          <w:p w14:paraId="770AE65B" w14:textId="77777777" w:rsidR="007848ED" w:rsidRPr="003C46DE" w:rsidRDefault="007848ED" w:rsidP="005665AF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201" w:lineRule="atLeast"/>
              <w:ind w:left="170" w:hanging="170"/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</w:pPr>
            <w:r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Step</w:t>
            </w:r>
            <w:r w:rsidR="009843A0"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s have a slip-resistant surface.</w:t>
            </w:r>
          </w:p>
          <w:p w14:paraId="78342379" w14:textId="77777777" w:rsidR="007848ED" w:rsidRPr="003C46DE" w:rsidRDefault="007848ED" w:rsidP="005665AF">
            <w:pPr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Drivers shall visually inspect access step(s) and handhold(s) prior to use.</w:t>
            </w:r>
          </w:p>
          <w:p w14:paraId="0341C0E3" w14:textId="77777777" w:rsidR="007848ED" w:rsidRPr="003C46DE" w:rsidRDefault="007848ED" w:rsidP="005665AF">
            <w:pPr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Vehicle flooring maintained to good standard (slip-resistant)</w:t>
            </w:r>
          </w:p>
          <w:p w14:paraId="0C91758C" w14:textId="77777777" w:rsidR="007848ED" w:rsidRPr="003C46DE" w:rsidRDefault="007848ED" w:rsidP="005665AF">
            <w:pPr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Drivers wear protective footwear with good grip (slip-resistant)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72E5D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A8098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C43F11A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560E4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8ED" w:rsidRPr="003C46DE" w14:paraId="0EF90195" w14:textId="77777777" w:rsidTr="005665AF">
        <w:trPr>
          <w:trHeight w:val="4479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355F6F4B" w14:textId="77777777" w:rsidR="007848ED" w:rsidRPr="005665AF" w:rsidRDefault="00577AEF" w:rsidP="00577A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665AF">
              <w:rPr>
                <w:rFonts w:ascii="Arial" w:hAnsi="Arial" w:cs="Arial"/>
                <w:b/>
                <w:sz w:val="16"/>
                <w:szCs w:val="16"/>
              </w:rPr>
              <w:t>3.</w:t>
            </w:r>
          </w:p>
        </w:tc>
        <w:tc>
          <w:tcPr>
            <w:tcW w:w="3577" w:type="dxa"/>
            <w:vAlign w:val="center"/>
          </w:tcPr>
          <w:p w14:paraId="293D4F1D" w14:textId="77777777" w:rsidR="007848ED" w:rsidRPr="003C46DE" w:rsidRDefault="007848ED" w:rsidP="000D5BC6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People movement through</w:t>
            </w:r>
            <w:r w:rsidR="00A75AD9" w:rsidRPr="003C46DE">
              <w:rPr>
                <w:rFonts w:ascii="Arial" w:hAnsi="Arial" w:cs="Arial"/>
                <w:sz w:val="20"/>
                <w:szCs w:val="20"/>
              </w:rPr>
              <w:t>out internal and external areas</w:t>
            </w:r>
          </w:p>
          <w:p w14:paraId="3010CE39" w14:textId="77777777" w:rsidR="007848ED" w:rsidRPr="003C46DE" w:rsidRDefault="007848ED" w:rsidP="000D5BC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FC42D83" w14:textId="77777777" w:rsidR="007848ED" w:rsidRPr="003C46DE" w:rsidRDefault="007848ED" w:rsidP="000D5BC6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3C46DE">
              <w:rPr>
                <w:rFonts w:ascii="Arial" w:hAnsi="Arial" w:cs="Arial"/>
                <w:i/>
                <w:sz w:val="16"/>
                <w:szCs w:val="20"/>
              </w:rPr>
              <w:t>Staff and/or 3</w:t>
            </w:r>
            <w:r w:rsidRPr="003C46DE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 w:rsidRPr="003C46DE">
              <w:rPr>
                <w:rFonts w:ascii="Arial" w:hAnsi="Arial" w:cs="Arial"/>
                <w:i/>
                <w:sz w:val="16"/>
                <w:szCs w:val="20"/>
              </w:rPr>
              <w:t xml:space="preserve"> parties could suffer personal injury or worse if they were to collide with FLT moving throughout internal/external areas</w:t>
            </w:r>
          </w:p>
        </w:tc>
        <w:tc>
          <w:tcPr>
            <w:tcW w:w="541" w:type="dxa"/>
            <w:vAlign w:val="center"/>
          </w:tcPr>
          <w:p w14:paraId="7412B508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0CB7E7D3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85" w:type="dxa"/>
            <w:tcBorders>
              <w:bottom w:val="single" w:sz="4" w:space="0" w:color="auto"/>
            </w:tcBorders>
            <w:shd w:val="clear" w:color="auto" w:fill="FF3737"/>
            <w:vAlign w:val="center"/>
          </w:tcPr>
          <w:p w14:paraId="06453D22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6439" w:type="dxa"/>
            <w:vAlign w:val="center"/>
          </w:tcPr>
          <w:p w14:paraId="2946ECA9" w14:textId="77777777" w:rsidR="00753AAF" w:rsidRPr="003C46DE" w:rsidRDefault="00753AAF" w:rsidP="005665AF">
            <w:pPr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All employees and visitors are required to remain within the designated pedestrian walkways that are defined throughout the factory/warehouse areas by floor paint, whilst the FLT is in operation.</w:t>
            </w:r>
          </w:p>
          <w:p w14:paraId="20F1E8C9" w14:textId="77777777" w:rsidR="007848ED" w:rsidRPr="003C46DE" w:rsidRDefault="007848ED" w:rsidP="005665AF">
            <w:pPr>
              <w:numPr>
                <w:ilvl w:val="0"/>
                <w:numId w:val="17"/>
              </w:numPr>
              <w:ind w:left="170" w:hanging="170"/>
              <w:rPr>
                <w:rFonts w:ascii="Arial" w:eastAsia="Arial Unicode MS" w:hAnsi="Arial" w:cs="Arial"/>
                <w:sz w:val="20"/>
                <w:lang w:eastAsia="en-GB"/>
              </w:rPr>
            </w:pPr>
            <w:r w:rsidRPr="003C46DE">
              <w:rPr>
                <w:rFonts w:ascii="Arial" w:eastAsia="Arial Unicode MS" w:hAnsi="Arial" w:cs="Arial"/>
                <w:sz w:val="20"/>
                <w:lang w:eastAsia="en-GB"/>
              </w:rPr>
              <w:t>Adequate lighting levels in place where there is regular movement of vehicles, pedestrian crossings and building access points.</w:t>
            </w:r>
          </w:p>
          <w:p w14:paraId="7B7C353E" w14:textId="77777777" w:rsidR="007848ED" w:rsidRPr="003C46DE" w:rsidRDefault="00D97A08" w:rsidP="005665AF">
            <w:pPr>
              <w:pStyle w:val="Pa7"/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FLT is</w:t>
            </w:r>
            <w:r w:rsidR="007848ED"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 xml:space="preserve"> fitted with audible warning devices e</w:t>
            </w:r>
            <w:r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.g. automatic reversing bleeper</w:t>
            </w:r>
            <w:r w:rsidR="007848ED"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, fl</w:t>
            </w:r>
            <w:r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ashing warning beacon</w:t>
            </w:r>
            <w:r w:rsidR="007848ED" w:rsidRPr="003C46DE">
              <w:rPr>
                <w:rFonts w:ascii="Arial" w:hAnsi="Arial" w:cs="Arial"/>
                <w:color w:val="000000"/>
                <w:sz w:val="20"/>
                <w:szCs w:val="20"/>
              </w:rPr>
              <w:t>. These are used at agreed locations e.g. turning into blind corner, reversing etc.</w:t>
            </w:r>
          </w:p>
          <w:p w14:paraId="67137DA3" w14:textId="77777777" w:rsidR="007848ED" w:rsidRPr="003C46DE" w:rsidRDefault="007848ED" w:rsidP="005665AF">
            <w:pPr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High-visibility clothing is worn by pedestrians where the risks to their safety cannot be adequately controlled by other methods</w:t>
            </w:r>
            <w:r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1C7C8A1" w14:textId="77777777" w:rsidR="007848ED" w:rsidRPr="003C46DE" w:rsidRDefault="007848ED" w:rsidP="005665AF">
            <w:pPr>
              <w:pStyle w:val="Pa7"/>
              <w:numPr>
                <w:ilvl w:val="0"/>
                <w:numId w:val="17"/>
              </w:numPr>
              <w:ind w:left="170" w:hanging="170"/>
              <w:rPr>
                <w:rFonts w:ascii="Arial" w:eastAsia="Arial Unicode MS" w:hAnsi="Arial" w:cs="Arial"/>
                <w:sz w:val="20"/>
                <w:szCs w:val="20"/>
              </w:rPr>
            </w:pPr>
            <w:r w:rsidRPr="003C46DE">
              <w:rPr>
                <w:rFonts w:ascii="Arial" w:eastAsia="Arial Unicode MS" w:hAnsi="Arial" w:cs="Arial"/>
                <w:sz w:val="20"/>
                <w:szCs w:val="20"/>
              </w:rPr>
              <w:t>Clear, easy read warning signs are displayed in prominent positions to inform people that FLT’s are in operation in and around the premises and external areas.</w:t>
            </w:r>
          </w:p>
          <w:p w14:paraId="1868B057" w14:textId="77777777" w:rsidR="007848ED" w:rsidRPr="003C46DE" w:rsidRDefault="007848ED" w:rsidP="005665AF">
            <w:pPr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FLT drivers </w:t>
            </w:r>
            <w:r w:rsidR="00ED3159" w:rsidRPr="003C46DE">
              <w:rPr>
                <w:rFonts w:ascii="Arial" w:hAnsi="Arial" w:cs="Arial"/>
                <w:sz w:val="20"/>
                <w:szCs w:val="20"/>
              </w:rPr>
              <w:t xml:space="preserve">shall ensure that pedestrians (i.e. </w:t>
            </w:r>
            <w:r w:rsidRPr="003C46DE">
              <w:rPr>
                <w:rFonts w:ascii="Arial" w:hAnsi="Arial" w:cs="Arial"/>
                <w:sz w:val="20"/>
                <w:szCs w:val="20"/>
              </w:rPr>
              <w:t>lorry drivers</w:t>
            </w:r>
            <w:r w:rsidR="00ED3159" w:rsidRPr="003C46DE">
              <w:rPr>
                <w:rFonts w:ascii="Arial" w:hAnsi="Arial" w:cs="Arial"/>
                <w:sz w:val="20"/>
                <w:szCs w:val="20"/>
              </w:rPr>
              <w:t>)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 are located aw</w:t>
            </w:r>
            <w:r w:rsidR="00ED3159" w:rsidRPr="003C46DE">
              <w:rPr>
                <w:rFonts w:ascii="Arial" w:hAnsi="Arial" w:cs="Arial"/>
                <w:sz w:val="20"/>
                <w:szCs w:val="20"/>
              </w:rPr>
              <w:t xml:space="preserve">ay from FLT movements during 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 loading/unloading process)</w:t>
            </w:r>
          </w:p>
          <w:p w14:paraId="0341CA28" w14:textId="77777777" w:rsidR="00C12714" w:rsidRPr="003C46DE" w:rsidRDefault="00C12714" w:rsidP="005665AF">
            <w:pPr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color w:val="000000"/>
                <w:sz w:val="20"/>
                <w:szCs w:val="20"/>
              </w:rPr>
              <w:t>Drivers trained not to travel with a bulky load which blocks their view.</w:t>
            </w:r>
          </w:p>
        </w:tc>
        <w:tc>
          <w:tcPr>
            <w:tcW w:w="518" w:type="dxa"/>
            <w:vAlign w:val="center"/>
          </w:tcPr>
          <w:p w14:paraId="0DF51E20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0F9170F2" w14:textId="77777777" w:rsidR="007848ED" w:rsidRPr="003C46DE" w:rsidRDefault="00946A02" w:rsidP="000D5B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59A6AAAF" w14:textId="77777777" w:rsidR="007848ED" w:rsidRPr="003C46DE" w:rsidRDefault="00946A02" w:rsidP="000D5BC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95" w:type="dxa"/>
            <w:vAlign w:val="center"/>
          </w:tcPr>
          <w:p w14:paraId="69EEF34F" w14:textId="77777777" w:rsidR="007848ED" w:rsidRPr="003C46DE" w:rsidRDefault="007848ED" w:rsidP="000D5B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1BE697B" w14:textId="77777777" w:rsidR="00520305" w:rsidRPr="003C46DE" w:rsidRDefault="00520305">
      <w:pPr>
        <w:rPr>
          <w:sz w:val="20"/>
          <w:szCs w:val="20"/>
        </w:rPr>
      </w:pPr>
      <w:r w:rsidRPr="003C46DE">
        <w:br w:type="page"/>
      </w:r>
    </w:p>
    <w:tbl>
      <w:tblPr>
        <w:tblW w:w="14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579"/>
        <w:gridCol w:w="539"/>
        <w:gridCol w:w="616"/>
        <w:gridCol w:w="671"/>
        <w:gridCol w:w="6439"/>
        <w:gridCol w:w="518"/>
        <w:gridCol w:w="602"/>
        <w:gridCol w:w="630"/>
        <w:gridCol w:w="895"/>
      </w:tblGrid>
      <w:tr w:rsidR="00520305" w:rsidRPr="003C46DE" w14:paraId="005325E3" w14:textId="77777777" w:rsidTr="005665AF">
        <w:trPr>
          <w:trHeight w:val="168"/>
          <w:jc w:val="center"/>
        </w:trPr>
        <w:tc>
          <w:tcPr>
            <w:tcW w:w="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0E13794" w14:textId="77777777" w:rsidR="00520305" w:rsidRPr="005665AF" w:rsidRDefault="005203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lastRenderedPageBreak/>
              <w:t>No</w:t>
            </w:r>
          </w:p>
        </w:tc>
        <w:tc>
          <w:tcPr>
            <w:tcW w:w="35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B1DDC78" w14:textId="77777777" w:rsidR="00520305" w:rsidRPr="005665AF" w:rsidRDefault="005203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39FBECE" w14:textId="77777777" w:rsidR="00520305" w:rsidRPr="003C46DE" w:rsidRDefault="005203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267BC0D" w14:textId="77777777" w:rsidR="00520305" w:rsidRPr="003C46DE" w:rsidRDefault="005203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0A6290C" w14:textId="77777777" w:rsidR="00520305" w:rsidRPr="003C46DE" w:rsidRDefault="005203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1818189" w14:textId="24F8DBF3" w:rsidR="00520305" w:rsidRPr="003C46DE" w:rsidRDefault="005665A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520305" w:rsidRPr="003C46DE" w14:paraId="64052668" w14:textId="77777777" w:rsidTr="005665AF">
        <w:trPr>
          <w:trHeight w:val="110"/>
          <w:jc w:val="center"/>
        </w:trPr>
        <w:tc>
          <w:tcPr>
            <w:tcW w:w="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12306" w14:textId="77777777" w:rsidR="00520305" w:rsidRPr="003C46DE" w:rsidRDefault="0052030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96171" w14:textId="77777777" w:rsidR="00520305" w:rsidRPr="003C46DE" w:rsidRDefault="0052030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AEC001B" w14:textId="77777777" w:rsidR="00520305" w:rsidRPr="003C46DE" w:rsidRDefault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ACCBF83" w14:textId="77777777" w:rsidR="00520305" w:rsidRPr="003C46DE" w:rsidRDefault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BDBC4CE" w14:textId="77777777" w:rsidR="00520305" w:rsidRPr="003C46DE" w:rsidRDefault="005203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9DFDC" w14:textId="77777777" w:rsidR="00520305" w:rsidRPr="003C46DE" w:rsidRDefault="0052030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0ADF0A2" w14:textId="77777777" w:rsidR="00520305" w:rsidRPr="003C46DE" w:rsidRDefault="00D05103" w:rsidP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BF55E7A" w14:textId="77777777" w:rsidR="00520305" w:rsidRPr="003C46DE" w:rsidRDefault="00D05103" w:rsidP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F365040" w14:textId="77777777" w:rsidR="00520305" w:rsidRPr="003C46DE" w:rsidRDefault="005203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1909A" w14:textId="77777777" w:rsidR="00520305" w:rsidRPr="003C46DE" w:rsidRDefault="0052030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0F2EC5" w:rsidRPr="003C46DE" w14:paraId="2586C262" w14:textId="77777777" w:rsidTr="005665AF">
        <w:trPr>
          <w:trHeight w:val="4479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349F420B" w14:textId="77777777" w:rsidR="000F2EC5" w:rsidRPr="005665AF" w:rsidRDefault="00577AEF" w:rsidP="000F2E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665AF">
              <w:rPr>
                <w:rFonts w:ascii="Arial" w:hAnsi="Arial" w:cs="Arial"/>
                <w:b/>
                <w:sz w:val="16"/>
                <w:szCs w:val="16"/>
              </w:rPr>
              <w:t>4</w:t>
            </w:r>
            <w:r w:rsidR="008763FA" w:rsidRPr="005665AF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579" w:type="dxa"/>
            <w:vAlign w:val="center"/>
          </w:tcPr>
          <w:p w14:paraId="5CB566CD" w14:textId="77777777" w:rsidR="000F2EC5" w:rsidRPr="003C46DE" w:rsidRDefault="000F2EC5" w:rsidP="000F2EC5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FLT tipping over due to unbalanced load</w:t>
            </w:r>
          </w:p>
          <w:p w14:paraId="3635B944" w14:textId="77777777" w:rsidR="000F2EC5" w:rsidRPr="003C46DE" w:rsidRDefault="000F2EC5" w:rsidP="000F2EC5">
            <w:pPr>
              <w:rPr>
                <w:rFonts w:ascii="Arial" w:hAnsi="Arial" w:cs="Arial"/>
                <w:sz w:val="20"/>
                <w:szCs w:val="20"/>
              </w:rPr>
            </w:pPr>
          </w:p>
          <w:p w14:paraId="461123AB" w14:textId="77777777" w:rsidR="000F2EC5" w:rsidRPr="003C46DE" w:rsidRDefault="000F2EC5" w:rsidP="000F2EC5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3C46DE">
              <w:rPr>
                <w:rFonts w:ascii="Arial" w:hAnsi="Arial" w:cs="Arial"/>
                <w:i/>
                <w:sz w:val="16"/>
                <w:szCs w:val="20"/>
              </w:rPr>
              <w:t>Driver</w:t>
            </w:r>
            <w:r w:rsidR="00262D0F" w:rsidRPr="003C46DE">
              <w:rPr>
                <w:rFonts w:ascii="Arial" w:hAnsi="Arial" w:cs="Arial"/>
                <w:i/>
                <w:sz w:val="16"/>
                <w:szCs w:val="20"/>
              </w:rPr>
              <w:t xml:space="preserve"> </w:t>
            </w:r>
            <w:r w:rsidRPr="003C46DE">
              <w:rPr>
                <w:rFonts w:ascii="Arial" w:hAnsi="Arial" w:cs="Arial"/>
                <w:i/>
                <w:sz w:val="16"/>
                <w:szCs w:val="20"/>
              </w:rPr>
              <w:t xml:space="preserve">could suffer personal injury or worse if the FLT were to tip over </w:t>
            </w:r>
          </w:p>
        </w:tc>
        <w:tc>
          <w:tcPr>
            <w:tcW w:w="539" w:type="dxa"/>
            <w:vAlign w:val="center"/>
          </w:tcPr>
          <w:p w14:paraId="1A923948" w14:textId="77777777" w:rsidR="000F2EC5" w:rsidRPr="003C46DE" w:rsidRDefault="000F2EC5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6" w:type="dxa"/>
            <w:vAlign w:val="center"/>
          </w:tcPr>
          <w:p w14:paraId="76AC30AE" w14:textId="77777777" w:rsidR="000F2EC5" w:rsidRPr="003C46DE" w:rsidRDefault="000F2EC5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71" w:type="dxa"/>
            <w:shd w:val="clear" w:color="auto" w:fill="FFC000"/>
            <w:vAlign w:val="center"/>
          </w:tcPr>
          <w:p w14:paraId="46D485E3" w14:textId="77777777" w:rsidR="000F2EC5" w:rsidRPr="003C46DE" w:rsidRDefault="000F2EC5" w:rsidP="000F2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439" w:type="dxa"/>
            <w:vAlign w:val="center"/>
          </w:tcPr>
          <w:p w14:paraId="622126E9" w14:textId="77777777" w:rsidR="006237F9" w:rsidRPr="003C46DE" w:rsidRDefault="000F2EC5" w:rsidP="005665AF">
            <w:pPr>
              <w:numPr>
                <w:ilvl w:val="0"/>
                <w:numId w:val="20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FLT </w:t>
            </w:r>
            <w:r w:rsidR="004F539E" w:rsidRPr="003C46DE">
              <w:rPr>
                <w:rFonts w:ascii="Arial" w:hAnsi="Arial" w:cs="Arial"/>
                <w:sz w:val="20"/>
                <w:szCs w:val="20"/>
              </w:rPr>
              <w:t xml:space="preserve">drivers </w:t>
            </w:r>
            <w:r w:rsidRPr="003C46DE">
              <w:rPr>
                <w:rFonts w:ascii="Arial" w:hAnsi="Arial" w:cs="Arial"/>
                <w:sz w:val="20"/>
                <w:szCs w:val="20"/>
              </w:rPr>
              <w:t>are suitably trained</w:t>
            </w:r>
            <w:r w:rsidR="004F539E" w:rsidRPr="003C46DE">
              <w:rPr>
                <w:rFonts w:ascii="Arial" w:hAnsi="Arial" w:cs="Arial"/>
                <w:sz w:val="20"/>
                <w:szCs w:val="20"/>
              </w:rPr>
              <w:t>/competent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 in ensuring that the load they are carrying is balanced.</w:t>
            </w:r>
            <w:r w:rsidR="0052145C" w:rsidRPr="003C46DE">
              <w:rPr>
                <w:rFonts w:ascii="Arial" w:hAnsi="Arial" w:cs="Arial"/>
                <w:sz w:val="20"/>
                <w:szCs w:val="20"/>
              </w:rPr>
              <w:t xml:space="preserve"> This training includes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2CDEA37E" w14:textId="77777777" w:rsidR="006237F9" w:rsidRPr="003C46DE" w:rsidRDefault="006237F9" w:rsidP="005665AF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01" w:lineRule="atLeast"/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</w:pPr>
            <w:r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Competent use of controls</w:t>
            </w:r>
            <w:r w:rsidR="00130A26"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,</w:t>
            </w:r>
            <w:r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 xml:space="preserve"> </w:t>
            </w:r>
          </w:p>
          <w:p w14:paraId="7432F35C" w14:textId="77777777" w:rsidR="006237F9" w:rsidRPr="003C46DE" w:rsidRDefault="006237F9" w:rsidP="005665AF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01" w:lineRule="atLeast"/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</w:pPr>
            <w:r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Movement of the truck with forks or attachments in the correct travel position, laden and unladen</w:t>
            </w:r>
            <w:r w:rsidR="00130A26"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,</w:t>
            </w:r>
          </w:p>
          <w:p w14:paraId="61AF0169" w14:textId="77777777" w:rsidR="006237F9" w:rsidRPr="003C46DE" w:rsidRDefault="006237F9" w:rsidP="005665AF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01" w:lineRule="atLeast"/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</w:pPr>
            <w:r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Correct insertion and withdrawal of forks or other handling attachments without damage to the pallet or load</w:t>
            </w:r>
            <w:r w:rsidR="00130A26"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,</w:t>
            </w:r>
          </w:p>
          <w:p w14:paraId="11D6160E" w14:textId="77777777" w:rsidR="006237F9" w:rsidRPr="003C46DE" w:rsidRDefault="006237F9" w:rsidP="005665AF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01" w:lineRule="atLeast"/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</w:pPr>
            <w:r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Manoeuvring a laden and unladen truck forward and in reverse in a narrowly confined area</w:t>
            </w:r>
            <w:r w:rsidR="00130A26"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,</w:t>
            </w:r>
          </w:p>
          <w:p w14:paraId="5D18C2B1" w14:textId="77777777" w:rsidR="000F2EC5" w:rsidRPr="003C46DE" w:rsidRDefault="006237F9" w:rsidP="005665AF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Performing both a left and a right 90º turn with a loaded truck</w:t>
            </w:r>
            <w:r w:rsidR="00130A26"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.</w:t>
            </w:r>
          </w:p>
          <w:p w14:paraId="19F1F591" w14:textId="77777777" w:rsidR="004F539E" w:rsidRPr="003C46DE" w:rsidRDefault="004F539E" w:rsidP="005665AF">
            <w:pPr>
              <w:numPr>
                <w:ilvl w:val="0"/>
                <w:numId w:val="21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Fork tines are lowered when the truck is on route to required destination therefore reducing centre of gravity and tipping point of the load.</w:t>
            </w:r>
          </w:p>
          <w:p w14:paraId="7266796A" w14:textId="77777777" w:rsidR="006237F9" w:rsidRPr="003C46DE" w:rsidRDefault="006237F9" w:rsidP="005665AF">
            <w:pPr>
              <w:numPr>
                <w:ilvl w:val="0"/>
                <w:numId w:val="21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FLT is fitted with roll cage protection.</w:t>
            </w:r>
          </w:p>
          <w:p w14:paraId="604CCB1F" w14:textId="77777777" w:rsidR="006237F9" w:rsidRPr="003C46DE" w:rsidRDefault="00D97A08" w:rsidP="005665AF">
            <w:pPr>
              <w:numPr>
                <w:ilvl w:val="0"/>
                <w:numId w:val="21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Driver knows to wear </w:t>
            </w:r>
            <w:r w:rsidR="006237F9" w:rsidRPr="003C46DE">
              <w:rPr>
                <w:rFonts w:ascii="Arial" w:hAnsi="Arial" w:cs="Arial"/>
                <w:sz w:val="20"/>
                <w:szCs w:val="20"/>
              </w:rPr>
              <w:t>seat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 belt</w:t>
            </w:r>
            <w:r w:rsidR="006237F9" w:rsidRPr="003C46D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where ground conditions present a significant risk, </w:t>
            </w:r>
            <w:r w:rsidR="006237F9" w:rsidRPr="003C46DE">
              <w:rPr>
                <w:rFonts w:ascii="Arial" w:hAnsi="Arial" w:cs="Arial"/>
                <w:sz w:val="20"/>
                <w:szCs w:val="20"/>
              </w:rPr>
              <w:t>whilst operating FLT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D194896" w14:textId="77777777" w:rsidR="000F2EC5" w:rsidRPr="003C46DE" w:rsidRDefault="000F2EC5" w:rsidP="005665AF">
            <w:pPr>
              <w:numPr>
                <w:ilvl w:val="0"/>
                <w:numId w:val="21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All</w:t>
            </w:r>
            <w:r w:rsidR="0052145C" w:rsidRPr="003C46DE">
              <w:rPr>
                <w:rFonts w:ascii="Arial" w:hAnsi="Arial" w:cs="Arial"/>
                <w:sz w:val="20"/>
                <w:szCs w:val="20"/>
              </w:rPr>
              <w:t xml:space="preserve"> loads moved by FLT are palletis</w:t>
            </w:r>
            <w:r w:rsidRPr="003C46DE">
              <w:rPr>
                <w:rFonts w:ascii="Arial" w:hAnsi="Arial" w:cs="Arial"/>
                <w:sz w:val="20"/>
                <w:szCs w:val="20"/>
              </w:rPr>
              <w:t>ed to ensure secure loading</w:t>
            </w:r>
            <w:r w:rsidR="00C25469" w:rsidRPr="003C46DE">
              <w:rPr>
                <w:rFonts w:ascii="Arial" w:hAnsi="Arial" w:cs="Arial"/>
                <w:sz w:val="20"/>
                <w:szCs w:val="20"/>
              </w:rPr>
              <w:t xml:space="preserve"> onto the tines</w:t>
            </w:r>
            <w:r w:rsidR="0052145C" w:rsidRPr="003C46DE">
              <w:rPr>
                <w:rFonts w:ascii="Arial" w:hAnsi="Arial" w:cs="Arial"/>
                <w:sz w:val="20"/>
                <w:szCs w:val="20"/>
              </w:rPr>
              <w:t>. Pallets are inspected for suitability before materials are loaded onto them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>.</w:t>
            </w:r>
            <w:r w:rsidR="008B08A8" w:rsidRPr="003C46DE">
              <w:rPr>
                <w:rFonts w:ascii="Arial" w:hAnsi="Arial" w:cs="Arial"/>
                <w:sz w:val="20"/>
                <w:szCs w:val="20"/>
              </w:rPr>
              <w:t xml:space="preserve">  Defective pallets are removed from use.</w:t>
            </w:r>
          </w:p>
        </w:tc>
        <w:tc>
          <w:tcPr>
            <w:tcW w:w="518" w:type="dxa"/>
            <w:vAlign w:val="center"/>
          </w:tcPr>
          <w:p w14:paraId="4E02AB03" w14:textId="77777777" w:rsidR="000F2EC5" w:rsidRPr="003C46DE" w:rsidRDefault="000F2EC5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57676A21" w14:textId="77777777" w:rsidR="000F2EC5" w:rsidRPr="003C46DE" w:rsidRDefault="000F2EC5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355F5E3D" w14:textId="77777777" w:rsidR="000F2EC5" w:rsidRPr="003C46DE" w:rsidRDefault="000F2EC5" w:rsidP="000F2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95" w:type="dxa"/>
            <w:vAlign w:val="center"/>
          </w:tcPr>
          <w:p w14:paraId="26AF135E" w14:textId="77777777" w:rsidR="000F2EC5" w:rsidRPr="003C46DE" w:rsidRDefault="000F2EC5" w:rsidP="000F2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F2EC5" w:rsidRPr="003C46DE" w14:paraId="5489BEC7" w14:textId="77777777" w:rsidTr="005665AF">
        <w:trPr>
          <w:trHeight w:val="2665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3DDBFD26" w14:textId="77777777" w:rsidR="000F2EC5" w:rsidRPr="005665AF" w:rsidRDefault="00577AEF" w:rsidP="000F2E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665AF">
              <w:rPr>
                <w:rFonts w:ascii="Arial" w:hAnsi="Arial" w:cs="Arial"/>
                <w:b/>
                <w:sz w:val="16"/>
                <w:szCs w:val="16"/>
              </w:rPr>
              <w:t>5</w:t>
            </w:r>
            <w:r w:rsidR="008763FA" w:rsidRPr="005665AF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579" w:type="dxa"/>
            <w:vAlign w:val="center"/>
          </w:tcPr>
          <w:p w14:paraId="3B8B6296" w14:textId="77777777" w:rsidR="000F2EC5" w:rsidRPr="003C46DE" w:rsidRDefault="000F2EC5" w:rsidP="000F2EC5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FLT tipping over due to excess speed</w:t>
            </w:r>
            <w:r w:rsidR="0050698A" w:rsidRPr="003C46D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D51EEC7" w14:textId="77777777" w:rsidR="000F2EC5" w:rsidRPr="003C46DE" w:rsidRDefault="000F2EC5" w:rsidP="000F2EC5">
            <w:pPr>
              <w:rPr>
                <w:rFonts w:ascii="Arial" w:hAnsi="Arial" w:cs="Arial"/>
                <w:sz w:val="20"/>
                <w:szCs w:val="20"/>
              </w:rPr>
            </w:pPr>
          </w:p>
          <w:p w14:paraId="7B4243C6" w14:textId="77777777" w:rsidR="000F2EC5" w:rsidRPr="003C46DE" w:rsidRDefault="000F2EC5" w:rsidP="000F2EC5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i/>
                <w:sz w:val="16"/>
                <w:szCs w:val="20"/>
              </w:rPr>
              <w:t>Driver</w:t>
            </w:r>
            <w:r w:rsidR="00262D0F" w:rsidRPr="003C46DE">
              <w:rPr>
                <w:rFonts w:ascii="Arial" w:hAnsi="Arial" w:cs="Arial"/>
                <w:i/>
                <w:sz w:val="16"/>
                <w:szCs w:val="20"/>
              </w:rPr>
              <w:t xml:space="preserve"> </w:t>
            </w:r>
            <w:r w:rsidRPr="003C46DE">
              <w:rPr>
                <w:rFonts w:ascii="Arial" w:hAnsi="Arial" w:cs="Arial"/>
                <w:i/>
                <w:sz w:val="16"/>
                <w:szCs w:val="20"/>
              </w:rPr>
              <w:t>could suffer personal injury or worse if the FLT were to tip over</w:t>
            </w:r>
          </w:p>
        </w:tc>
        <w:tc>
          <w:tcPr>
            <w:tcW w:w="539" w:type="dxa"/>
            <w:vAlign w:val="center"/>
          </w:tcPr>
          <w:p w14:paraId="382EE9F5" w14:textId="77777777" w:rsidR="000F2EC5" w:rsidRPr="003C46DE" w:rsidRDefault="000F2EC5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6" w:type="dxa"/>
            <w:vAlign w:val="center"/>
          </w:tcPr>
          <w:p w14:paraId="7AD22C8C" w14:textId="77777777" w:rsidR="000F2EC5" w:rsidRPr="003C46DE" w:rsidRDefault="000F2EC5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71" w:type="dxa"/>
            <w:shd w:val="clear" w:color="auto" w:fill="FF0000"/>
            <w:vAlign w:val="center"/>
          </w:tcPr>
          <w:p w14:paraId="6C04012D" w14:textId="77777777" w:rsidR="000F2EC5" w:rsidRPr="003C46DE" w:rsidRDefault="000F2EC5" w:rsidP="000F2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6439" w:type="dxa"/>
            <w:vAlign w:val="center"/>
          </w:tcPr>
          <w:p w14:paraId="70AE012C" w14:textId="77777777" w:rsidR="000F2EC5" w:rsidRPr="003C46DE" w:rsidRDefault="004F539E" w:rsidP="005665AF">
            <w:pPr>
              <w:numPr>
                <w:ilvl w:val="0"/>
                <w:numId w:val="22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Drivers are suitably trained/competent to operate the FLT they have been instructed to use</w:t>
            </w:r>
            <w:r w:rsidR="000F2EC5" w:rsidRPr="003C46DE">
              <w:rPr>
                <w:rFonts w:ascii="Arial" w:hAnsi="Arial" w:cs="Arial"/>
                <w:sz w:val="20"/>
                <w:szCs w:val="20"/>
              </w:rPr>
              <w:t>.</w:t>
            </w:r>
            <w:r w:rsidR="006237F9" w:rsidRPr="003C46DE">
              <w:rPr>
                <w:rFonts w:ascii="Arial" w:hAnsi="Arial" w:cs="Arial"/>
                <w:sz w:val="20"/>
                <w:szCs w:val="20"/>
              </w:rPr>
              <w:t xml:space="preserve"> This training includes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E6FEF7E" w14:textId="77777777" w:rsidR="00747A13" w:rsidRPr="003C46DE" w:rsidRDefault="00747A13" w:rsidP="005665AF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201" w:lineRule="atLeast"/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</w:pPr>
            <w:r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Competent use of controls</w:t>
            </w:r>
            <w:r w:rsidR="00130A26"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,</w:t>
            </w:r>
            <w:r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 xml:space="preserve"> </w:t>
            </w:r>
          </w:p>
          <w:p w14:paraId="07438E04" w14:textId="77777777" w:rsidR="00747A13" w:rsidRPr="003C46DE" w:rsidRDefault="00747A13" w:rsidP="005665AF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Movement of the truck with forks or attachments in the correct travel position, laden and unladen</w:t>
            </w:r>
            <w:r w:rsidR="00130A26" w:rsidRPr="003C46DE">
              <w:rPr>
                <w:rFonts w:ascii="Helvetica 45 Light" w:hAnsi="Helvetica 45 Light" w:cs="Helvetica 45 Light"/>
                <w:color w:val="000000"/>
                <w:sz w:val="20"/>
                <w:szCs w:val="20"/>
                <w:lang w:eastAsia="en-GB"/>
              </w:rPr>
              <w:t>.</w:t>
            </w:r>
          </w:p>
          <w:p w14:paraId="45ABEFBE" w14:textId="77777777" w:rsidR="000F2EC5" w:rsidRPr="003C46DE" w:rsidRDefault="00F10C6C" w:rsidP="005665AF">
            <w:pPr>
              <w:numPr>
                <w:ilvl w:val="0"/>
                <w:numId w:val="23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Management </w:t>
            </w:r>
            <w:r w:rsidR="000F2EC5" w:rsidRPr="003C46DE">
              <w:rPr>
                <w:rFonts w:ascii="Arial" w:hAnsi="Arial" w:cs="Arial"/>
                <w:sz w:val="20"/>
                <w:szCs w:val="20"/>
              </w:rPr>
              <w:t>monitor speeds and give verbal warnings if necessary. Repeat offenders are removed from using FLT and subject to company disciplinary procedures</w:t>
            </w:r>
            <w:r w:rsidR="00747A13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0192004" w14:textId="77777777" w:rsidR="00747A13" w:rsidRPr="003C46DE" w:rsidRDefault="00747A13" w:rsidP="005665AF">
            <w:pPr>
              <w:numPr>
                <w:ilvl w:val="0"/>
                <w:numId w:val="23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FLT is fitted with roll cage protection.</w:t>
            </w:r>
          </w:p>
          <w:p w14:paraId="0EEE2B0C" w14:textId="77777777" w:rsidR="00747A13" w:rsidRPr="003C46DE" w:rsidRDefault="00D97A08" w:rsidP="005665AF">
            <w:pPr>
              <w:numPr>
                <w:ilvl w:val="0"/>
                <w:numId w:val="23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Driver knows to wear seat belt where ground conditions present a significant risk, whilst operating FLT.</w:t>
            </w:r>
          </w:p>
        </w:tc>
        <w:tc>
          <w:tcPr>
            <w:tcW w:w="518" w:type="dxa"/>
            <w:vAlign w:val="center"/>
          </w:tcPr>
          <w:p w14:paraId="61F62CEB" w14:textId="77777777" w:rsidR="000F2EC5" w:rsidRPr="003C46DE" w:rsidRDefault="000F2EC5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3C26311A" w14:textId="77777777" w:rsidR="000F2EC5" w:rsidRPr="003C46DE" w:rsidRDefault="00D97A08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20368458" w14:textId="77777777" w:rsidR="000F2EC5" w:rsidRPr="003C46DE" w:rsidRDefault="00D97A08" w:rsidP="000F2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95" w:type="dxa"/>
            <w:vAlign w:val="center"/>
          </w:tcPr>
          <w:p w14:paraId="667FEBE6" w14:textId="77777777" w:rsidR="000F2EC5" w:rsidRPr="003C46DE" w:rsidRDefault="000F2EC5" w:rsidP="000F2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368CB88" w14:textId="77777777" w:rsidR="00B95675" w:rsidRPr="003C46DE" w:rsidRDefault="00747A13">
      <w:pPr>
        <w:rPr>
          <w:sz w:val="20"/>
          <w:szCs w:val="20"/>
        </w:rPr>
      </w:pPr>
      <w:r w:rsidRPr="003C46DE">
        <w:br w:type="page"/>
      </w:r>
    </w:p>
    <w:tbl>
      <w:tblPr>
        <w:tblW w:w="14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579"/>
        <w:gridCol w:w="539"/>
        <w:gridCol w:w="630"/>
        <w:gridCol w:w="671"/>
        <w:gridCol w:w="6439"/>
        <w:gridCol w:w="504"/>
        <w:gridCol w:w="602"/>
        <w:gridCol w:w="630"/>
        <w:gridCol w:w="895"/>
      </w:tblGrid>
      <w:tr w:rsidR="00B95675" w:rsidRPr="003C46DE" w14:paraId="19414521" w14:textId="77777777" w:rsidTr="005665AF">
        <w:trPr>
          <w:trHeight w:val="168"/>
          <w:jc w:val="center"/>
        </w:trPr>
        <w:tc>
          <w:tcPr>
            <w:tcW w:w="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655082F" w14:textId="77777777" w:rsidR="00B95675" w:rsidRPr="005665AF" w:rsidRDefault="00B95675" w:rsidP="004566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lastRenderedPageBreak/>
              <w:t>No</w:t>
            </w:r>
          </w:p>
        </w:tc>
        <w:tc>
          <w:tcPr>
            <w:tcW w:w="35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727BC81" w14:textId="77777777" w:rsidR="00B95675" w:rsidRPr="005665AF" w:rsidRDefault="00B95675" w:rsidP="004566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A777B01" w14:textId="77777777" w:rsidR="00B95675" w:rsidRPr="003C46DE" w:rsidRDefault="00B95675" w:rsidP="004566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4B69C8C" w14:textId="77777777" w:rsidR="00B95675" w:rsidRPr="003C46DE" w:rsidRDefault="00B95675" w:rsidP="0045660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CA06FC4" w14:textId="77777777" w:rsidR="00B95675" w:rsidRPr="003C46DE" w:rsidRDefault="00B95675" w:rsidP="004566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EC81ED" w14:textId="67FBFD42" w:rsidR="00B95675" w:rsidRPr="003C46DE" w:rsidRDefault="005665AF" w:rsidP="004566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B95675" w:rsidRPr="003C46DE" w14:paraId="321B7FCA" w14:textId="77777777" w:rsidTr="005665AF">
        <w:trPr>
          <w:trHeight w:val="110"/>
          <w:jc w:val="center"/>
        </w:trPr>
        <w:tc>
          <w:tcPr>
            <w:tcW w:w="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5C958" w14:textId="77777777" w:rsidR="00B95675" w:rsidRPr="003C46DE" w:rsidRDefault="00B95675" w:rsidP="0045660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A2451" w14:textId="77777777" w:rsidR="00B95675" w:rsidRPr="003C46DE" w:rsidRDefault="00B95675" w:rsidP="0045660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D1FE7E7" w14:textId="77777777" w:rsidR="00B95675" w:rsidRPr="003C46DE" w:rsidRDefault="00B95675" w:rsidP="0045660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C1076C3" w14:textId="77777777" w:rsidR="00B95675" w:rsidRPr="003C46DE" w:rsidRDefault="00B95675" w:rsidP="0045660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EA8FB9D" w14:textId="77777777" w:rsidR="00B95675" w:rsidRPr="003C46DE" w:rsidRDefault="00B95675" w:rsidP="004566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9C201" w14:textId="77777777" w:rsidR="00B95675" w:rsidRPr="003C46DE" w:rsidRDefault="00B95675" w:rsidP="0045660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E245F87" w14:textId="77777777" w:rsidR="00B95675" w:rsidRPr="003C46DE" w:rsidRDefault="00B95675" w:rsidP="0045660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4719C9A" w14:textId="77777777" w:rsidR="00B95675" w:rsidRPr="003C46DE" w:rsidRDefault="00B95675" w:rsidP="0045660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591A2A1" w14:textId="77777777" w:rsidR="00B95675" w:rsidRPr="003C46DE" w:rsidRDefault="00B95675" w:rsidP="004566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8B66E" w14:textId="77777777" w:rsidR="00B95675" w:rsidRPr="003C46DE" w:rsidRDefault="00B95675" w:rsidP="0045660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747A13" w:rsidRPr="003C46DE" w14:paraId="3FCE8594" w14:textId="77777777" w:rsidTr="00374E86">
        <w:trPr>
          <w:trHeight w:val="3345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64023C73" w14:textId="77777777" w:rsidR="00747A13" w:rsidRPr="005665AF" w:rsidRDefault="00577AEF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665AF">
              <w:rPr>
                <w:rFonts w:ascii="Arial" w:hAnsi="Arial" w:cs="Arial"/>
                <w:b/>
                <w:sz w:val="16"/>
                <w:szCs w:val="16"/>
              </w:rPr>
              <w:t>6</w:t>
            </w:r>
            <w:r w:rsidR="008763FA" w:rsidRPr="005665AF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579" w:type="dxa"/>
            <w:vAlign w:val="center"/>
          </w:tcPr>
          <w:p w14:paraId="44D60056" w14:textId="77777777" w:rsidR="00747A13" w:rsidRPr="003C46DE" w:rsidRDefault="00747A13" w:rsidP="00747A13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FLT tipping over due to ground conditions of operating areas </w:t>
            </w:r>
          </w:p>
          <w:p w14:paraId="60D7C70C" w14:textId="77777777" w:rsidR="00747A13" w:rsidRPr="003C46DE" w:rsidRDefault="00747A13" w:rsidP="00747A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0FBEF1A" w14:textId="77777777" w:rsidR="00747A13" w:rsidRPr="003C46DE" w:rsidRDefault="00747A13" w:rsidP="00747A13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i/>
                <w:sz w:val="16"/>
                <w:szCs w:val="20"/>
              </w:rPr>
              <w:t>Driver</w:t>
            </w:r>
            <w:r w:rsidR="00262D0F" w:rsidRPr="003C46DE">
              <w:rPr>
                <w:rFonts w:ascii="Arial" w:hAnsi="Arial" w:cs="Arial"/>
                <w:i/>
                <w:sz w:val="16"/>
                <w:szCs w:val="20"/>
              </w:rPr>
              <w:t xml:space="preserve"> </w:t>
            </w:r>
            <w:r w:rsidRPr="003C46DE">
              <w:rPr>
                <w:rFonts w:ascii="Arial" w:hAnsi="Arial" w:cs="Arial"/>
                <w:i/>
                <w:sz w:val="16"/>
                <w:szCs w:val="20"/>
              </w:rPr>
              <w:t>could suffer personal injury or worse if the FLT were to tip over</w:t>
            </w:r>
          </w:p>
        </w:tc>
        <w:tc>
          <w:tcPr>
            <w:tcW w:w="539" w:type="dxa"/>
            <w:vAlign w:val="center"/>
          </w:tcPr>
          <w:p w14:paraId="6C1086D1" w14:textId="77777777" w:rsidR="00747A13" w:rsidRPr="003C46DE" w:rsidRDefault="00747A13" w:rsidP="0049698C">
            <w:pPr>
              <w:jc w:val="center"/>
              <w:rPr>
                <w:rFonts w:ascii="Arial" w:hAnsi="Arial" w:cs="Arial"/>
                <w:sz w:val="20"/>
              </w:rPr>
            </w:pPr>
            <w:r w:rsidRPr="003C46DE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630" w:type="dxa"/>
            <w:vAlign w:val="center"/>
          </w:tcPr>
          <w:p w14:paraId="5110FFFA" w14:textId="77777777" w:rsidR="00747A13" w:rsidRPr="003C46DE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71" w:type="dxa"/>
            <w:shd w:val="clear" w:color="auto" w:fill="FFC000"/>
            <w:vAlign w:val="center"/>
          </w:tcPr>
          <w:p w14:paraId="143903FF" w14:textId="77777777" w:rsidR="00747A13" w:rsidRPr="003C46DE" w:rsidRDefault="00747A13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439" w:type="dxa"/>
            <w:vAlign w:val="center"/>
          </w:tcPr>
          <w:p w14:paraId="6A5B0FDF" w14:textId="25414E83" w:rsidR="00747A13" w:rsidRPr="003C46DE" w:rsidRDefault="00747A13" w:rsidP="005665AF">
            <w:pPr>
              <w:pStyle w:val="Pa7"/>
              <w:numPr>
                <w:ilvl w:val="0"/>
                <w:numId w:val="2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Flooring/ground conditions subject to ongoing review (visual inspection) by FLT drivers and staff. Any changes in conditions e.g. cracking, </w:t>
            </w:r>
            <w:r w:rsidR="005665AF" w:rsidRPr="003C46DE">
              <w:rPr>
                <w:rFonts w:ascii="Arial" w:hAnsi="Arial" w:cs="Arial"/>
                <w:sz w:val="20"/>
                <w:szCs w:val="20"/>
              </w:rPr>
              <w:t>potholes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 etc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>.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 are reported immediately to the Company management team who arrange for suitable repair to be completed.</w:t>
            </w:r>
          </w:p>
          <w:p w14:paraId="427CCDBB" w14:textId="77777777" w:rsidR="00747A13" w:rsidRPr="003C46DE" w:rsidRDefault="00747A13" w:rsidP="005665AF">
            <w:pPr>
              <w:numPr>
                <w:ilvl w:val="0"/>
                <w:numId w:val="24"/>
              </w:numPr>
              <w:ind w:left="170" w:hanging="170"/>
              <w:rPr>
                <w:rFonts w:ascii="Arial" w:eastAsia="Arial Unicode MS" w:hAnsi="Arial" w:cs="Arial"/>
                <w:color w:val="000000"/>
                <w:sz w:val="20"/>
                <w:szCs w:val="20"/>
              </w:rPr>
            </w:pPr>
            <w:r w:rsidRPr="003C46DE">
              <w:rPr>
                <w:rFonts w:ascii="Arial" w:hAnsi="Arial" w:cs="Arial"/>
                <w:color w:val="000000"/>
                <w:sz w:val="20"/>
                <w:szCs w:val="20"/>
              </w:rPr>
              <w:t>Accumulations of loose material e.g. gravel etc</w:t>
            </w:r>
            <w:r w:rsidR="00130A26" w:rsidRPr="003C46DE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3C46DE">
              <w:rPr>
                <w:rFonts w:ascii="Arial" w:hAnsi="Arial" w:cs="Arial"/>
                <w:color w:val="000000"/>
                <w:sz w:val="20"/>
                <w:szCs w:val="20"/>
              </w:rPr>
              <w:t xml:space="preserve"> on the ground are cleared on a regular basis as </w:t>
            </w:r>
            <w:r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they are particularly hazardous to small-wheeled lift trucks</w:t>
            </w:r>
            <w:r w:rsidR="00130A26"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.</w:t>
            </w:r>
          </w:p>
          <w:p w14:paraId="48ED521B" w14:textId="77777777" w:rsidR="00747A13" w:rsidRPr="003C46DE" w:rsidRDefault="00715A44" w:rsidP="005665AF">
            <w:pPr>
              <w:numPr>
                <w:ilvl w:val="0"/>
                <w:numId w:val="24"/>
              </w:numPr>
              <w:ind w:left="170" w:hanging="170"/>
              <w:rPr>
                <w:rFonts w:ascii="Arial" w:eastAsia="Arial Unicode MS" w:hAnsi="Arial" w:cs="Arial"/>
                <w:color w:val="000000"/>
                <w:sz w:val="20"/>
                <w:szCs w:val="20"/>
              </w:rPr>
            </w:pPr>
            <w:r w:rsidRPr="003C46DE">
              <w:rPr>
                <w:rFonts w:ascii="Arial" w:hAnsi="Arial" w:cs="Arial"/>
                <w:color w:val="000000"/>
                <w:sz w:val="20"/>
                <w:szCs w:val="20"/>
              </w:rPr>
              <w:t>The Company have</w:t>
            </w:r>
            <w:r w:rsidR="00747A13" w:rsidRPr="003C46DE">
              <w:rPr>
                <w:rFonts w:ascii="Arial" w:hAnsi="Arial" w:cs="Arial"/>
                <w:color w:val="000000"/>
                <w:sz w:val="20"/>
                <w:szCs w:val="20"/>
              </w:rPr>
              <w:t xml:space="preserve"> eliminate</w:t>
            </w:r>
            <w:r w:rsidRPr="003C46DE">
              <w:rPr>
                <w:rFonts w:ascii="Arial" w:hAnsi="Arial" w:cs="Arial"/>
                <w:color w:val="000000"/>
                <w:sz w:val="20"/>
                <w:szCs w:val="20"/>
              </w:rPr>
              <w:t>d</w:t>
            </w:r>
            <w:r w:rsidR="00747A13" w:rsidRPr="003C46DE">
              <w:rPr>
                <w:rFonts w:ascii="Arial" w:hAnsi="Arial" w:cs="Arial"/>
                <w:color w:val="000000"/>
                <w:sz w:val="20"/>
                <w:szCs w:val="20"/>
              </w:rPr>
              <w:t xml:space="preserve"> gradients along FLT routes where possible. Drivers never allow lift trucks to be driven </w:t>
            </w:r>
            <w:r w:rsidR="00747A13"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 xml:space="preserve">up or down gradients that exceed the maximum specified by the manufacturer or authorised supplier. </w:t>
            </w:r>
          </w:p>
          <w:p w14:paraId="5373A11C" w14:textId="77777777" w:rsidR="00747A13" w:rsidRPr="003C46DE" w:rsidRDefault="00747A13" w:rsidP="005665AF">
            <w:pPr>
              <w:numPr>
                <w:ilvl w:val="0"/>
                <w:numId w:val="24"/>
              </w:numPr>
              <w:ind w:left="170" w:hanging="170"/>
              <w:rPr>
                <w:rFonts w:ascii="Arial" w:eastAsia="Arial Unicode MS" w:hAnsi="Arial" w:cs="Arial"/>
                <w:lang w:eastAsia="en-GB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Drivers are suitably trained/competent to operate the FLT they have been instructed to use</w:t>
            </w:r>
            <w:r w:rsidR="007851AB" w:rsidRPr="003C46DE">
              <w:rPr>
                <w:rFonts w:ascii="Arial" w:hAnsi="Arial" w:cs="Arial"/>
                <w:sz w:val="20"/>
                <w:szCs w:val="20"/>
              </w:rPr>
              <w:t xml:space="preserve"> including n</w:t>
            </w:r>
            <w:r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ever travelling or turning a FLT across a gradient.</w:t>
            </w:r>
          </w:p>
        </w:tc>
        <w:tc>
          <w:tcPr>
            <w:tcW w:w="504" w:type="dxa"/>
            <w:vAlign w:val="center"/>
          </w:tcPr>
          <w:p w14:paraId="15F89E12" w14:textId="77777777" w:rsidR="00747A13" w:rsidRPr="003C46DE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7DD4C56B" w14:textId="77777777" w:rsidR="00747A13" w:rsidRPr="003C46DE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66A69281" w14:textId="77777777" w:rsidR="00747A13" w:rsidRPr="003C46DE" w:rsidRDefault="00747A13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95" w:type="dxa"/>
            <w:vAlign w:val="center"/>
          </w:tcPr>
          <w:p w14:paraId="1F4F49CA" w14:textId="77777777" w:rsidR="00747A13" w:rsidRPr="003C46DE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A13" w:rsidRPr="003C46DE" w14:paraId="3D9B9C74" w14:textId="77777777" w:rsidTr="00374E86">
        <w:trPr>
          <w:trHeight w:val="2211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0E74545" w14:textId="77777777" w:rsidR="00747A13" w:rsidRPr="005665AF" w:rsidRDefault="00577AEF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665AF">
              <w:rPr>
                <w:rFonts w:ascii="Arial" w:hAnsi="Arial" w:cs="Arial"/>
                <w:b/>
                <w:sz w:val="16"/>
                <w:szCs w:val="16"/>
              </w:rPr>
              <w:t>7</w:t>
            </w:r>
            <w:r w:rsidR="008763FA" w:rsidRPr="005665AF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579" w:type="dxa"/>
            <w:vAlign w:val="center"/>
          </w:tcPr>
          <w:p w14:paraId="73596558" w14:textId="77777777" w:rsidR="00747A13" w:rsidRPr="003C46DE" w:rsidRDefault="00747A13" w:rsidP="0049698C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Collision with other vehicles e.g. delivery/colle</w:t>
            </w:r>
            <w:r w:rsidR="00F64906" w:rsidRPr="003C46DE">
              <w:rPr>
                <w:rFonts w:ascii="Arial" w:hAnsi="Arial" w:cs="Arial"/>
                <w:sz w:val="20"/>
                <w:szCs w:val="20"/>
              </w:rPr>
              <w:t>ction vehicles</w:t>
            </w:r>
            <w:r w:rsidRPr="003C46DE">
              <w:rPr>
                <w:rFonts w:ascii="Arial" w:hAnsi="Arial" w:cs="Arial"/>
                <w:sz w:val="20"/>
                <w:szCs w:val="20"/>
              </w:rPr>
              <w:t>, staff cars</w:t>
            </w:r>
            <w:r w:rsidR="00F64906" w:rsidRPr="003C46DE">
              <w:rPr>
                <w:rFonts w:ascii="Arial" w:hAnsi="Arial" w:cs="Arial"/>
                <w:sz w:val="20"/>
                <w:szCs w:val="20"/>
              </w:rPr>
              <w:t>, other estate vehicles</w:t>
            </w:r>
          </w:p>
          <w:p w14:paraId="4791D5C8" w14:textId="77777777" w:rsidR="00747A13" w:rsidRPr="003C46DE" w:rsidRDefault="00747A13" w:rsidP="0049698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0C33A64" w14:textId="77777777" w:rsidR="00747A13" w:rsidRPr="003C46DE" w:rsidRDefault="00747A13" w:rsidP="00130A26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3C46DE">
              <w:rPr>
                <w:rFonts w:ascii="Arial" w:hAnsi="Arial" w:cs="Arial"/>
                <w:i/>
                <w:sz w:val="16"/>
                <w:szCs w:val="20"/>
              </w:rPr>
              <w:t>Staff and/or other drivers could suffer personal injury or worse if their vehicle collided with  a FLT moving through the external roadways</w:t>
            </w:r>
          </w:p>
        </w:tc>
        <w:tc>
          <w:tcPr>
            <w:tcW w:w="539" w:type="dxa"/>
            <w:vAlign w:val="center"/>
          </w:tcPr>
          <w:p w14:paraId="1CA3D4EA" w14:textId="77777777" w:rsidR="00747A13" w:rsidRPr="003C46DE" w:rsidRDefault="00747A13" w:rsidP="0049698C">
            <w:pPr>
              <w:jc w:val="center"/>
              <w:rPr>
                <w:rFonts w:ascii="Arial" w:hAnsi="Arial" w:cs="Arial"/>
              </w:rPr>
            </w:pPr>
            <w:r w:rsidRPr="003C46DE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630" w:type="dxa"/>
            <w:vAlign w:val="center"/>
          </w:tcPr>
          <w:p w14:paraId="542BCC87" w14:textId="77777777" w:rsidR="00747A13" w:rsidRPr="003C46DE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71" w:type="dxa"/>
            <w:shd w:val="clear" w:color="auto" w:fill="FFC000"/>
            <w:vAlign w:val="center"/>
          </w:tcPr>
          <w:p w14:paraId="2F5247BD" w14:textId="77777777" w:rsidR="00747A13" w:rsidRPr="003C46DE" w:rsidRDefault="00747A13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439" w:type="dxa"/>
            <w:vAlign w:val="center"/>
          </w:tcPr>
          <w:p w14:paraId="0296D855" w14:textId="77777777" w:rsidR="00747A13" w:rsidRPr="003C46DE" w:rsidRDefault="00747A13" w:rsidP="005665AF">
            <w:pPr>
              <w:pStyle w:val="Pa7"/>
              <w:numPr>
                <w:ilvl w:val="0"/>
                <w:numId w:val="24"/>
              </w:numPr>
              <w:ind w:left="170" w:hanging="170"/>
              <w:rPr>
                <w:rFonts w:ascii="Arial" w:eastAsia="Arial Unicode MS" w:hAnsi="Arial" w:cs="Arial"/>
                <w:color w:val="000000"/>
                <w:sz w:val="20"/>
                <w:szCs w:val="20"/>
              </w:rPr>
            </w:pPr>
            <w:r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Clear, easy read warning signs are displayed in prominent positions to inform people that FLT</w:t>
            </w:r>
            <w:r w:rsidR="00130A26"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’s</w:t>
            </w:r>
            <w:r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 xml:space="preserve"> are in operation in and around the premises and external areas.</w:t>
            </w:r>
          </w:p>
          <w:p w14:paraId="6FF5F0F8" w14:textId="77777777" w:rsidR="00747A13" w:rsidRPr="003C46DE" w:rsidRDefault="00747A13" w:rsidP="005665AF">
            <w:pPr>
              <w:pStyle w:val="Pa7"/>
              <w:numPr>
                <w:ilvl w:val="0"/>
                <w:numId w:val="24"/>
              </w:numPr>
              <w:ind w:left="170" w:hanging="170"/>
              <w:rPr>
                <w:rFonts w:ascii="Arial" w:eastAsia="Arial Unicode MS" w:hAnsi="Arial" w:cs="Arial"/>
                <w:color w:val="000000"/>
                <w:sz w:val="20"/>
                <w:szCs w:val="20"/>
              </w:rPr>
            </w:pPr>
            <w:r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FLT</w:t>
            </w:r>
            <w:r w:rsidR="00F10C6C"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 xml:space="preserve"> is</w:t>
            </w:r>
            <w:r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 xml:space="preserve"> fit</w:t>
            </w:r>
            <w:r w:rsidR="00715A44"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ted with audible warning device</w:t>
            </w:r>
            <w:r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 xml:space="preserve"> e</w:t>
            </w:r>
            <w:r w:rsidR="00715A44"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.g. automatic reversing bleeper, flashing warning beacon</w:t>
            </w:r>
            <w:r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.</w:t>
            </w:r>
          </w:p>
          <w:p w14:paraId="492A4DDC" w14:textId="77777777" w:rsidR="00747A13" w:rsidRPr="003C46DE" w:rsidRDefault="00747A13" w:rsidP="005665AF">
            <w:pPr>
              <w:numPr>
                <w:ilvl w:val="0"/>
                <w:numId w:val="24"/>
              </w:numPr>
              <w:ind w:left="170" w:hanging="170"/>
              <w:rPr>
                <w:rFonts w:ascii="Arial" w:eastAsia="Arial Unicode MS" w:hAnsi="Arial" w:cs="Arial"/>
                <w:color w:val="000000"/>
                <w:sz w:val="20"/>
                <w:szCs w:val="20"/>
              </w:rPr>
            </w:pPr>
            <w:r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 xml:space="preserve">High-visibility clothing is worn by pedestrians where the risks to their safety cannot be adequately controlled by other methods. </w:t>
            </w:r>
          </w:p>
          <w:p w14:paraId="76F9D3C0" w14:textId="77777777" w:rsidR="00747A13" w:rsidRPr="003C46DE" w:rsidRDefault="00747A13" w:rsidP="005665AF">
            <w:pPr>
              <w:numPr>
                <w:ilvl w:val="0"/>
                <w:numId w:val="2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FLT drivers wear high-visibility clothing at all times so they can be clearly seen when leaving the operating position of the truck</w:t>
            </w:r>
            <w:r w:rsidR="00130A26" w:rsidRPr="003C46DE">
              <w:rPr>
                <w:rFonts w:ascii="Arial" w:eastAsia="Arial Unicode MS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504" w:type="dxa"/>
            <w:vAlign w:val="center"/>
          </w:tcPr>
          <w:p w14:paraId="693D5CFE" w14:textId="77777777" w:rsidR="00747A13" w:rsidRPr="003C46DE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72255A02" w14:textId="77777777" w:rsidR="00747A13" w:rsidRPr="003C46DE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1DFAE17C" w14:textId="77777777" w:rsidR="00747A13" w:rsidRPr="003C46DE" w:rsidRDefault="00747A13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95" w:type="dxa"/>
            <w:vAlign w:val="center"/>
          </w:tcPr>
          <w:p w14:paraId="3CA9151C" w14:textId="77777777" w:rsidR="00747A13" w:rsidRPr="003C46DE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51AB" w:rsidRPr="003C46DE" w14:paraId="77509729" w14:textId="77777777" w:rsidTr="00374E86">
        <w:trPr>
          <w:trHeight w:val="1304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15CDDA58" w14:textId="77777777" w:rsidR="007851AB" w:rsidRPr="005665AF" w:rsidRDefault="00577AEF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665AF"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="008763FA" w:rsidRPr="005665AF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579" w:type="dxa"/>
            <w:vAlign w:val="center"/>
          </w:tcPr>
          <w:p w14:paraId="153E3165" w14:textId="77777777" w:rsidR="007851AB" w:rsidRPr="003C46DE" w:rsidRDefault="007851AB" w:rsidP="0049698C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Collision with buildings/access openings </w:t>
            </w:r>
          </w:p>
          <w:p w14:paraId="0DF9B7DA" w14:textId="77777777" w:rsidR="007851AB" w:rsidRPr="003C46DE" w:rsidRDefault="007851AB" w:rsidP="0049698C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400ED699" w14:textId="77777777" w:rsidR="007851AB" w:rsidRPr="003C46DE" w:rsidRDefault="007851AB" w:rsidP="007851AB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i/>
                <w:sz w:val="16"/>
                <w:szCs w:val="20"/>
              </w:rPr>
              <w:t>Driver</w:t>
            </w:r>
            <w:r w:rsidR="00262D0F" w:rsidRPr="003C46DE">
              <w:rPr>
                <w:rFonts w:ascii="Arial" w:hAnsi="Arial" w:cs="Arial"/>
                <w:i/>
                <w:sz w:val="16"/>
                <w:szCs w:val="20"/>
              </w:rPr>
              <w:t xml:space="preserve"> </w:t>
            </w:r>
            <w:r w:rsidRPr="003C46DE">
              <w:rPr>
                <w:rFonts w:ascii="Arial" w:hAnsi="Arial" w:cs="Arial"/>
                <w:i/>
                <w:sz w:val="16"/>
                <w:szCs w:val="20"/>
              </w:rPr>
              <w:t>could suffer personal injury or worse if the FLT collided with the building(s) or access openings</w:t>
            </w:r>
          </w:p>
        </w:tc>
        <w:tc>
          <w:tcPr>
            <w:tcW w:w="539" w:type="dxa"/>
            <w:vAlign w:val="center"/>
          </w:tcPr>
          <w:p w14:paraId="144B9276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sz w:val="20"/>
              </w:rPr>
            </w:pPr>
            <w:r w:rsidRPr="003C46DE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630" w:type="dxa"/>
            <w:vAlign w:val="center"/>
          </w:tcPr>
          <w:p w14:paraId="323E7B68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71" w:type="dxa"/>
            <w:shd w:val="clear" w:color="auto" w:fill="FFC000"/>
            <w:vAlign w:val="center"/>
          </w:tcPr>
          <w:p w14:paraId="221103A6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439" w:type="dxa"/>
            <w:vAlign w:val="center"/>
          </w:tcPr>
          <w:p w14:paraId="01C5B9FF" w14:textId="77777777" w:rsidR="007851AB" w:rsidRPr="003C46DE" w:rsidRDefault="009843A0" w:rsidP="005665AF">
            <w:pPr>
              <w:pStyle w:val="Pa7"/>
              <w:numPr>
                <w:ilvl w:val="0"/>
                <w:numId w:val="24"/>
              </w:numPr>
              <w:spacing w:line="240" w:lineRule="auto"/>
              <w:ind w:left="170" w:hanging="170"/>
              <w:rPr>
                <w:rFonts w:eastAsia="Arial Unicode MS" w:cs="Helvetica 45 Light"/>
                <w:color w:val="000000"/>
                <w:sz w:val="20"/>
                <w:szCs w:val="20"/>
              </w:rPr>
            </w:pPr>
            <w:r w:rsidRPr="003C46DE">
              <w:rPr>
                <w:rFonts w:cs="Helvetica 45 Light"/>
                <w:color w:val="000000"/>
                <w:sz w:val="20"/>
                <w:szCs w:val="20"/>
              </w:rPr>
              <w:t xml:space="preserve">The Company will ensure </w:t>
            </w:r>
            <w:r w:rsidR="007851AB" w:rsidRPr="003C46DE">
              <w:rPr>
                <w:rFonts w:cs="Helvetica 45 Light"/>
                <w:color w:val="000000"/>
                <w:sz w:val="20"/>
                <w:szCs w:val="20"/>
              </w:rPr>
              <w:t xml:space="preserve">that roads and aisles have sufficient width and overhead </w:t>
            </w:r>
            <w:r w:rsidRPr="003C46DE">
              <w:rPr>
                <w:rFonts w:eastAsia="Arial Unicode MS" w:cs="Helvetica 45 Light"/>
                <w:color w:val="000000"/>
                <w:sz w:val="20"/>
                <w:szCs w:val="20"/>
              </w:rPr>
              <w:t>clearance for the</w:t>
            </w:r>
            <w:r w:rsidR="007851AB" w:rsidRPr="003C46DE">
              <w:rPr>
                <w:rFonts w:eastAsia="Arial Unicode MS" w:cs="Helvetica 45 Light"/>
                <w:color w:val="000000"/>
                <w:sz w:val="20"/>
                <w:szCs w:val="20"/>
              </w:rPr>
              <w:t xml:space="preserve"> FLT to </w:t>
            </w:r>
            <w:r w:rsidR="002C71A5" w:rsidRPr="003C46DE">
              <w:rPr>
                <w:rFonts w:eastAsia="Arial Unicode MS" w:cs="Helvetica 45 Light"/>
                <w:color w:val="000000"/>
                <w:sz w:val="20"/>
                <w:szCs w:val="20"/>
              </w:rPr>
              <w:t>operate</w:t>
            </w:r>
            <w:r w:rsidR="007851AB" w:rsidRPr="003C46DE">
              <w:rPr>
                <w:rFonts w:eastAsia="Arial Unicode MS" w:cs="Helvetica 45 Light"/>
                <w:color w:val="000000"/>
                <w:sz w:val="20"/>
                <w:szCs w:val="20"/>
              </w:rPr>
              <w:t xml:space="preserve"> safely, whether loaded/unloaded, and if necessary, to allow other vehicles/loads to pass each other safely.</w:t>
            </w:r>
          </w:p>
          <w:p w14:paraId="197D1214" w14:textId="77777777" w:rsidR="00F32AA9" w:rsidRPr="003C46DE" w:rsidRDefault="00F32AA9" w:rsidP="005665AF">
            <w:pPr>
              <w:numPr>
                <w:ilvl w:val="0"/>
                <w:numId w:val="24"/>
              </w:numPr>
              <w:ind w:left="170" w:hanging="170"/>
              <w:rPr>
                <w:rFonts w:ascii="Arial" w:eastAsia="Arial Unicode MS" w:hAnsi="Arial" w:cs="Arial"/>
                <w:lang w:eastAsia="en-GB"/>
              </w:rPr>
            </w:pPr>
            <w:r w:rsidRPr="003C46DE">
              <w:rPr>
                <w:rFonts w:ascii="Arial" w:eastAsia="Arial Unicode MS" w:hAnsi="Arial" w:cs="Arial"/>
                <w:sz w:val="20"/>
                <w:lang w:eastAsia="en-GB"/>
              </w:rPr>
              <w:t>Concrete bollards positioned either side of shutter door.</w:t>
            </w:r>
          </w:p>
        </w:tc>
        <w:tc>
          <w:tcPr>
            <w:tcW w:w="504" w:type="dxa"/>
            <w:vAlign w:val="center"/>
          </w:tcPr>
          <w:p w14:paraId="6E2B43B6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0CD181AD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5C687455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95" w:type="dxa"/>
            <w:vAlign w:val="center"/>
          </w:tcPr>
          <w:p w14:paraId="2E43BA58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9C3EDE3" w14:textId="77777777" w:rsidR="007851AB" w:rsidRPr="003C46DE" w:rsidRDefault="007851AB">
      <w:pPr>
        <w:rPr>
          <w:sz w:val="20"/>
          <w:szCs w:val="20"/>
        </w:rPr>
      </w:pPr>
      <w:r w:rsidRPr="003C46DE">
        <w:br w:type="page"/>
      </w:r>
    </w:p>
    <w:tbl>
      <w:tblPr>
        <w:tblW w:w="14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579"/>
        <w:gridCol w:w="539"/>
        <w:gridCol w:w="644"/>
        <w:gridCol w:w="657"/>
        <w:gridCol w:w="6439"/>
        <w:gridCol w:w="504"/>
        <w:gridCol w:w="616"/>
        <w:gridCol w:w="630"/>
        <w:gridCol w:w="881"/>
      </w:tblGrid>
      <w:tr w:rsidR="007851AB" w:rsidRPr="003C46DE" w14:paraId="53F71258" w14:textId="77777777" w:rsidTr="00374E86">
        <w:trPr>
          <w:trHeight w:val="168"/>
          <w:jc w:val="center"/>
        </w:trPr>
        <w:tc>
          <w:tcPr>
            <w:tcW w:w="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C8A102F" w14:textId="77777777" w:rsidR="007851AB" w:rsidRPr="00374E86" w:rsidRDefault="007851AB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74E86">
              <w:rPr>
                <w:rFonts w:ascii="Arial" w:hAnsi="Arial" w:cs="Arial"/>
                <w:b/>
                <w:sz w:val="18"/>
                <w:szCs w:val="18"/>
              </w:rPr>
              <w:lastRenderedPageBreak/>
              <w:t>No</w:t>
            </w:r>
          </w:p>
        </w:tc>
        <w:tc>
          <w:tcPr>
            <w:tcW w:w="35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79B9212" w14:textId="77777777" w:rsidR="007851AB" w:rsidRPr="00374E86" w:rsidRDefault="007851AB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74E86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63FA2D1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2560384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4E86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8D1C5C1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29C5F0B" w14:textId="34BB6622" w:rsidR="007851AB" w:rsidRPr="003C46DE" w:rsidRDefault="00374E86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7851AB" w:rsidRPr="003C46DE" w14:paraId="5154BF43" w14:textId="77777777" w:rsidTr="00374E86">
        <w:trPr>
          <w:trHeight w:val="110"/>
          <w:jc w:val="center"/>
        </w:trPr>
        <w:tc>
          <w:tcPr>
            <w:tcW w:w="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7A2A5" w14:textId="77777777" w:rsidR="007851AB" w:rsidRPr="003C46DE" w:rsidRDefault="007851AB" w:rsidP="00496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76444" w14:textId="77777777" w:rsidR="007851AB" w:rsidRPr="003C46DE" w:rsidRDefault="007851AB" w:rsidP="00496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D4E53C0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0EFDECB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D42D6E8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B4EDC" w14:textId="77777777" w:rsidR="007851AB" w:rsidRPr="003C46DE" w:rsidRDefault="007851AB" w:rsidP="00496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64D19D3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6E48D91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917CC51" w14:textId="77777777" w:rsidR="007851AB" w:rsidRPr="003C46DE" w:rsidRDefault="007851AB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614B2" w14:textId="77777777" w:rsidR="007851AB" w:rsidRPr="003C46DE" w:rsidRDefault="007851AB" w:rsidP="0049698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DE08B0" w:rsidRPr="003C46DE" w14:paraId="3BD294A6" w14:textId="77777777" w:rsidTr="00374E86">
        <w:trPr>
          <w:trHeight w:val="2381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3B3A5BEF" w14:textId="77777777" w:rsidR="00DE08B0" w:rsidRPr="00374E86" w:rsidRDefault="00577AEF" w:rsidP="00A475B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4E86">
              <w:rPr>
                <w:rFonts w:ascii="Arial" w:hAnsi="Arial" w:cs="Arial"/>
                <w:b/>
                <w:sz w:val="16"/>
                <w:szCs w:val="16"/>
              </w:rPr>
              <w:t>9</w:t>
            </w:r>
            <w:r w:rsidR="008763FA" w:rsidRPr="00374E86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579" w:type="dxa"/>
            <w:vAlign w:val="center"/>
          </w:tcPr>
          <w:p w14:paraId="48E5BD8F" w14:textId="77777777" w:rsidR="00DE08B0" w:rsidRPr="003C46DE" w:rsidRDefault="00DE08B0" w:rsidP="00A475B0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FLT mechanical failure</w:t>
            </w:r>
          </w:p>
          <w:p w14:paraId="30A5F9B5" w14:textId="77777777" w:rsidR="00DE08B0" w:rsidRPr="003C46DE" w:rsidRDefault="00DE08B0" w:rsidP="00A475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6A6957AA" w14:textId="77777777" w:rsidR="00DE08B0" w:rsidRPr="003C46DE" w:rsidRDefault="00DE08B0" w:rsidP="00A475B0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3C46DE">
              <w:rPr>
                <w:rFonts w:ascii="Arial" w:hAnsi="Arial" w:cs="Arial"/>
                <w:i/>
                <w:sz w:val="16"/>
                <w:szCs w:val="20"/>
              </w:rPr>
              <w:t>Driver</w:t>
            </w:r>
            <w:r w:rsidR="00262D0F" w:rsidRPr="003C46DE">
              <w:rPr>
                <w:rFonts w:ascii="Arial" w:hAnsi="Arial" w:cs="Arial"/>
                <w:i/>
                <w:sz w:val="16"/>
                <w:szCs w:val="20"/>
              </w:rPr>
              <w:t xml:space="preserve"> </w:t>
            </w:r>
            <w:r w:rsidRPr="003C46DE">
              <w:rPr>
                <w:rFonts w:ascii="Arial" w:hAnsi="Arial" w:cs="Arial"/>
                <w:i/>
                <w:sz w:val="16"/>
                <w:szCs w:val="20"/>
              </w:rPr>
              <w:t>could suffer personal injury if the mechanical operations of the FLT were to fail whilst in use</w:t>
            </w:r>
          </w:p>
        </w:tc>
        <w:tc>
          <w:tcPr>
            <w:tcW w:w="539" w:type="dxa"/>
            <w:vAlign w:val="center"/>
          </w:tcPr>
          <w:p w14:paraId="6654F676" w14:textId="77777777" w:rsidR="00DE08B0" w:rsidRPr="003C46DE" w:rsidRDefault="00DE08B0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648007AC" w14:textId="77777777" w:rsidR="00DE08B0" w:rsidRPr="003C46DE" w:rsidRDefault="00DE08B0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57" w:type="dxa"/>
            <w:shd w:val="clear" w:color="auto" w:fill="FFC000"/>
            <w:vAlign w:val="center"/>
          </w:tcPr>
          <w:p w14:paraId="1EB34686" w14:textId="77777777" w:rsidR="00DE08B0" w:rsidRPr="003C46DE" w:rsidRDefault="00DE08B0" w:rsidP="00A475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439" w:type="dxa"/>
            <w:vAlign w:val="center"/>
          </w:tcPr>
          <w:p w14:paraId="5EA551E1" w14:textId="6FD03401" w:rsidR="00DE08B0" w:rsidRPr="003C46DE" w:rsidRDefault="00374E86" w:rsidP="00374E86">
            <w:pPr>
              <w:numPr>
                <w:ilvl w:val="0"/>
                <w:numId w:val="2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Pre-use (d</w:t>
            </w:r>
            <w:r w:rsidR="00DE08B0" w:rsidRPr="003C46DE">
              <w:rPr>
                <w:rFonts w:ascii="Arial" w:hAnsi="Arial" w:cs="Arial"/>
                <w:sz w:val="20"/>
                <w:szCs w:val="20"/>
              </w:rPr>
              <w:t>aily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  <w:r w:rsidR="00DE08B0" w:rsidRPr="003C46DE">
              <w:rPr>
                <w:rFonts w:ascii="Arial" w:hAnsi="Arial" w:cs="Arial"/>
                <w:sz w:val="20"/>
                <w:szCs w:val="20"/>
              </w:rPr>
              <w:t xml:space="preserve"> checks are completed by</w:t>
            </w:r>
            <w:r w:rsidR="00F268BB" w:rsidRPr="003C46DE">
              <w:rPr>
                <w:rFonts w:ascii="Arial" w:hAnsi="Arial" w:cs="Arial"/>
                <w:sz w:val="20"/>
                <w:szCs w:val="20"/>
              </w:rPr>
              <w:t xml:space="preserve"> an appointed FLT driver</w:t>
            </w:r>
            <w:r w:rsidR="00DE08B0" w:rsidRPr="003C46DE">
              <w:rPr>
                <w:rFonts w:ascii="Arial" w:hAnsi="Arial" w:cs="Arial"/>
                <w:sz w:val="20"/>
                <w:szCs w:val="20"/>
              </w:rPr>
              <w:t xml:space="preserve"> before </w:t>
            </w:r>
            <w:r w:rsidR="00F268BB" w:rsidRPr="003C46DE">
              <w:rPr>
                <w:rFonts w:ascii="Arial" w:hAnsi="Arial" w:cs="Arial"/>
                <w:sz w:val="20"/>
                <w:szCs w:val="20"/>
              </w:rPr>
              <w:t>use</w:t>
            </w:r>
            <w:r w:rsidR="00DE08B0" w:rsidRPr="003C46DE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94239F" w:rsidRPr="003C46DE">
              <w:rPr>
                <w:rFonts w:ascii="Arial" w:hAnsi="Arial" w:cs="Arial"/>
                <w:sz w:val="20"/>
                <w:szCs w:val="20"/>
              </w:rPr>
              <w:t>Any fa</w:t>
            </w:r>
            <w:r w:rsidR="00A40007" w:rsidRPr="003C46DE">
              <w:rPr>
                <w:rFonts w:ascii="Arial" w:hAnsi="Arial" w:cs="Arial"/>
                <w:sz w:val="20"/>
                <w:szCs w:val="20"/>
              </w:rPr>
              <w:t xml:space="preserve">ults are reported to the Warehouse/Office Manager </w:t>
            </w:r>
            <w:r w:rsidR="0094239F" w:rsidRPr="003C46DE">
              <w:rPr>
                <w:rFonts w:ascii="Arial" w:hAnsi="Arial" w:cs="Arial"/>
                <w:sz w:val="20"/>
                <w:szCs w:val="20"/>
              </w:rPr>
              <w:t xml:space="preserve">who 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 xml:space="preserve">will </w:t>
            </w:r>
            <w:r w:rsidR="0094239F" w:rsidRPr="003C46DE">
              <w:rPr>
                <w:rFonts w:ascii="Arial" w:hAnsi="Arial" w:cs="Arial"/>
                <w:sz w:val="20"/>
                <w:szCs w:val="20"/>
              </w:rPr>
              <w:t>arrange for suitable repair</w:t>
            </w:r>
            <w:r w:rsidR="00262D0F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742FE5B" w14:textId="77777777" w:rsidR="00DE08B0" w:rsidRPr="003C46DE" w:rsidRDefault="00DE08B0" w:rsidP="00374E86">
            <w:pPr>
              <w:numPr>
                <w:ilvl w:val="0"/>
                <w:numId w:val="2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Maintenance regime/contract in place and managed by the Company management team. This ensures that the FLT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>’s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>are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 subject to servicing and preventative maintenance on a regular basis.</w:t>
            </w:r>
          </w:p>
          <w:p w14:paraId="3024A5D4" w14:textId="77777777" w:rsidR="00DE08B0" w:rsidRPr="003C46DE" w:rsidRDefault="00DE08B0" w:rsidP="00374E86">
            <w:pPr>
              <w:numPr>
                <w:ilvl w:val="0"/>
                <w:numId w:val="2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Thorough Examination completed by a competent person in line with </w:t>
            </w:r>
            <w:r w:rsidR="0094239F" w:rsidRPr="003C46DE">
              <w:rPr>
                <w:rFonts w:ascii="Arial" w:hAnsi="Arial" w:cs="Arial"/>
                <w:sz w:val="20"/>
                <w:szCs w:val="20"/>
              </w:rPr>
              <w:t>statutory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 requirements (LOLER)</w:t>
            </w:r>
          </w:p>
          <w:p w14:paraId="08FA7569" w14:textId="77777777" w:rsidR="00DE08B0" w:rsidRPr="003C46DE" w:rsidRDefault="00DE08B0" w:rsidP="00374E86">
            <w:pPr>
              <w:numPr>
                <w:ilvl w:val="0"/>
                <w:numId w:val="2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FLT’s maintained by supplier (under contract) on a regular basis</w:t>
            </w:r>
            <w:r w:rsidR="00262D0F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04" w:type="dxa"/>
            <w:vAlign w:val="center"/>
          </w:tcPr>
          <w:p w14:paraId="0B76E3E3" w14:textId="77777777" w:rsidR="00DE08B0" w:rsidRPr="003C46DE" w:rsidRDefault="00DE08B0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vAlign w:val="center"/>
          </w:tcPr>
          <w:p w14:paraId="6B112B6B" w14:textId="77777777" w:rsidR="00DE08B0" w:rsidRPr="003C46DE" w:rsidRDefault="00DE08B0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0CBB8B4E" w14:textId="77777777" w:rsidR="00DE08B0" w:rsidRPr="003C46DE" w:rsidRDefault="00DE08B0" w:rsidP="00A475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881" w:type="dxa"/>
            <w:vAlign w:val="center"/>
          </w:tcPr>
          <w:p w14:paraId="11DBE450" w14:textId="21680074" w:rsidR="00DE08B0" w:rsidRPr="003C46DE" w:rsidRDefault="00374E86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E86">
              <w:rPr>
                <w:rFonts w:ascii="Arial" w:hAnsi="Arial" w:cs="Arial"/>
                <w:sz w:val="28"/>
                <w:szCs w:val="28"/>
              </w:rPr>
              <w:sym w:font="Wingdings 2" w:char="F050"/>
            </w:r>
          </w:p>
        </w:tc>
      </w:tr>
      <w:tr w:rsidR="00A12E2C" w:rsidRPr="003C46DE" w14:paraId="080EBD22" w14:textId="77777777" w:rsidTr="00374E86">
        <w:trPr>
          <w:trHeight w:val="1814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189D7801" w14:textId="77777777" w:rsidR="00A12E2C" w:rsidRPr="00374E86" w:rsidRDefault="00577AEF" w:rsidP="00A475B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4E86">
              <w:rPr>
                <w:rFonts w:ascii="Arial" w:hAnsi="Arial" w:cs="Arial"/>
                <w:b/>
                <w:sz w:val="16"/>
                <w:szCs w:val="16"/>
              </w:rPr>
              <w:t>10</w:t>
            </w:r>
            <w:r w:rsidR="008763FA" w:rsidRPr="00374E86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579" w:type="dxa"/>
            <w:vAlign w:val="center"/>
          </w:tcPr>
          <w:p w14:paraId="6C116DB7" w14:textId="77777777" w:rsidR="00A12E2C" w:rsidRPr="003C46DE" w:rsidRDefault="00A12E2C" w:rsidP="00A12E2C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Parking and storage of fork truck</w:t>
            </w:r>
          </w:p>
          <w:p w14:paraId="73AAFDE3" w14:textId="77777777" w:rsidR="00A12E2C" w:rsidRPr="003C46DE" w:rsidRDefault="00A12E2C" w:rsidP="00A12E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DAE9C6" w14:textId="77777777" w:rsidR="00A12E2C" w:rsidRPr="003C46DE" w:rsidRDefault="00130A26" w:rsidP="00A12E2C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3C46DE">
              <w:rPr>
                <w:rFonts w:ascii="Arial" w:hAnsi="Arial" w:cs="Arial"/>
                <w:i/>
                <w:sz w:val="16"/>
                <w:szCs w:val="20"/>
              </w:rPr>
              <w:t>Staff and/or 3</w:t>
            </w:r>
            <w:r w:rsidRPr="003C46DE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 w:rsidRPr="003C46DE">
              <w:rPr>
                <w:rFonts w:ascii="Arial" w:hAnsi="Arial" w:cs="Arial"/>
                <w:i/>
                <w:sz w:val="16"/>
                <w:szCs w:val="20"/>
              </w:rPr>
              <w:t xml:space="preserve"> parties may </w:t>
            </w:r>
            <w:r w:rsidR="00A12E2C" w:rsidRPr="003C46DE">
              <w:rPr>
                <w:rFonts w:ascii="Arial" w:hAnsi="Arial" w:cs="Arial"/>
                <w:i/>
                <w:sz w:val="16"/>
                <w:szCs w:val="20"/>
              </w:rPr>
              <w:t>suffer injury due to tripping over the fork</w:t>
            </w:r>
            <w:r w:rsidRPr="003C46DE">
              <w:rPr>
                <w:rFonts w:ascii="Arial" w:hAnsi="Arial" w:cs="Arial"/>
                <w:i/>
                <w:sz w:val="16"/>
                <w:szCs w:val="20"/>
              </w:rPr>
              <w:t xml:space="preserve"> tines</w:t>
            </w:r>
            <w:r w:rsidR="00A12E2C" w:rsidRPr="003C46DE">
              <w:rPr>
                <w:rFonts w:ascii="Arial" w:hAnsi="Arial" w:cs="Arial"/>
                <w:i/>
                <w:sz w:val="16"/>
                <w:szCs w:val="20"/>
              </w:rPr>
              <w:t xml:space="preserve"> while it is parked up</w:t>
            </w:r>
          </w:p>
        </w:tc>
        <w:tc>
          <w:tcPr>
            <w:tcW w:w="539" w:type="dxa"/>
            <w:vAlign w:val="center"/>
          </w:tcPr>
          <w:p w14:paraId="46471198" w14:textId="77777777" w:rsidR="00A12E2C" w:rsidRPr="003C46DE" w:rsidRDefault="00A12E2C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2F7AC4B2" w14:textId="77777777" w:rsidR="00A12E2C" w:rsidRPr="003C46DE" w:rsidRDefault="00A12E2C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57" w:type="dxa"/>
            <w:shd w:val="clear" w:color="auto" w:fill="FFC000"/>
            <w:vAlign w:val="center"/>
          </w:tcPr>
          <w:p w14:paraId="13D8AE4B" w14:textId="77777777" w:rsidR="00A12E2C" w:rsidRPr="003C46DE" w:rsidRDefault="00A12E2C" w:rsidP="00A475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439" w:type="dxa"/>
            <w:vAlign w:val="center"/>
          </w:tcPr>
          <w:p w14:paraId="7AA32D9D" w14:textId="77777777" w:rsidR="00A12E2C" w:rsidRPr="003C46DE" w:rsidRDefault="00A12E2C" w:rsidP="00374E86">
            <w:pPr>
              <w:numPr>
                <w:ilvl w:val="0"/>
                <w:numId w:val="2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The Company have established suitable storage/parking areas for </w:t>
            </w:r>
            <w:r w:rsidR="00F268BB" w:rsidRPr="003C46DE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3C46DE">
              <w:rPr>
                <w:rFonts w:ascii="Arial" w:hAnsi="Arial" w:cs="Arial"/>
                <w:sz w:val="20"/>
                <w:szCs w:val="20"/>
              </w:rPr>
              <w:t>FLT. These locations are away from areas where potential conflict or unauthorised access could occur.</w:t>
            </w:r>
          </w:p>
          <w:p w14:paraId="6119CCFB" w14:textId="77777777" w:rsidR="00A12E2C" w:rsidRPr="003C46DE" w:rsidRDefault="00A12E2C" w:rsidP="00374E86">
            <w:pPr>
              <w:numPr>
                <w:ilvl w:val="0"/>
                <w:numId w:val="2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FLT drivers are trained on safe parking procedures (e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>.</w:t>
            </w:r>
            <w:r w:rsidRPr="003C46DE">
              <w:rPr>
                <w:rFonts w:ascii="Arial" w:hAnsi="Arial" w:cs="Arial"/>
                <w:sz w:val="20"/>
                <w:szCs w:val="20"/>
              </w:rPr>
              <w:t>g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>.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 park truck away from pedestrian access and gangways, fork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 xml:space="preserve"> tines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 placed flat on the floor with a slight downward angle so ends of fork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 xml:space="preserve"> tines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 are flush with the floor)</w:t>
            </w:r>
          </w:p>
        </w:tc>
        <w:tc>
          <w:tcPr>
            <w:tcW w:w="504" w:type="dxa"/>
            <w:vAlign w:val="center"/>
          </w:tcPr>
          <w:p w14:paraId="35D99738" w14:textId="77777777" w:rsidR="00A12E2C" w:rsidRPr="003C46DE" w:rsidRDefault="00A12E2C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vAlign w:val="center"/>
          </w:tcPr>
          <w:p w14:paraId="778B179B" w14:textId="77777777" w:rsidR="00A12E2C" w:rsidRPr="003C46DE" w:rsidRDefault="00A12E2C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2E159477" w14:textId="77777777" w:rsidR="00A12E2C" w:rsidRPr="003C46DE" w:rsidRDefault="00A12E2C" w:rsidP="00A475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881" w:type="dxa"/>
            <w:vAlign w:val="center"/>
          </w:tcPr>
          <w:p w14:paraId="0CED5627" w14:textId="77777777" w:rsidR="00A12E2C" w:rsidRPr="003C46DE" w:rsidRDefault="00A12E2C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E2C" w:rsidRPr="003C46DE" w14:paraId="0FF72CA9" w14:textId="77777777" w:rsidTr="00374E86">
        <w:trPr>
          <w:trHeight w:val="2381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387A8636" w14:textId="77777777" w:rsidR="00A12E2C" w:rsidRPr="00374E86" w:rsidRDefault="00577AEF" w:rsidP="00A12E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4E86">
              <w:rPr>
                <w:rFonts w:ascii="Arial" w:hAnsi="Arial" w:cs="Arial"/>
                <w:b/>
                <w:sz w:val="16"/>
                <w:szCs w:val="16"/>
              </w:rPr>
              <w:t>11</w:t>
            </w:r>
            <w:r w:rsidR="008763FA" w:rsidRPr="00374E86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579" w:type="dxa"/>
            <w:vAlign w:val="center"/>
          </w:tcPr>
          <w:p w14:paraId="4F7B9CAF" w14:textId="77777777" w:rsidR="00A12E2C" w:rsidRPr="003C46DE" w:rsidRDefault="00A12E2C" w:rsidP="00A12E2C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Manual Handling</w:t>
            </w:r>
          </w:p>
          <w:p w14:paraId="5436C1F6" w14:textId="77777777" w:rsidR="00A12E2C" w:rsidRPr="003C46DE" w:rsidRDefault="00A12E2C" w:rsidP="00A12E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3BBD2C8" w14:textId="77777777" w:rsidR="00A12E2C" w:rsidRPr="003C46DE" w:rsidRDefault="00A12E2C" w:rsidP="00A12E2C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3C46DE">
              <w:rPr>
                <w:rFonts w:ascii="Arial" w:hAnsi="Arial" w:cs="Arial"/>
                <w:i/>
                <w:sz w:val="16"/>
                <w:szCs w:val="20"/>
              </w:rPr>
              <w:t>Driver</w:t>
            </w:r>
            <w:r w:rsidR="00262D0F" w:rsidRPr="003C46DE">
              <w:rPr>
                <w:rFonts w:ascii="Arial" w:hAnsi="Arial" w:cs="Arial"/>
                <w:i/>
                <w:sz w:val="16"/>
                <w:szCs w:val="20"/>
              </w:rPr>
              <w:t xml:space="preserve"> </w:t>
            </w:r>
            <w:r w:rsidRPr="003C46DE">
              <w:rPr>
                <w:rFonts w:ascii="Arial" w:hAnsi="Arial" w:cs="Arial"/>
                <w:i/>
                <w:sz w:val="16"/>
                <w:szCs w:val="20"/>
              </w:rPr>
              <w:t>could suffer back injury when moving the tines along mast track, removing forks from mast track etc</w:t>
            </w:r>
          </w:p>
        </w:tc>
        <w:tc>
          <w:tcPr>
            <w:tcW w:w="539" w:type="dxa"/>
            <w:vAlign w:val="center"/>
          </w:tcPr>
          <w:p w14:paraId="67922961" w14:textId="77777777" w:rsidR="00A12E2C" w:rsidRPr="003C46DE" w:rsidRDefault="00A12E2C" w:rsidP="00A12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6D4A6F90" w14:textId="77777777" w:rsidR="00A12E2C" w:rsidRPr="003C46DE" w:rsidRDefault="00A12E2C" w:rsidP="00A12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57" w:type="dxa"/>
            <w:shd w:val="clear" w:color="auto" w:fill="FFC000"/>
            <w:vAlign w:val="center"/>
          </w:tcPr>
          <w:p w14:paraId="5BA6D4C8" w14:textId="77777777" w:rsidR="00A12E2C" w:rsidRPr="003C46DE" w:rsidRDefault="00A12E2C" w:rsidP="00A12E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439" w:type="dxa"/>
            <w:vAlign w:val="center"/>
          </w:tcPr>
          <w:p w14:paraId="2A3DE508" w14:textId="77777777" w:rsidR="00A12E2C" w:rsidRPr="003C46DE" w:rsidRDefault="00A12E2C" w:rsidP="00374E86">
            <w:pPr>
              <w:numPr>
                <w:ilvl w:val="0"/>
                <w:numId w:val="2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Removal of fork tines is only carried out by the Company appointed service/maintenance contractor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3883EB9" w14:textId="77777777" w:rsidR="00A12E2C" w:rsidRPr="003C46DE" w:rsidRDefault="00A12E2C" w:rsidP="00374E86">
            <w:pPr>
              <w:numPr>
                <w:ilvl w:val="0"/>
                <w:numId w:val="2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Manual handling training/briefing is provided for FLT drivers to remind them of best practice when moving the fork tines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CDAF861" w14:textId="77777777" w:rsidR="00A12E2C" w:rsidRPr="003C46DE" w:rsidRDefault="00A12E2C" w:rsidP="00374E86">
            <w:pPr>
              <w:numPr>
                <w:ilvl w:val="0"/>
                <w:numId w:val="2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Tracks lubricated as part of the ongoing routine maintenance to assist with fork tine movement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7776B6B" w14:textId="77777777" w:rsidR="00A12E2C" w:rsidRPr="003C46DE" w:rsidRDefault="00A12E2C" w:rsidP="00374E86">
            <w:pPr>
              <w:numPr>
                <w:ilvl w:val="0"/>
                <w:numId w:val="2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Location lugs and catches are maintained and serviced which makes the operation easier for the FLT driver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B60BAF7" w14:textId="77777777" w:rsidR="00A12E2C" w:rsidRPr="003C46DE" w:rsidRDefault="00A12E2C" w:rsidP="00374E86">
            <w:pPr>
              <w:numPr>
                <w:ilvl w:val="0"/>
                <w:numId w:val="2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Safety boots and gloves issued to all FLT drivers for use when moving the fork tines</w:t>
            </w:r>
            <w:r w:rsidR="00130A26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04" w:type="dxa"/>
            <w:vAlign w:val="center"/>
          </w:tcPr>
          <w:p w14:paraId="48F1806E" w14:textId="77777777" w:rsidR="00A12E2C" w:rsidRPr="003C46DE" w:rsidRDefault="00A12E2C" w:rsidP="00A12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vAlign w:val="center"/>
          </w:tcPr>
          <w:p w14:paraId="73D8C89C" w14:textId="77777777" w:rsidR="00A12E2C" w:rsidRPr="003C46DE" w:rsidRDefault="00A12E2C" w:rsidP="00A12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5E9501E8" w14:textId="77777777" w:rsidR="00A12E2C" w:rsidRPr="000333D5" w:rsidRDefault="00A12E2C" w:rsidP="00A12E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33D5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881" w:type="dxa"/>
            <w:vAlign w:val="center"/>
          </w:tcPr>
          <w:p w14:paraId="1576F73A" w14:textId="77777777" w:rsidR="00A12E2C" w:rsidRPr="003C46DE" w:rsidRDefault="00A12E2C" w:rsidP="00A12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87918E7" w14:textId="77777777" w:rsidR="001B69F0" w:rsidRPr="003C46DE" w:rsidRDefault="0094239F">
      <w:pPr>
        <w:rPr>
          <w:sz w:val="20"/>
          <w:szCs w:val="20"/>
        </w:rPr>
      </w:pPr>
      <w:r w:rsidRPr="003C46DE">
        <w:br w:type="page"/>
      </w:r>
    </w:p>
    <w:tbl>
      <w:tblPr>
        <w:tblW w:w="14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6"/>
        <w:gridCol w:w="3576"/>
        <w:gridCol w:w="529"/>
        <w:gridCol w:w="672"/>
        <w:gridCol w:w="657"/>
        <w:gridCol w:w="6397"/>
        <w:gridCol w:w="532"/>
        <w:gridCol w:w="616"/>
        <w:gridCol w:w="630"/>
        <w:gridCol w:w="881"/>
      </w:tblGrid>
      <w:tr w:rsidR="001B69F0" w:rsidRPr="003C46DE" w14:paraId="716E7D3D" w14:textId="77777777" w:rsidTr="00374E86">
        <w:trPr>
          <w:trHeight w:val="168"/>
          <w:jc w:val="center"/>
        </w:trPr>
        <w:tc>
          <w:tcPr>
            <w:tcW w:w="4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BD10A9" w14:textId="77777777" w:rsidR="001B69F0" w:rsidRPr="00374E86" w:rsidRDefault="001B69F0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74E86">
              <w:rPr>
                <w:rFonts w:ascii="Arial" w:hAnsi="Arial" w:cs="Arial"/>
                <w:b/>
                <w:sz w:val="18"/>
                <w:szCs w:val="18"/>
              </w:rPr>
              <w:lastRenderedPageBreak/>
              <w:t>No</w:t>
            </w:r>
          </w:p>
        </w:tc>
        <w:tc>
          <w:tcPr>
            <w:tcW w:w="35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8350CD3" w14:textId="77777777" w:rsidR="001B69F0" w:rsidRPr="00374E86" w:rsidRDefault="001B69F0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74E86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6399DA4" w14:textId="77777777" w:rsidR="001B69F0" w:rsidRPr="003C46DE" w:rsidRDefault="001B69F0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3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B61961D" w14:textId="77777777" w:rsidR="001B69F0" w:rsidRPr="003C46DE" w:rsidRDefault="001B69F0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4E86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9C8A1FE" w14:textId="77777777" w:rsidR="001B69F0" w:rsidRPr="003C46DE" w:rsidRDefault="001B69F0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0FB3D60" w14:textId="5C8510AD" w:rsidR="001B69F0" w:rsidRPr="00374E86" w:rsidRDefault="00374E86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1B69F0" w:rsidRPr="003C46DE" w14:paraId="167E94B8" w14:textId="77777777" w:rsidTr="00374E86">
        <w:trPr>
          <w:trHeight w:val="110"/>
          <w:jc w:val="center"/>
        </w:trPr>
        <w:tc>
          <w:tcPr>
            <w:tcW w:w="4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7869F" w14:textId="77777777" w:rsidR="001B69F0" w:rsidRPr="003C46DE" w:rsidRDefault="001B69F0" w:rsidP="00496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4462C" w14:textId="77777777" w:rsidR="001B69F0" w:rsidRPr="003C46DE" w:rsidRDefault="001B69F0" w:rsidP="00496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084D99B" w14:textId="77777777" w:rsidR="001B69F0" w:rsidRPr="003C46DE" w:rsidRDefault="001B69F0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39CDE0E" w14:textId="77777777" w:rsidR="001B69F0" w:rsidRPr="003C46DE" w:rsidRDefault="001B69F0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3FFBB9D" w14:textId="77777777" w:rsidR="001B69F0" w:rsidRPr="003C46DE" w:rsidRDefault="001B69F0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3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D720A" w14:textId="77777777" w:rsidR="001B69F0" w:rsidRPr="003C46DE" w:rsidRDefault="001B69F0" w:rsidP="00496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89CDB13" w14:textId="77777777" w:rsidR="001B69F0" w:rsidRPr="003C46DE" w:rsidRDefault="001B69F0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48D41E3" w14:textId="77777777" w:rsidR="001B69F0" w:rsidRPr="003C46DE" w:rsidRDefault="001B69F0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A25A76F" w14:textId="77777777" w:rsidR="001B69F0" w:rsidRPr="003C46DE" w:rsidRDefault="001B69F0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544D6" w14:textId="77777777" w:rsidR="001B69F0" w:rsidRPr="003C46DE" w:rsidRDefault="001B69F0" w:rsidP="0049698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1B69F0" w:rsidRPr="003C46DE" w14:paraId="6EB51DA1" w14:textId="77777777" w:rsidTr="00374E86">
        <w:trPr>
          <w:trHeight w:val="2154"/>
          <w:jc w:val="center"/>
        </w:trPr>
        <w:tc>
          <w:tcPr>
            <w:tcW w:w="496" w:type="dxa"/>
            <w:shd w:val="clear" w:color="auto" w:fill="D9D9D9"/>
            <w:vAlign w:val="center"/>
          </w:tcPr>
          <w:p w14:paraId="111C1B8E" w14:textId="7F433D4A" w:rsidR="001B69F0" w:rsidRPr="00374E86" w:rsidRDefault="00577AEF" w:rsidP="001B69F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4E86"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374E86">
              <w:rPr>
                <w:rFonts w:ascii="Arial" w:hAnsi="Arial" w:cs="Arial"/>
                <w:b/>
                <w:sz w:val="16"/>
                <w:szCs w:val="16"/>
              </w:rPr>
              <w:t>2.</w:t>
            </w:r>
          </w:p>
        </w:tc>
        <w:tc>
          <w:tcPr>
            <w:tcW w:w="3576" w:type="dxa"/>
            <w:vAlign w:val="center"/>
          </w:tcPr>
          <w:p w14:paraId="7E59DFB6" w14:textId="77777777" w:rsidR="001B69F0" w:rsidRPr="003C46DE" w:rsidRDefault="001B69F0" w:rsidP="001B69F0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Checking battery fluid level</w:t>
            </w:r>
          </w:p>
          <w:p w14:paraId="58E8541C" w14:textId="77777777" w:rsidR="001B69F0" w:rsidRPr="003C46DE" w:rsidRDefault="001B69F0" w:rsidP="001B69F0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EF8DE9" w14:textId="77777777" w:rsidR="001B69F0" w:rsidRPr="003C46DE" w:rsidRDefault="001B69F0" w:rsidP="001B69F0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3C46DE">
              <w:rPr>
                <w:rFonts w:ascii="Arial" w:hAnsi="Arial" w:cs="Arial"/>
                <w:i/>
                <w:sz w:val="16"/>
                <w:szCs w:val="20"/>
              </w:rPr>
              <w:t>Driver could suffer burns to skin and eyes due to splashes of battery acid when topping up battery</w:t>
            </w:r>
          </w:p>
        </w:tc>
        <w:tc>
          <w:tcPr>
            <w:tcW w:w="529" w:type="dxa"/>
            <w:vAlign w:val="center"/>
          </w:tcPr>
          <w:p w14:paraId="78241861" w14:textId="77777777" w:rsidR="001B69F0" w:rsidRPr="003C46DE" w:rsidRDefault="001B69F0" w:rsidP="001B69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1BC8414B" w14:textId="77777777" w:rsidR="001B69F0" w:rsidRPr="003C46DE" w:rsidRDefault="001B69F0" w:rsidP="001B69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57" w:type="dxa"/>
            <w:shd w:val="clear" w:color="auto" w:fill="FFC000"/>
            <w:vAlign w:val="center"/>
          </w:tcPr>
          <w:p w14:paraId="6C7D9E0E" w14:textId="77777777" w:rsidR="001B69F0" w:rsidRPr="003C46DE" w:rsidRDefault="001B69F0" w:rsidP="001B69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397" w:type="dxa"/>
            <w:vAlign w:val="center"/>
          </w:tcPr>
          <w:p w14:paraId="2A2567B0" w14:textId="77777777" w:rsidR="00CA38A8" w:rsidRPr="003C46DE" w:rsidRDefault="001B69F0" w:rsidP="00374E86">
            <w:pPr>
              <w:numPr>
                <w:ilvl w:val="0"/>
                <w:numId w:val="26"/>
              </w:numPr>
              <w:ind w:left="170" w:hanging="170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C46DE">
              <w:rPr>
                <w:rFonts w:ascii="Arial" w:hAnsi="Arial" w:cs="Arial"/>
                <w:sz w:val="20"/>
                <w:szCs w:val="20"/>
                <w:u w:val="single"/>
              </w:rPr>
              <w:t xml:space="preserve">For unsealed cells only </w:t>
            </w:r>
          </w:p>
          <w:p w14:paraId="7807944A" w14:textId="77777777" w:rsidR="001B69F0" w:rsidRPr="003C46DE" w:rsidRDefault="00CA38A8" w:rsidP="00374E86">
            <w:pPr>
              <w:numPr>
                <w:ilvl w:val="0"/>
                <w:numId w:val="2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Driver </w:t>
            </w:r>
            <w:r w:rsidR="001B69F0" w:rsidRPr="003C46DE">
              <w:rPr>
                <w:rFonts w:ascii="Arial" w:hAnsi="Arial" w:cs="Arial"/>
                <w:sz w:val="20"/>
                <w:szCs w:val="20"/>
              </w:rPr>
              <w:t>ensure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s that the </w:t>
            </w:r>
            <w:r w:rsidR="001B69F0" w:rsidRPr="003C46DE">
              <w:rPr>
                <w:rFonts w:ascii="Arial" w:hAnsi="Arial" w:cs="Arial"/>
                <w:sz w:val="20"/>
                <w:szCs w:val="20"/>
              </w:rPr>
              <w:t>battery cell caps are unscrewed gently</w:t>
            </w:r>
            <w:r w:rsidR="00574C23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5D0D46A" w14:textId="77777777" w:rsidR="001B69F0" w:rsidRPr="003C46DE" w:rsidRDefault="00CA38A8" w:rsidP="00374E86">
            <w:pPr>
              <w:numPr>
                <w:ilvl w:val="0"/>
                <w:numId w:val="2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The h</w:t>
            </w:r>
            <w:r w:rsidR="001B69F0" w:rsidRPr="003C46DE">
              <w:rPr>
                <w:rFonts w:ascii="Arial" w:hAnsi="Arial" w:cs="Arial"/>
                <w:sz w:val="20"/>
                <w:szCs w:val="20"/>
              </w:rPr>
              <w:t>ydrometer is used correctly when checking cell specific gravity</w:t>
            </w:r>
            <w:r w:rsidR="00574C23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771D853" w14:textId="77777777" w:rsidR="001B69F0" w:rsidRPr="003C46DE" w:rsidRDefault="00CA38A8" w:rsidP="00374E86">
            <w:pPr>
              <w:numPr>
                <w:ilvl w:val="0"/>
                <w:numId w:val="2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Driver e</w:t>
            </w:r>
            <w:r w:rsidR="001B69F0" w:rsidRPr="003C46DE">
              <w:rPr>
                <w:rFonts w:ascii="Arial" w:hAnsi="Arial" w:cs="Arial"/>
                <w:sz w:val="20"/>
                <w:szCs w:val="20"/>
              </w:rPr>
              <w:t>nsure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s that the </w:t>
            </w:r>
            <w:r w:rsidR="001B69F0" w:rsidRPr="003C46DE">
              <w:rPr>
                <w:rFonts w:ascii="Arial" w:hAnsi="Arial" w:cs="Arial"/>
                <w:sz w:val="20"/>
                <w:szCs w:val="20"/>
              </w:rPr>
              <w:t>cell caps are rep</w:t>
            </w:r>
            <w:r w:rsidRPr="003C46DE">
              <w:rPr>
                <w:rFonts w:ascii="Arial" w:hAnsi="Arial" w:cs="Arial"/>
                <w:sz w:val="20"/>
                <w:szCs w:val="20"/>
              </w:rPr>
              <w:t>laced properly after topping up</w:t>
            </w:r>
            <w:r w:rsidR="00574C23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584BE9E" w14:textId="77777777" w:rsidR="001B69F0" w:rsidRPr="003C46DE" w:rsidRDefault="001B69F0" w:rsidP="00374E86">
            <w:pPr>
              <w:numPr>
                <w:ilvl w:val="0"/>
                <w:numId w:val="2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Wearing of relevant PPE including hand, eye, face and body protection</w:t>
            </w:r>
            <w:r w:rsidR="00574C23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091A4C5" w14:textId="77777777" w:rsidR="001B69F0" w:rsidRPr="003C46DE" w:rsidRDefault="001B69F0" w:rsidP="00374E86">
            <w:pPr>
              <w:numPr>
                <w:ilvl w:val="0"/>
                <w:numId w:val="2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Eye wash available in First Aid kit</w:t>
            </w:r>
            <w:r w:rsidR="00574C23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32" w:type="dxa"/>
            <w:vAlign w:val="center"/>
          </w:tcPr>
          <w:p w14:paraId="6E6AC64C" w14:textId="77777777" w:rsidR="001B69F0" w:rsidRPr="003C46DE" w:rsidRDefault="001B69F0" w:rsidP="001B69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vAlign w:val="center"/>
          </w:tcPr>
          <w:p w14:paraId="11463C50" w14:textId="77777777" w:rsidR="001B69F0" w:rsidRPr="003C46DE" w:rsidRDefault="001B69F0" w:rsidP="001B69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4E847AE4" w14:textId="77777777" w:rsidR="001B69F0" w:rsidRPr="003C46DE" w:rsidRDefault="001B69F0" w:rsidP="001B69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881" w:type="dxa"/>
            <w:vAlign w:val="center"/>
          </w:tcPr>
          <w:p w14:paraId="4B6B4EA6" w14:textId="77777777" w:rsidR="001B69F0" w:rsidRPr="003C46DE" w:rsidRDefault="001B69F0" w:rsidP="001B69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38A8" w:rsidRPr="003C46DE" w14:paraId="43EB4D80" w14:textId="77777777" w:rsidTr="00374E86">
        <w:trPr>
          <w:trHeight w:val="1928"/>
          <w:jc w:val="center"/>
        </w:trPr>
        <w:tc>
          <w:tcPr>
            <w:tcW w:w="496" w:type="dxa"/>
            <w:shd w:val="clear" w:color="auto" w:fill="D9D9D9"/>
            <w:vAlign w:val="center"/>
          </w:tcPr>
          <w:p w14:paraId="353E95D6" w14:textId="199577BD" w:rsidR="00CA38A8" w:rsidRPr="00374E86" w:rsidRDefault="00577AEF" w:rsidP="00CA38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4E86"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374E86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8763FA" w:rsidRPr="00374E86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576" w:type="dxa"/>
            <w:vAlign w:val="center"/>
          </w:tcPr>
          <w:p w14:paraId="3D06FF65" w14:textId="77777777" w:rsidR="00CA38A8" w:rsidRPr="003C46DE" w:rsidRDefault="00CA38A8" w:rsidP="00CA38A8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Electrocution </w:t>
            </w:r>
            <w:r w:rsidR="00262D0F" w:rsidRPr="003C46DE">
              <w:rPr>
                <w:rFonts w:ascii="Arial" w:hAnsi="Arial" w:cs="Arial"/>
                <w:sz w:val="20"/>
                <w:szCs w:val="20"/>
              </w:rPr>
              <w:t>–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 connecting / disconnecting charging leads</w:t>
            </w:r>
            <w:r w:rsidR="00AC7796" w:rsidRPr="003C46DE">
              <w:rPr>
                <w:rFonts w:ascii="Arial" w:hAnsi="Arial" w:cs="Arial"/>
                <w:sz w:val="20"/>
                <w:szCs w:val="20"/>
              </w:rPr>
              <w:t xml:space="preserve"> and/or battery from the FLT</w:t>
            </w:r>
          </w:p>
          <w:p w14:paraId="50809890" w14:textId="77777777" w:rsidR="00CA38A8" w:rsidRPr="003C46DE" w:rsidRDefault="00CA38A8" w:rsidP="00CA38A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069A21A" w14:textId="77777777" w:rsidR="00CA38A8" w:rsidRPr="003C46DE" w:rsidRDefault="00CA38A8" w:rsidP="00CA38A8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3C46DE">
              <w:rPr>
                <w:rFonts w:ascii="Arial" w:hAnsi="Arial" w:cs="Arial"/>
                <w:i/>
                <w:sz w:val="16"/>
                <w:szCs w:val="20"/>
              </w:rPr>
              <w:t>Driver</w:t>
            </w:r>
            <w:r w:rsidR="00574C23" w:rsidRPr="003C46DE">
              <w:rPr>
                <w:rFonts w:ascii="Arial" w:hAnsi="Arial" w:cs="Arial"/>
                <w:i/>
                <w:sz w:val="16"/>
                <w:szCs w:val="20"/>
              </w:rPr>
              <w:t xml:space="preserve"> </w:t>
            </w:r>
            <w:r w:rsidRPr="003C46DE">
              <w:rPr>
                <w:rFonts w:ascii="Arial" w:hAnsi="Arial" w:cs="Arial"/>
                <w:i/>
                <w:sz w:val="16"/>
                <w:szCs w:val="20"/>
              </w:rPr>
              <w:t>could suffer burns to skin, eyes etc from short circuit / arcing. Danger of electric shock</w:t>
            </w:r>
          </w:p>
        </w:tc>
        <w:tc>
          <w:tcPr>
            <w:tcW w:w="529" w:type="dxa"/>
            <w:vAlign w:val="center"/>
          </w:tcPr>
          <w:p w14:paraId="1F7CBED3" w14:textId="77777777" w:rsidR="00CA38A8" w:rsidRPr="003C46DE" w:rsidRDefault="00CA38A8" w:rsidP="00CA3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72" w:type="dxa"/>
            <w:vAlign w:val="center"/>
          </w:tcPr>
          <w:p w14:paraId="0FB17667" w14:textId="77777777" w:rsidR="00CA38A8" w:rsidRPr="003C46DE" w:rsidRDefault="00CA38A8" w:rsidP="00CA3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57" w:type="dxa"/>
            <w:shd w:val="clear" w:color="auto" w:fill="FFC000"/>
            <w:vAlign w:val="center"/>
          </w:tcPr>
          <w:p w14:paraId="2618076A" w14:textId="77777777" w:rsidR="00CA38A8" w:rsidRPr="003C46DE" w:rsidRDefault="00CA38A8" w:rsidP="00CA38A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397" w:type="dxa"/>
            <w:vAlign w:val="center"/>
          </w:tcPr>
          <w:p w14:paraId="02E1379E" w14:textId="77777777" w:rsidR="00CA38A8" w:rsidRPr="003C46DE" w:rsidRDefault="00572AB7" w:rsidP="00374E86">
            <w:pPr>
              <w:numPr>
                <w:ilvl w:val="0"/>
                <w:numId w:val="2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Only completed by trained/competent personnel only who f</w:t>
            </w:r>
            <w:r w:rsidR="00CA38A8" w:rsidRPr="003C46DE">
              <w:rPr>
                <w:rFonts w:ascii="Arial" w:hAnsi="Arial" w:cs="Arial"/>
                <w:sz w:val="20"/>
                <w:szCs w:val="20"/>
              </w:rPr>
              <w:t xml:space="preserve">ollow 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="00CA38A8" w:rsidRPr="003C46DE">
              <w:rPr>
                <w:rFonts w:ascii="Arial" w:hAnsi="Arial" w:cs="Arial"/>
                <w:sz w:val="20"/>
                <w:szCs w:val="20"/>
              </w:rPr>
              <w:t>manufacturer’s instructions</w:t>
            </w:r>
            <w:r w:rsidR="00574C23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51F4E2A" w14:textId="77777777" w:rsidR="00CA38A8" w:rsidRPr="003C46DE" w:rsidRDefault="00572AB7" w:rsidP="00374E86">
            <w:pPr>
              <w:numPr>
                <w:ilvl w:val="0"/>
                <w:numId w:val="2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The driver c</w:t>
            </w:r>
            <w:r w:rsidR="00CA38A8" w:rsidRPr="003C46DE">
              <w:rPr>
                <w:rFonts w:ascii="Arial" w:hAnsi="Arial" w:cs="Arial"/>
                <w:sz w:val="20"/>
                <w:szCs w:val="20"/>
              </w:rPr>
              <w:t>onfirm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s by visual inspection that the </w:t>
            </w:r>
            <w:r w:rsidR="00CA38A8" w:rsidRPr="003C46DE">
              <w:rPr>
                <w:rFonts w:ascii="Arial" w:hAnsi="Arial" w:cs="Arial"/>
                <w:sz w:val="20"/>
                <w:szCs w:val="20"/>
              </w:rPr>
              <w:t>charger has been disconnected or isolated before connecting lead or leads</w:t>
            </w:r>
            <w:r w:rsidR="00574C23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D0669B7" w14:textId="77777777" w:rsidR="00CA38A8" w:rsidRPr="003C46DE" w:rsidRDefault="00AC7796" w:rsidP="00374E86">
            <w:pPr>
              <w:numPr>
                <w:ilvl w:val="0"/>
                <w:numId w:val="2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The driver e</w:t>
            </w:r>
            <w:r w:rsidR="00CA38A8" w:rsidRPr="003C46DE">
              <w:rPr>
                <w:rFonts w:ascii="Arial" w:hAnsi="Arial" w:cs="Arial"/>
                <w:sz w:val="20"/>
                <w:szCs w:val="20"/>
              </w:rPr>
              <w:t>nsure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s that the FLT </w:t>
            </w:r>
            <w:r w:rsidR="00CA38A8" w:rsidRPr="003C46DE">
              <w:rPr>
                <w:rFonts w:ascii="Arial" w:hAnsi="Arial" w:cs="Arial"/>
                <w:sz w:val="20"/>
                <w:szCs w:val="20"/>
              </w:rPr>
              <w:t>is turned / locked off</w:t>
            </w:r>
            <w:r w:rsidRPr="003C46DE">
              <w:rPr>
                <w:rFonts w:ascii="Arial" w:hAnsi="Arial" w:cs="Arial"/>
                <w:sz w:val="20"/>
                <w:szCs w:val="20"/>
              </w:rPr>
              <w:t xml:space="preserve"> and can’t be accidentally switched back on (keys removed)</w:t>
            </w:r>
          </w:p>
          <w:p w14:paraId="2A1274C3" w14:textId="77777777" w:rsidR="00CA38A8" w:rsidRPr="003C46DE" w:rsidRDefault="00AC7796" w:rsidP="00374E86">
            <w:pPr>
              <w:numPr>
                <w:ilvl w:val="0"/>
                <w:numId w:val="2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The charging leads are connected correctly and in order – the earth leads last</w:t>
            </w:r>
            <w:r w:rsidR="00574C23" w:rsidRPr="003C46D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32" w:type="dxa"/>
            <w:vAlign w:val="center"/>
          </w:tcPr>
          <w:p w14:paraId="21162A3E" w14:textId="77777777" w:rsidR="00CA38A8" w:rsidRPr="003C46DE" w:rsidRDefault="00CA38A8" w:rsidP="00CA3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6" w:type="dxa"/>
            <w:vAlign w:val="center"/>
          </w:tcPr>
          <w:p w14:paraId="6A5F5859" w14:textId="77777777" w:rsidR="00CA38A8" w:rsidRPr="003C46DE" w:rsidRDefault="00CA38A8" w:rsidP="00CA3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66CD47A4" w14:textId="77777777" w:rsidR="00CA38A8" w:rsidRPr="003C46DE" w:rsidRDefault="00CA38A8" w:rsidP="00CA38A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46DE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881" w:type="dxa"/>
            <w:vAlign w:val="center"/>
          </w:tcPr>
          <w:p w14:paraId="6C423B56" w14:textId="77777777" w:rsidR="00CA38A8" w:rsidRPr="003C46DE" w:rsidRDefault="00CA38A8" w:rsidP="00CA3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08F9B3" w14:textId="77777777" w:rsidR="00975F16" w:rsidRPr="003C46DE" w:rsidRDefault="00975F16">
      <w:pPr>
        <w:rPr>
          <w:sz w:val="20"/>
          <w:szCs w:val="20"/>
        </w:rPr>
      </w:pPr>
      <w:r w:rsidRPr="003C46DE">
        <w:br w:type="page"/>
      </w:r>
    </w:p>
    <w:tbl>
      <w:tblPr>
        <w:tblW w:w="148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1"/>
        <w:gridCol w:w="845"/>
        <w:gridCol w:w="9989"/>
        <w:gridCol w:w="1276"/>
        <w:gridCol w:w="1177"/>
        <w:gridCol w:w="1092"/>
      </w:tblGrid>
      <w:tr w:rsidR="00B6392E" w:rsidRPr="003C46DE" w14:paraId="62BEA455" w14:textId="77777777" w:rsidTr="00A31665">
        <w:trPr>
          <w:trHeight w:val="397"/>
          <w:jc w:val="center"/>
        </w:trPr>
        <w:tc>
          <w:tcPr>
            <w:tcW w:w="148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4600578" w14:textId="77777777" w:rsidR="00B6392E" w:rsidRPr="003C46DE" w:rsidRDefault="00B6392E">
            <w:pPr>
              <w:jc w:val="center"/>
              <w:rPr>
                <w:rFonts w:ascii="Arial" w:hAnsi="Arial" w:cs="Arial"/>
                <w:b/>
              </w:rPr>
            </w:pPr>
            <w:r w:rsidRPr="003C46DE">
              <w:rPr>
                <w:rFonts w:ascii="Arial" w:hAnsi="Arial" w:cs="Arial"/>
                <w:b/>
              </w:rPr>
              <w:lastRenderedPageBreak/>
              <w:t>ACTION ARISING FROM RISK ASSESSMENT</w:t>
            </w:r>
          </w:p>
        </w:tc>
      </w:tr>
      <w:tr w:rsidR="00B6392E" w:rsidRPr="003C46DE" w14:paraId="11B92BAB" w14:textId="77777777" w:rsidTr="007446AA">
        <w:trPr>
          <w:trHeight w:val="397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6B3459E" w14:textId="77777777" w:rsidR="00B6392E" w:rsidRPr="003C46DE" w:rsidRDefault="00B639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6829816" w14:textId="77777777" w:rsidR="00B6392E" w:rsidRPr="003C46DE" w:rsidRDefault="00B6392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B116E17" w14:textId="77777777" w:rsidR="00B6392E" w:rsidRPr="003C46DE" w:rsidRDefault="00B6392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46DE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6B949FD" w14:textId="77777777" w:rsidR="00B6392E" w:rsidRPr="003C46DE" w:rsidRDefault="00B6392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Person (s) Responsible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D583C63" w14:textId="77777777" w:rsidR="00B6392E" w:rsidRPr="003C46DE" w:rsidRDefault="00B6392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Target Date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D1174C3" w14:textId="77777777" w:rsidR="00B6392E" w:rsidRPr="003C46DE" w:rsidRDefault="00B6392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6DE">
              <w:rPr>
                <w:rFonts w:ascii="Arial" w:hAnsi="Arial" w:cs="Arial"/>
                <w:b/>
                <w:sz w:val="16"/>
                <w:szCs w:val="16"/>
              </w:rPr>
              <w:t>Date Completed</w:t>
            </w:r>
          </w:p>
        </w:tc>
      </w:tr>
      <w:tr w:rsidR="00374E86" w:rsidRPr="003C46DE" w14:paraId="79850479" w14:textId="77777777" w:rsidTr="007446AA">
        <w:trPr>
          <w:trHeight w:val="113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32C31D" w14:textId="7F098BF7" w:rsidR="00374E86" w:rsidRPr="00374E86" w:rsidRDefault="00374E86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573F97E" w14:textId="2C36E096" w:rsidR="00374E86" w:rsidRPr="00374E86" w:rsidRDefault="00374E86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Low</w:t>
            </w:r>
          </w:p>
        </w:tc>
        <w:tc>
          <w:tcPr>
            <w:tcW w:w="9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32590" w14:textId="77777777" w:rsidR="00374E86" w:rsidRDefault="00374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FLT must be subject to an annual Thorough Examination by a suitably competent person, as defined within the Lifting Operations Lifting Equipment Regulations 1998. </w:t>
            </w:r>
          </w:p>
          <w:p w14:paraId="11064630" w14:textId="77777777" w:rsidR="00374E86" w:rsidRDefault="00374E86">
            <w:pPr>
              <w:rPr>
                <w:rFonts w:ascii="Arial" w:hAnsi="Arial" w:cs="Arial"/>
                <w:sz w:val="20"/>
                <w:szCs w:val="20"/>
              </w:rPr>
            </w:pPr>
          </w:p>
          <w:p w14:paraId="6D3714F6" w14:textId="2DFEED8A" w:rsidR="00374E86" w:rsidRPr="003C46DE" w:rsidRDefault="00374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Copies of Thorough Examination must be held on record and available for review.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C186D" w14:textId="1D0688E9" w:rsidR="00374E86" w:rsidRDefault="00374E86" w:rsidP="00ED31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Geveko Markings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1FF90" w14:textId="7A0F6A07" w:rsidR="00374E86" w:rsidRPr="003C46DE" w:rsidRDefault="00374E86" w:rsidP="00C80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Annually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61BCB" w14:textId="77777777" w:rsidR="00374E86" w:rsidRPr="003C46DE" w:rsidRDefault="00374E86" w:rsidP="005203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3159" w:rsidRPr="003C46DE" w14:paraId="70CF0392" w14:textId="77777777" w:rsidTr="007446AA">
        <w:trPr>
          <w:trHeight w:val="96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7CCF5E6" w14:textId="77777777" w:rsidR="00ED3159" w:rsidRPr="00374E86" w:rsidRDefault="00ED3159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374E86">
              <w:rPr>
                <w:rFonts w:ascii="Arial" w:hAnsi="Arial" w:cs="Arial"/>
                <w:b/>
                <w:sz w:val="16"/>
                <w:szCs w:val="18"/>
              </w:rPr>
              <w:t>All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D022390" w14:textId="77777777" w:rsidR="00ED3159" w:rsidRPr="00374E86" w:rsidRDefault="00ED3159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374E86">
              <w:rPr>
                <w:rFonts w:ascii="Arial" w:hAnsi="Arial" w:cs="Arial"/>
                <w:b/>
                <w:sz w:val="16"/>
                <w:szCs w:val="18"/>
              </w:rPr>
              <w:t>Low</w:t>
            </w:r>
          </w:p>
        </w:tc>
        <w:tc>
          <w:tcPr>
            <w:tcW w:w="9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B2F31" w14:textId="77777777" w:rsidR="00ED3159" w:rsidRPr="003C46DE" w:rsidRDefault="00ED3159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FLT drivers to receive refresher training suitable for their knowledge and experience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E4982" w14:textId="5AD0D7FA" w:rsidR="00ED3159" w:rsidRPr="003C46DE" w:rsidRDefault="00374E86" w:rsidP="00ED315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Geveko</w:t>
            </w:r>
            <w:r w:rsidR="00ED3159" w:rsidRPr="003C46DE">
              <w:rPr>
                <w:rFonts w:ascii="Arial" w:hAnsi="Arial" w:cs="Arial"/>
                <w:sz w:val="20"/>
                <w:szCs w:val="20"/>
              </w:rPr>
              <w:t xml:space="preserve"> Markings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6F0D9" w14:textId="77777777" w:rsidR="00ED3159" w:rsidRPr="003C46DE" w:rsidRDefault="00ED3159" w:rsidP="00C80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6 months </w:t>
            </w:r>
          </w:p>
          <w:p w14:paraId="46D26888" w14:textId="77777777" w:rsidR="00ED3159" w:rsidRPr="003C46DE" w:rsidRDefault="00ED3159" w:rsidP="00C80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14"/>
                <w:szCs w:val="20"/>
              </w:rPr>
              <w:t>from date of assessment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10FFC" w14:textId="77777777" w:rsidR="00ED3159" w:rsidRPr="003C46DE" w:rsidRDefault="00ED3159" w:rsidP="005203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3159" w:rsidRPr="003C46DE" w14:paraId="7A89DB69" w14:textId="77777777" w:rsidTr="007446AA">
        <w:trPr>
          <w:trHeight w:val="96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0C8EDC0" w14:textId="77777777" w:rsidR="00ED3159" w:rsidRPr="00374E86" w:rsidRDefault="00ED3159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374E86">
              <w:rPr>
                <w:rFonts w:ascii="Arial" w:hAnsi="Arial" w:cs="Arial"/>
                <w:b/>
                <w:sz w:val="16"/>
                <w:szCs w:val="18"/>
              </w:rPr>
              <w:t>All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755C660" w14:textId="77777777" w:rsidR="00ED3159" w:rsidRPr="00374E86" w:rsidRDefault="00ED3159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374E86">
              <w:rPr>
                <w:rFonts w:ascii="Arial" w:hAnsi="Arial" w:cs="Arial"/>
                <w:b/>
                <w:sz w:val="16"/>
                <w:szCs w:val="18"/>
              </w:rPr>
              <w:t>Med</w:t>
            </w:r>
          </w:p>
        </w:tc>
        <w:tc>
          <w:tcPr>
            <w:tcW w:w="9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832BB" w14:textId="77777777" w:rsidR="00ED3159" w:rsidRPr="003C46DE" w:rsidRDefault="00ED3159">
            <w:pPr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>This risk assessment must be communicated to all staff involved in the use of the FLT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F1251" w14:textId="05B4BC3A" w:rsidR="00ED3159" w:rsidRPr="003C46DE" w:rsidRDefault="00374E86" w:rsidP="00C805E1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Geveko </w:t>
            </w:r>
            <w:r w:rsidR="00ED3159" w:rsidRPr="003C46DE">
              <w:rPr>
                <w:rFonts w:ascii="Arial" w:hAnsi="Arial" w:cs="Arial"/>
                <w:sz w:val="20"/>
                <w:szCs w:val="20"/>
              </w:rPr>
              <w:t>Markings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E73DC" w14:textId="77777777" w:rsidR="00ED3159" w:rsidRPr="003C46DE" w:rsidRDefault="00ED3159" w:rsidP="00C80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20"/>
                <w:szCs w:val="20"/>
              </w:rPr>
              <w:t xml:space="preserve">3 months </w:t>
            </w:r>
          </w:p>
          <w:p w14:paraId="248F8EDF" w14:textId="77777777" w:rsidR="00ED3159" w:rsidRPr="003C46DE" w:rsidRDefault="00ED3159" w:rsidP="00C80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46DE">
              <w:rPr>
                <w:rFonts w:ascii="Arial" w:hAnsi="Arial" w:cs="Arial"/>
                <w:sz w:val="14"/>
                <w:szCs w:val="20"/>
              </w:rPr>
              <w:t>from date of assessment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8D395" w14:textId="01A59E45" w:rsidR="00ED3159" w:rsidRPr="003C46DE" w:rsidRDefault="00ED3159" w:rsidP="00B81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B334A5" w14:textId="77777777" w:rsidR="00E074EB" w:rsidRPr="003C46DE" w:rsidRDefault="00A64D5E" w:rsidP="00E074EB">
      <w:pPr>
        <w:jc w:val="center"/>
        <w:rPr>
          <w:rFonts w:ascii="Arial" w:hAnsi="Arial" w:cs="Arial"/>
          <w:b/>
          <w:sz w:val="32"/>
          <w:szCs w:val="22"/>
        </w:rPr>
      </w:pPr>
      <w:r w:rsidRPr="003C46DE">
        <w:br w:type="page"/>
      </w:r>
      <w:r w:rsidR="00E074EB" w:rsidRPr="003C46DE">
        <w:rPr>
          <w:rFonts w:ascii="Arial" w:hAnsi="Arial" w:cs="Arial"/>
          <w:b/>
          <w:sz w:val="32"/>
          <w:szCs w:val="22"/>
        </w:rPr>
        <w:lastRenderedPageBreak/>
        <w:t>Acknowledgement</w:t>
      </w:r>
    </w:p>
    <w:p w14:paraId="16F76E31" w14:textId="77777777" w:rsidR="00E074EB" w:rsidRPr="003C46DE" w:rsidRDefault="00E074EB" w:rsidP="00E074EB">
      <w:pPr>
        <w:jc w:val="center"/>
      </w:pPr>
      <w:r w:rsidRPr="003C46DE">
        <w:rPr>
          <w:rFonts w:ascii="Arial" w:hAnsi="Arial" w:cs="Arial"/>
          <w:b/>
          <w:sz w:val="22"/>
          <w:szCs w:val="22"/>
        </w:rPr>
        <w:t xml:space="preserve">The following members of staff have read this risk assessment. </w:t>
      </w:r>
      <w:r w:rsidRPr="003C46DE">
        <w:rPr>
          <w:rFonts w:ascii="Arial" w:hAnsi="Arial" w:cs="Arial"/>
          <w:b/>
          <w:sz w:val="22"/>
          <w:szCs w:val="22"/>
        </w:rPr>
        <w:br/>
        <w:t>Their signatures are confirmation that they have read and understood all which is within its contents.</w:t>
      </w:r>
    </w:p>
    <w:p w14:paraId="2D4B15E2" w14:textId="77777777" w:rsidR="00E074EB" w:rsidRPr="003C46DE" w:rsidRDefault="00E074E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E074EB" w:rsidRPr="00F23C83" w14:paraId="5AD2F315" w14:textId="77777777" w:rsidTr="00A31665">
        <w:trPr>
          <w:jc w:val="center"/>
        </w:trPr>
        <w:tc>
          <w:tcPr>
            <w:tcW w:w="2551" w:type="dxa"/>
            <w:shd w:val="clear" w:color="auto" w:fill="D9D9D9"/>
          </w:tcPr>
          <w:p w14:paraId="34934EE7" w14:textId="77777777" w:rsidR="00E074EB" w:rsidRPr="003C46DE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3C46DE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</w:tcPr>
          <w:p w14:paraId="1246B88E" w14:textId="77777777" w:rsidR="00E074EB" w:rsidRPr="003C46DE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3C46DE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</w:tcPr>
          <w:p w14:paraId="3E22E1C0" w14:textId="77777777" w:rsidR="00E074EB" w:rsidRPr="003C46DE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3C46DE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</w:tcPr>
          <w:p w14:paraId="5B3B4523" w14:textId="77777777" w:rsidR="00E074EB" w:rsidRPr="003C46DE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3C46DE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</w:tcPr>
          <w:p w14:paraId="0BD82703" w14:textId="77777777" w:rsidR="00E074EB" w:rsidRPr="003C46DE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3C46DE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</w:tcPr>
          <w:p w14:paraId="7E5D42A7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3C46DE">
              <w:rPr>
                <w:rFonts w:ascii="Arial" w:hAnsi="Arial" w:cs="Arial"/>
                <w:b/>
              </w:rPr>
              <w:t>Date</w:t>
            </w:r>
          </w:p>
        </w:tc>
      </w:tr>
      <w:tr w:rsidR="00E074EB" w:rsidRPr="00F23C83" w14:paraId="18D48701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69C4548D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BECA2F4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0343C8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5F034210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B0A480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47A748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3E04CE99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2C4BFADF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9E3F7C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9A4908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949C77C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E76D995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085F495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4BEC5CFE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59768E96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448E384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B4CFC5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378A69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69AB4F5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381D024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652CF7D7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45B84CE5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4A6AD81D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FF1B217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64A0939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150CD1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3D7B44E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2285BD2E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092CD557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1801231B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EAC74A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903630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1FB3798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D90AE9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3426012A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FB752A4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6EA61F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8BD8C29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AB6E0A6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4D545C0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14E1C3EC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3818D33B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3107663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3E97ADE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F1B482D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4ACC2A9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2B49ED8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63E88F4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02A2C823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2B6C4910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43BC15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3759208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0700BF5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58781AF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A86DB95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20A1E151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39E4947F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1121A54F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2CF71A9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B482F7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B50F418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BB101E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1801DC29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D4DAC53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7D8EC6E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7F3109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52D0B936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C5E4195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3706B95C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F82B7E6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1A67CD4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1B3B52CC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DE41774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2649196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731F62B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2BD9ED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54D5FC0C" w14:textId="77777777" w:rsidR="00E074EB" w:rsidRDefault="00E074EB" w:rsidP="00E074EB"/>
    <w:sectPr w:rsidR="00E074EB" w:rsidSect="005665AF">
      <w:type w:val="continuous"/>
      <w:pgSz w:w="16838" w:h="11906" w:orient="landscape" w:code="9"/>
      <w:pgMar w:top="851" w:right="907" w:bottom="680" w:left="907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D6E4F" w14:textId="77777777" w:rsidR="00F52BB2" w:rsidRDefault="00F52BB2">
      <w:r>
        <w:separator/>
      </w:r>
    </w:p>
  </w:endnote>
  <w:endnote w:type="continuationSeparator" w:id="0">
    <w:p w14:paraId="5729DF73" w14:textId="77777777" w:rsidR="00F52BB2" w:rsidRDefault="00F52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45 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 LightCon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56"/>
      <w:gridCol w:w="4858"/>
      <w:gridCol w:w="4856"/>
    </w:tblGrid>
    <w:tr w:rsidR="007B2D70" w:rsidRPr="00C70267" w14:paraId="6BB1837D" w14:textId="77777777" w:rsidTr="0001631C">
      <w:tc>
        <w:tcPr>
          <w:tcW w:w="4928" w:type="dxa"/>
        </w:tcPr>
        <w:p w14:paraId="60654E1F" w14:textId="77777777" w:rsidR="007B2D70" w:rsidRPr="005665AF" w:rsidRDefault="007B2D70" w:rsidP="007B2D70">
          <w:pPr>
            <w:pStyle w:val="Footer"/>
            <w:rPr>
              <w:rFonts w:ascii="Arial" w:hAnsi="Arial" w:cs="Arial"/>
              <w:color w:val="D9D9D9" w:themeColor="background1" w:themeShade="D9"/>
              <w:sz w:val="18"/>
              <w:szCs w:val="18"/>
            </w:rPr>
          </w:pPr>
          <w:r w:rsidRPr="005665AF">
            <w:rPr>
              <w:rFonts w:ascii="Arial" w:hAnsi="Arial" w:cs="Arial"/>
              <w:color w:val="D9D9D9" w:themeColor="background1" w:themeShade="D9"/>
              <w:sz w:val="16"/>
              <w:szCs w:val="16"/>
            </w:rPr>
            <w:t>MB Health &amp; Safety Ltd</w:t>
          </w:r>
        </w:p>
      </w:tc>
      <w:tc>
        <w:tcPr>
          <w:tcW w:w="4929" w:type="dxa"/>
        </w:tcPr>
        <w:p w14:paraId="2972D447" w14:textId="0E61464F" w:rsidR="007B2D70" w:rsidRPr="00C70267" w:rsidRDefault="005665AF" w:rsidP="00B6392E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5665AF">
            <w:rPr>
              <w:rFonts w:ascii="Arial" w:hAnsi="Arial" w:cs="Arial"/>
              <w:sz w:val="16"/>
              <w:szCs w:val="16"/>
            </w:rPr>
            <w:t>Version 2</w:t>
          </w:r>
        </w:p>
      </w:tc>
      <w:tc>
        <w:tcPr>
          <w:tcW w:w="4929" w:type="dxa"/>
        </w:tcPr>
        <w:p w14:paraId="3546798A" w14:textId="77777777" w:rsidR="007B2D70" w:rsidRPr="005665AF" w:rsidRDefault="007B2D70" w:rsidP="00C70267">
          <w:pPr>
            <w:pStyle w:val="Header"/>
            <w:jc w:val="right"/>
            <w:rPr>
              <w:rFonts w:ascii="Arial" w:hAnsi="Arial" w:cs="Arial"/>
              <w:sz w:val="18"/>
              <w:szCs w:val="18"/>
            </w:rPr>
          </w:pPr>
          <w:r w:rsidRPr="005665AF">
            <w:rPr>
              <w:rFonts w:ascii="Arial" w:hAnsi="Arial" w:cs="Arial"/>
              <w:sz w:val="16"/>
              <w:szCs w:val="16"/>
            </w:rPr>
            <w:t xml:space="preserve">Page </w:t>
          </w:r>
          <w:r w:rsidR="00F767B3" w:rsidRPr="005665AF">
            <w:rPr>
              <w:rFonts w:ascii="Arial" w:hAnsi="Arial" w:cs="Arial"/>
              <w:sz w:val="16"/>
              <w:szCs w:val="16"/>
            </w:rPr>
            <w:fldChar w:fldCharType="begin"/>
          </w:r>
          <w:r w:rsidRPr="005665AF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="00F767B3" w:rsidRPr="005665AF">
            <w:rPr>
              <w:rFonts w:ascii="Arial" w:hAnsi="Arial" w:cs="Arial"/>
              <w:sz w:val="16"/>
              <w:szCs w:val="16"/>
            </w:rPr>
            <w:fldChar w:fldCharType="separate"/>
          </w:r>
          <w:r w:rsidR="00B8107F" w:rsidRPr="005665AF">
            <w:rPr>
              <w:rFonts w:ascii="Arial" w:hAnsi="Arial" w:cs="Arial"/>
              <w:noProof/>
              <w:sz w:val="16"/>
              <w:szCs w:val="16"/>
            </w:rPr>
            <w:t>8</w:t>
          </w:r>
          <w:r w:rsidR="00F767B3" w:rsidRPr="005665AF">
            <w:rPr>
              <w:rFonts w:ascii="Arial" w:hAnsi="Arial" w:cs="Arial"/>
              <w:sz w:val="16"/>
              <w:szCs w:val="16"/>
            </w:rPr>
            <w:fldChar w:fldCharType="end"/>
          </w:r>
          <w:r w:rsidRPr="005665AF">
            <w:rPr>
              <w:rFonts w:ascii="Arial" w:hAnsi="Arial" w:cs="Arial"/>
              <w:sz w:val="16"/>
              <w:szCs w:val="16"/>
            </w:rPr>
            <w:t xml:space="preserve"> of </w:t>
          </w:r>
          <w:r w:rsidR="00F767B3" w:rsidRPr="005665AF">
            <w:rPr>
              <w:rFonts w:ascii="Arial" w:hAnsi="Arial" w:cs="Arial"/>
              <w:sz w:val="16"/>
              <w:szCs w:val="16"/>
            </w:rPr>
            <w:fldChar w:fldCharType="begin"/>
          </w:r>
          <w:r w:rsidRPr="005665AF">
            <w:rPr>
              <w:rFonts w:ascii="Arial" w:hAnsi="Arial" w:cs="Arial"/>
              <w:sz w:val="16"/>
              <w:szCs w:val="16"/>
            </w:rPr>
            <w:instrText xml:space="preserve"> NUMPAGES  </w:instrText>
          </w:r>
          <w:r w:rsidR="00F767B3" w:rsidRPr="005665AF">
            <w:rPr>
              <w:rFonts w:ascii="Arial" w:hAnsi="Arial" w:cs="Arial"/>
              <w:sz w:val="16"/>
              <w:szCs w:val="16"/>
            </w:rPr>
            <w:fldChar w:fldCharType="separate"/>
          </w:r>
          <w:r w:rsidR="00B8107F" w:rsidRPr="005665AF">
            <w:rPr>
              <w:rFonts w:ascii="Arial" w:hAnsi="Arial" w:cs="Arial"/>
              <w:noProof/>
              <w:sz w:val="16"/>
              <w:szCs w:val="16"/>
            </w:rPr>
            <w:t>8</w:t>
          </w:r>
          <w:r w:rsidR="00F767B3" w:rsidRPr="005665AF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140E42E1" w14:textId="77777777"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9C823" w14:textId="77777777" w:rsidR="00F52BB2" w:rsidRDefault="00F52BB2">
      <w:r>
        <w:separator/>
      </w:r>
    </w:p>
  </w:footnote>
  <w:footnote w:type="continuationSeparator" w:id="0">
    <w:p w14:paraId="695BDE51" w14:textId="77777777" w:rsidR="00F52BB2" w:rsidRDefault="00F52B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1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4361"/>
      <w:gridCol w:w="7229"/>
      <w:gridCol w:w="3291"/>
    </w:tblGrid>
    <w:tr w:rsidR="00B6392E" w:rsidRPr="007908A1" w14:paraId="27F6511E" w14:textId="77777777" w:rsidTr="005665AF">
      <w:trPr>
        <w:trHeight w:val="759"/>
      </w:trPr>
      <w:tc>
        <w:tcPr>
          <w:tcW w:w="4361" w:type="dxa"/>
          <w:vAlign w:val="center"/>
        </w:tcPr>
        <w:p w14:paraId="5468807C" w14:textId="3F216DF2" w:rsidR="002F4B42" w:rsidRPr="005665AF" w:rsidRDefault="005665AF" w:rsidP="002F4B42">
          <w:pPr>
            <w:rPr>
              <w:rFonts w:ascii="Arial" w:hAnsi="Arial" w:cs="Arial"/>
              <w:sz w:val="22"/>
            </w:rPr>
          </w:pPr>
          <w:r w:rsidRPr="005665AF">
            <w:rPr>
              <w:rFonts w:ascii="Arial" w:hAnsi="Arial" w:cs="Arial"/>
              <w:sz w:val="22"/>
            </w:rPr>
            <w:t>Geveko</w:t>
          </w:r>
          <w:r w:rsidR="002F4B42" w:rsidRPr="005665AF">
            <w:rPr>
              <w:rFonts w:ascii="Arial" w:hAnsi="Arial" w:cs="Arial"/>
              <w:sz w:val="22"/>
            </w:rPr>
            <w:t xml:space="preserve"> Marking</w:t>
          </w:r>
          <w:r w:rsidRPr="005665AF">
            <w:rPr>
              <w:rFonts w:ascii="Arial" w:hAnsi="Arial" w:cs="Arial"/>
              <w:sz w:val="22"/>
            </w:rPr>
            <w:t>s</w:t>
          </w:r>
        </w:p>
        <w:p w14:paraId="0CF8C673" w14:textId="6EC8FFF8" w:rsidR="00B6392E" w:rsidRDefault="002F4B42" w:rsidP="007446AA">
          <w:pPr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Unit 6, Oyster Park, 109 Chertsey Road, </w:t>
          </w:r>
          <w:r w:rsidR="007446AA">
            <w:rPr>
              <w:rFonts w:ascii="Arial" w:hAnsi="Arial" w:cs="Arial"/>
              <w:sz w:val="18"/>
            </w:rPr>
            <w:br/>
          </w:r>
          <w:r>
            <w:rPr>
              <w:rFonts w:ascii="Arial" w:hAnsi="Arial" w:cs="Arial"/>
              <w:sz w:val="18"/>
            </w:rPr>
            <w:t>Byfleet</w:t>
          </w:r>
          <w:r w:rsidR="007446AA">
            <w:rPr>
              <w:rFonts w:ascii="Arial" w:hAnsi="Arial" w:cs="Arial"/>
              <w:sz w:val="18"/>
            </w:rPr>
            <w:t xml:space="preserve">, </w:t>
          </w:r>
          <w:r>
            <w:rPr>
              <w:rFonts w:ascii="Arial" w:hAnsi="Arial" w:cs="Arial"/>
              <w:sz w:val="18"/>
            </w:rPr>
            <w:t>Surrey.  KT14</w:t>
          </w:r>
          <w:r w:rsidR="00237326">
            <w:rPr>
              <w:rFonts w:ascii="Arial" w:hAnsi="Arial" w:cs="Arial"/>
              <w:sz w:val="18"/>
            </w:rPr>
            <w:t xml:space="preserve"> </w:t>
          </w:r>
          <w:r>
            <w:rPr>
              <w:rFonts w:ascii="Arial" w:hAnsi="Arial" w:cs="Arial"/>
              <w:sz w:val="18"/>
            </w:rPr>
            <w:t>7AX</w:t>
          </w:r>
        </w:p>
        <w:p w14:paraId="3EE1E74B" w14:textId="77777777" w:rsidR="002F4B42" w:rsidRPr="002F4B42" w:rsidRDefault="002F4B42" w:rsidP="002F4B42">
          <w:pPr>
            <w:pStyle w:val="Head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229" w:type="dxa"/>
          <w:vAlign w:val="center"/>
        </w:tcPr>
        <w:p w14:paraId="7B7306F4" w14:textId="77777777" w:rsidR="00B6392E" w:rsidRPr="007908A1" w:rsidRDefault="00B6392E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291" w:type="dxa"/>
          <w:vAlign w:val="center"/>
        </w:tcPr>
        <w:p w14:paraId="06DEAF43" w14:textId="77777777" w:rsidR="00B6392E" w:rsidRPr="000914EE" w:rsidRDefault="00B6392E" w:rsidP="004F539E">
          <w:pPr>
            <w:pStyle w:val="Head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>Risk Assessment No:</w:t>
          </w:r>
          <w:r w:rsidR="00435332">
            <w:rPr>
              <w:rFonts w:ascii="Arial" w:hAnsi="Arial" w:cs="Arial"/>
              <w:b/>
              <w:sz w:val="20"/>
              <w:szCs w:val="20"/>
            </w:rPr>
            <w:t xml:space="preserve"> 2.2.2</w:t>
          </w:r>
        </w:p>
      </w:tc>
    </w:tr>
  </w:tbl>
  <w:p w14:paraId="2F92B315" w14:textId="77777777" w:rsidR="007B2D70" w:rsidRDefault="007B2D70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A70F63"/>
    <w:multiLevelType w:val="hybridMultilevel"/>
    <w:tmpl w:val="1A4A01C0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A04A0"/>
    <w:multiLevelType w:val="hybridMultilevel"/>
    <w:tmpl w:val="C4C8D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441F0"/>
    <w:multiLevelType w:val="hybridMultilevel"/>
    <w:tmpl w:val="BD62CDB4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8789C"/>
    <w:multiLevelType w:val="hybridMultilevel"/>
    <w:tmpl w:val="7B42F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E2A66"/>
    <w:multiLevelType w:val="hybridMultilevel"/>
    <w:tmpl w:val="ACC24098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1280E"/>
    <w:multiLevelType w:val="hybridMultilevel"/>
    <w:tmpl w:val="B5C4D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10827"/>
    <w:multiLevelType w:val="hybridMultilevel"/>
    <w:tmpl w:val="05D64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927956"/>
    <w:multiLevelType w:val="hybridMultilevel"/>
    <w:tmpl w:val="4B80F6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1510B6"/>
    <w:multiLevelType w:val="hybridMultilevel"/>
    <w:tmpl w:val="797604EA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C0B40"/>
    <w:multiLevelType w:val="hybridMultilevel"/>
    <w:tmpl w:val="B572602E"/>
    <w:lvl w:ilvl="0" w:tplc="156C1428">
      <w:start w:val="13"/>
      <w:numFmt w:val="bullet"/>
      <w:lvlText w:val="-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10691"/>
    <w:multiLevelType w:val="hybridMultilevel"/>
    <w:tmpl w:val="3AB24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9F3BE9"/>
    <w:multiLevelType w:val="hybridMultilevel"/>
    <w:tmpl w:val="31502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2FF70D4"/>
    <w:multiLevelType w:val="hybridMultilevel"/>
    <w:tmpl w:val="845887B8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76D18"/>
    <w:multiLevelType w:val="hybridMultilevel"/>
    <w:tmpl w:val="65106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055EB"/>
    <w:multiLevelType w:val="hybridMultilevel"/>
    <w:tmpl w:val="E6CA8508"/>
    <w:lvl w:ilvl="0" w:tplc="08090001">
      <w:start w:val="1"/>
      <w:numFmt w:val="bullet"/>
      <w:lvlText w:val=""/>
      <w:lvlJc w:val="left"/>
      <w:pPr>
        <w:ind w:left="7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abstractNum w:abstractNumId="17" w15:restartNumberingAfterBreak="0">
    <w:nsid w:val="53C734A1"/>
    <w:multiLevelType w:val="hybridMultilevel"/>
    <w:tmpl w:val="A478335E"/>
    <w:lvl w:ilvl="0" w:tplc="156C1428">
      <w:start w:val="13"/>
      <w:numFmt w:val="bullet"/>
      <w:lvlText w:val="-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CDE011C"/>
    <w:multiLevelType w:val="hybridMultilevel"/>
    <w:tmpl w:val="75D02234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3220DE"/>
    <w:multiLevelType w:val="hybridMultilevel"/>
    <w:tmpl w:val="46B0358A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7F3216"/>
    <w:multiLevelType w:val="hybridMultilevel"/>
    <w:tmpl w:val="22F8FF64"/>
    <w:lvl w:ilvl="0" w:tplc="0809000F">
      <w:start w:val="1"/>
      <w:numFmt w:val="decimal"/>
      <w:lvlText w:val="%1."/>
      <w:lvlJc w:val="left"/>
      <w:pPr>
        <w:ind w:left="1021" w:hanging="360"/>
      </w:pPr>
    </w:lvl>
    <w:lvl w:ilvl="1" w:tplc="08090019" w:tentative="1">
      <w:start w:val="1"/>
      <w:numFmt w:val="lowerLetter"/>
      <w:lvlText w:val="%2."/>
      <w:lvlJc w:val="left"/>
      <w:pPr>
        <w:ind w:left="1741" w:hanging="360"/>
      </w:pPr>
    </w:lvl>
    <w:lvl w:ilvl="2" w:tplc="0809001B" w:tentative="1">
      <w:start w:val="1"/>
      <w:numFmt w:val="lowerRoman"/>
      <w:lvlText w:val="%3."/>
      <w:lvlJc w:val="right"/>
      <w:pPr>
        <w:ind w:left="2461" w:hanging="180"/>
      </w:pPr>
    </w:lvl>
    <w:lvl w:ilvl="3" w:tplc="0809000F" w:tentative="1">
      <w:start w:val="1"/>
      <w:numFmt w:val="decimal"/>
      <w:lvlText w:val="%4."/>
      <w:lvlJc w:val="left"/>
      <w:pPr>
        <w:ind w:left="3181" w:hanging="360"/>
      </w:pPr>
    </w:lvl>
    <w:lvl w:ilvl="4" w:tplc="08090019" w:tentative="1">
      <w:start w:val="1"/>
      <w:numFmt w:val="lowerLetter"/>
      <w:lvlText w:val="%5."/>
      <w:lvlJc w:val="left"/>
      <w:pPr>
        <w:ind w:left="3901" w:hanging="360"/>
      </w:pPr>
    </w:lvl>
    <w:lvl w:ilvl="5" w:tplc="0809001B" w:tentative="1">
      <w:start w:val="1"/>
      <w:numFmt w:val="lowerRoman"/>
      <w:lvlText w:val="%6."/>
      <w:lvlJc w:val="right"/>
      <w:pPr>
        <w:ind w:left="4621" w:hanging="180"/>
      </w:pPr>
    </w:lvl>
    <w:lvl w:ilvl="6" w:tplc="0809000F" w:tentative="1">
      <w:start w:val="1"/>
      <w:numFmt w:val="decimal"/>
      <w:lvlText w:val="%7."/>
      <w:lvlJc w:val="left"/>
      <w:pPr>
        <w:ind w:left="5341" w:hanging="360"/>
      </w:pPr>
    </w:lvl>
    <w:lvl w:ilvl="7" w:tplc="08090019" w:tentative="1">
      <w:start w:val="1"/>
      <w:numFmt w:val="lowerLetter"/>
      <w:lvlText w:val="%8."/>
      <w:lvlJc w:val="left"/>
      <w:pPr>
        <w:ind w:left="6061" w:hanging="360"/>
      </w:pPr>
    </w:lvl>
    <w:lvl w:ilvl="8" w:tplc="0809001B" w:tentative="1">
      <w:start w:val="1"/>
      <w:numFmt w:val="lowerRoman"/>
      <w:lvlText w:val="%9."/>
      <w:lvlJc w:val="right"/>
      <w:pPr>
        <w:ind w:left="6781" w:hanging="180"/>
      </w:pPr>
    </w:lvl>
  </w:abstractNum>
  <w:abstractNum w:abstractNumId="22" w15:restartNumberingAfterBreak="0">
    <w:nsid w:val="67C07EAB"/>
    <w:multiLevelType w:val="hybridMultilevel"/>
    <w:tmpl w:val="7A7080C0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22200F"/>
    <w:multiLevelType w:val="hybridMultilevel"/>
    <w:tmpl w:val="180E42C2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610011"/>
    <w:multiLevelType w:val="hybridMultilevel"/>
    <w:tmpl w:val="96386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363753966">
    <w:abstractNumId w:val="13"/>
  </w:num>
  <w:num w:numId="2" w16cid:durableId="2093042905">
    <w:abstractNumId w:val="0"/>
  </w:num>
  <w:num w:numId="3" w16cid:durableId="1474326754">
    <w:abstractNumId w:val="18"/>
  </w:num>
  <w:num w:numId="4" w16cid:durableId="1504586793">
    <w:abstractNumId w:val="25"/>
  </w:num>
  <w:num w:numId="5" w16cid:durableId="1316683941">
    <w:abstractNumId w:val="15"/>
  </w:num>
  <w:num w:numId="6" w16cid:durableId="1528518038">
    <w:abstractNumId w:val="7"/>
  </w:num>
  <w:num w:numId="7" w16cid:durableId="888807094">
    <w:abstractNumId w:val="2"/>
  </w:num>
  <w:num w:numId="8" w16cid:durableId="1478573162">
    <w:abstractNumId w:val="21"/>
  </w:num>
  <w:num w:numId="9" w16cid:durableId="1780948466">
    <w:abstractNumId w:val="4"/>
  </w:num>
  <w:num w:numId="10" w16cid:durableId="128088520">
    <w:abstractNumId w:val="12"/>
  </w:num>
  <w:num w:numId="11" w16cid:durableId="1361930188">
    <w:abstractNumId w:val="6"/>
  </w:num>
  <w:num w:numId="12" w16cid:durableId="1496338084">
    <w:abstractNumId w:val="24"/>
  </w:num>
  <w:num w:numId="13" w16cid:durableId="922183105">
    <w:abstractNumId w:val="8"/>
  </w:num>
  <w:num w:numId="14" w16cid:durableId="2048262951">
    <w:abstractNumId w:val="11"/>
  </w:num>
  <w:num w:numId="15" w16cid:durableId="336616289">
    <w:abstractNumId w:val="16"/>
  </w:num>
  <w:num w:numId="16" w16cid:durableId="1632247118">
    <w:abstractNumId w:val="22"/>
  </w:num>
  <w:num w:numId="17" w16cid:durableId="1931235196">
    <w:abstractNumId w:val="3"/>
  </w:num>
  <w:num w:numId="18" w16cid:durableId="918707952">
    <w:abstractNumId w:val="10"/>
  </w:num>
  <w:num w:numId="19" w16cid:durableId="1185748861">
    <w:abstractNumId w:val="17"/>
  </w:num>
  <w:num w:numId="20" w16cid:durableId="22287604">
    <w:abstractNumId w:val="1"/>
  </w:num>
  <w:num w:numId="21" w16cid:durableId="1244149594">
    <w:abstractNumId w:val="9"/>
  </w:num>
  <w:num w:numId="22" w16cid:durableId="238442730">
    <w:abstractNumId w:val="19"/>
  </w:num>
  <w:num w:numId="23" w16cid:durableId="189924137">
    <w:abstractNumId w:val="23"/>
  </w:num>
  <w:num w:numId="24" w16cid:durableId="884413109">
    <w:abstractNumId w:val="20"/>
  </w:num>
  <w:num w:numId="25" w16cid:durableId="1390347822">
    <w:abstractNumId w:val="14"/>
  </w:num>
  <w:num w:numId="26" w16cid:durableId="4173347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74"/>
    <w:rsid w:val="0001631C"/>
    <w:rsid w:val="000333D5"/>
    <w:rsid w:val="000352F1"/>
    <w:rsid w:val="00037994"/>
    <w:rsid w:val="00054D2C"/>
    <w:rsid w:val="00064914"/>
    <w:rsid w:val="000732A2"/>
    <w:rsid w:val="00080384"/>
    <w:rsid w:val="000914EE"/>
    <w:rsid w:val="000961C1"/>
    <w:rsid w:val="000C0633"/>
    <w:rsid w:val="000D240E"/>
    <w:rsid w:val="000D5489"/>
    <w:rsid w:val="000D5BC6"/>
    <w:rsid w:val="000F2EC5"/>
    <w:rsid w:val="000F3624"/>
    <w:rsid w:val="000F4414"/>
    <w:rsid w:val="000F6FD0"/>
    <w:rsid w:val="00112C76"/>
    <w:rsid w:val="001161D5"/>
    <w:rsid w:val="001169E0"/>
    <w:rsid w:val="001227EE"/>
    <w:rsid w:val="00130A26"/>
    <w:rsid w:val="00133E75"/>
    <w:rsid w:val="00136568"/>
    <w:rsid w:val="0017509F"/>
    <w:rsid w:val="00184D53"/>
    <w:rsid w:val="001A2C3B"/>
    <w:rsid w:val="001B2C6B"/>
    <w:rsid w:val="001B69F0"/>
    <w:rsid w:val="001C37C1"/>
    <w:rsid w:val="001C7B65"/>
    <w:rsid w:val="001D3D21"/>
    <w:rsid w:val="001D6719"/>
    <w:rsid w:val="00210A41"/>
    <w:rsid w:val="00237326"/>
    <w:rsid w:val="00262D0F"/>
    <w:rsid w:val="00273743"/>
    <w:rsid w:val="002C71A5"/>
    <w:rsid w:val="002D5F05"/>
    <w:rsid w:val="002E53B0"/>
    <w:rsid w:val="002F08F2"/>
    <w:rsid w:val="002F4B42"/>
    <w:rsid w:val="00366312"/>
    <w:rsid w:val="00374E86"/>
    <w:rsid w:val="003A34FC"/>
    <w:rsid w:val="003C4185"/>
    <w:rsid w:val="003C46DE"/>
    <w:rsid w:val="003C50A6"/>
    <w:rsid w:val="003C7047"/>
    <w:rsid w:val="004145F5"/>
    <w:rsid w:val="00424C53"/>
    <w:rsid w:val="00435332"/>
    <w:rsid w:val="00435558"/>
    <w:rsid w:val="0045660D"/>
    <w:rsid w:val="004871D6"/>
    <w:rsid w:val="0049698C"/>
    <w:rsid w:val="004A05FA"/>
    <w:rsid w:val="004B4DE4"/>
    <w:rsid w:val="004C670E"/>
    <w:rsid w:val="004D6BC6"/>
    <w:rsid w:val="004F40B2"/>
    <w:rsid w:val="004F4B62"/>
    <w:rsid w:val="004F5089"/>
    <w:rsid w:val="004F539E"/>
    <w:rsid w:val="0050698A"/>
    <w:rsid w:val="00520305"/>
    <w:rsid w:val="0052145C"/>
    <w:rsid w:val="00522A01"/>
    <w:rsid w:val="00532688"/>
    <w:rsid w:val="00552BCD"/>
    <w:rsid w:val="00552CF1"/>
    <w:rsid w:val="005665AF"/>
    <w:rsid w:val="00572AB7"/>
    <w:rsid w:val="00574C23"/>
    <w:rsid w:val="00577408"/>
    <w:rsid w:val="00577AEF"/>
    <w:rsid w:val="00585C7B"/>
    <w:rsid w:val="005B4BF7"/>
    <w:rsid w:val="005C6B1F"/>
    <w:rsid w:val="005D2AF6"/>
    <w:rsid w:val="005E16B3"/>
    <w:rsid w:val="005E3A73"/>
    <w:rsid w:val="005E4C84"/>
    <w:rsid w:val="006109A7"/>
    <w:rsid w:val="00615C82"/>
    <w:rsid w:val="006237F9"/>
    <w:rsid w:val="00626F4A"/>
    <w:rsid w:val="00632E2C"/>
    <w:rsid w:val="0067487B"/>
    <w:rsid w:val="006806C5"/>
    <w:rsid w:val="006B0BE3"/>
    <w:rsid w:val="006B413C"/>
    <w:rsid w:val="006C278E"/>
    <w:rsid w:val="006D09D5"/>
    <w:rsid w:val="006D0D94"/>
    <w:rsid w:val="006D464A"/>
    <w:rsid w:val="006D6444"/>
    <w:rsid w:val="006E2988"/>
    <w:rsid w:val="006E6F1B"/>
    <w:rsid w:val="006E7E50"/>
    <w:rsid w:val="0071483D"/>
    <w:rsid w:val="00714CCE"/>
    <w:rsid w:val="00715A44"/>
    <w:rsid w:val="00721E2A"/>
    <w:rsid w:val="00727F06"/>
    <w:rsid w:val="007446AA"/>
    <w:rsid w:val="00744E48"/>
    <w:rsid w:val="00747A13"/>
    <w:rsid w:val="00750BCD"/>
    <w:rsid w:val="00753AAF"/>
    <w:rsid w:val="007568E4"/>
    <w:rsid w:val="00766BA8"/>
    <w:rsid w:val="00781266"/>
    <w:rsid w:val="007848ED"/>
    <w:rsid w:val="007851AB"/>
    <w:rsid w:val="007908A1"/>
    <w:rsid w:val="007B2D70"/>
    <w:rsid w:val="007E3458"/>
    <w:rsid w:val="007F0212"/>
    <w:rsid w:val="008363DD"/>
    <w:rsid w:val="00842A89"/>
    <w:rsid w:val="008763FA"/>
    <w:rsid w:val="008851AB"/>
    <w:rsid w:val="008B08A8"/>
    <w:rsid w:val="008B25FD"/>
    <w:rsid w:val="008B50C6"/>
    <w:rsid w:val="008E3646"/>
    <w:rsid w:val="00940D1F"/>
    <w:rsid w:val="0094239F"/>
    <w:rsid w:val="00946A02"/>
    <w:rsid w:val="00972301"/>
    <w:rsid w:val="00975F16"/>
    <w:rsid w:val="00977540"/>
    <w:rsid w:val="009843A0"/>
    <w:rsid w:val="009A469F"/>
    <w:rsid w:val="009A70AA"/>
    <w:rsid w:val="009B5462"/>
    <w:rsid w:val="009C1BE1"/>
    <w:rsid w:val="009C3F43"/>
    <w:rsid w:val="009D7D07"/>
    <w:rsid w:val="009E3F67"/>
    <w:rsid w:val="00A05075"/>
    <w:rsid w:val="00A069D8"/>
    <w:rsid w:val="00A12E2C"/>
    <w:rsid w:val="00A31665"/>
    <w:rsid w:val="00A40007"/>
    <w:rsid w:val="00A423F4"/>
    <w:rsid w:val="00A44955"/>
    <w:rsid w:val="00A475B0"/>
    <w:rsid w:val="00A64D5E"/>
    <w:rsid w:val="00A75AD9"/>
    <w:rsid w:val="00A94252"/>
    <w:rsid w:val="00AB0218"/>
    <w:rsid w:val="00AC7796"/>
    <w:rsid w:val="00AF2C16"/>
    <w:rsid w:val="00B052FB"/>
    <w:rsid w:val="00B07EE2"/>
    <w:rsid w:val="00B10AB5"/>
    <w:rsid w:val="00B23D1E"/>
    <w:rsid w:val="00B2640E"/>
    <w:rsid w:val="00B4365C"/>
    <w:rsid w:val="00B4389B"/>
    <w:rsid w:val="00B51779"/>
    <w:rsid w:val="00B6392E"/>
    <w:rsid w:val="00B8052B"/>
    <w:rsid w:val="00B8107F"/>
    <w:rsid w:val="00B95675"/>
    <w:rsid w:val="00BA2C78"/>
    <w:rsid w:val="00BC07CB"/>
    <w:rsid w:val="00BE2B5E"/>
    <w:rsid w:val="00C10DB1"/>
    <w:rsid w:val="00C12714"/>
    <w:rsid w:val="00C25469"/>
    <w:rsid w:val="00C34E6F"/>
    <w:rsid w:val="00C4626F"/>
    <w:rsid w:val="00C65647"/>
    <w:rsid w:val="00C70267"/>
    <w:rsid w:val="00C805E1"/>
    <w:rsid w:val="00C86C74"/>
    <w:rsid w:val="00CA38A8"/>
    <w:rsid w:val="00CA773D"/>
    <w:rsid w:val="00CF161F"/>
    <w:rsid w:val="00D037CC"/>
    <w:rsid w:val="00D05103"/>
    <w:rsid w:val="00D2623E"/>
    <w:rsid w:val="00D374E4"/>
    <w:rsid w:val="00D4103E"/>
    <w:rsid w:val="00D44104"/>
    <w:rsid w:val="00D445C7"/>
    <w:rsid w:val="00D80DF6"/>
    <w:rsid w:val="00D96109"/>
    <w:rsid w:val="00D97A08"/>
    <w:rsid w:val="00DD40F8"/>
    <w:rsid w:val="00DD4193"/>
    <w:rsid w:val="00DD5EED"/>
    <w:rsid w:val="00DE08B0"/>
    <w:rsid w:val="00DE7AC3"/>
    <w:rsid w:val="00E074EB"/>
    <w:rsid w:val="00E13250"/>
    <w:rsid w:val="00E46E90"/>
    <w:rsid w:val="00E63323"/>
    <w:rsid w:val="00E70B61"/>
    <w:rsid w:val="00E75CD1"/>
    <w:rsid w:val="00EA2772"/>
    <w:rsid w:val="00EC582F"/>
    <w:rsid w:val="00EC5D28"/>
    <w:rsid w:val="00ED3159"/>
    <w:rsid w:val="00EE01FF"/>
    <w:rsid w:val="00EE7148"/>
    <w:rsid w:val="00EF36BC"/>
    <w:rsid w:val="00F10C6C"/>
    <w:rsid w:val="00F23C83"/>
    <w:rsid w:val="00F268BB"/>
    <w:rsid w:val="00F32AA9"/>
    <w:rsid w:val="00F40E39"/>
    <w:rsid w:val="00F52BB2"/>
    <w:rsid w:val="00F64906"/>
    <w:rsid w:val="00F767B3"/>
    <w:rsid w:val="00F813C9"/>
    <w:rsid w:val="00F85837"/>
    <w:rsid w:val="00FA1429"/>
    <w:rsid w:val="00FC1269"/>
    <w:rsid w:val="00FD73D3"/>
    <w:rsid w:val="00FE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3A2D3"/>
  <w15:chartTrackingRefBased/>
  <w15:docId w15:val="{E749DB6D-1E6F-4B9C-BC13-AD6746CA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paragraph" w:customStyle="1" w:styleId="Pa7">
    <w:name w:val="Pa7"/>
    <w:basedOn w:val="Normal"/>
    <w:next w:val="Normal"/>
    <w:uiPriority w:val="99"/>
    <w:rsid w:val="00FC1269"/>
    <w:pPr>
      <w:autoSpaceDE w:val="0"/>
      <w:autoSpaceDN w:val="0"/>
      <w:adjustRightInd w:val="0"/>
      <w:spacing w:line="201" w:lineRule="atLeast"/>
    </w:pPr>
    <w:rPr>
      <w:rFonts w:ascii="Helvetica 45 Light" w:hAnsi="Helvetica 45 Light"/>
      <w:lang w:eastAsia="en-GB"/>
    </w:rPr>
  </w:style>
  <w:style w:type="character" w:customStyle="1" w:styleId="A6">
    <w:name w:val="A6"/>
    <w:uiPriority w:val="99"/>
    <w:rsid w:val="00FC1269"/>
    <w:rPr>
      <w:rFonts w:cs="Helvetica 45 Light"/>
      <w:color w:val="000000"/>
    </w:rPr>
  </w:style>
  <w:style w:type="character" w:customStyle="1" w:styleId="A7">
    <w:name w:val="A7"/>
    <w:uiPriority w:val="99"/>
    <w:rsid w:val="00FC1269"/>
    <w:rPr>
      <w:rFonts w:cs="Helvetica 45 Light"/>
      <w:color w:val="000000"/>
      <w:sz w:val="12"/>
      <w:szCs w:val="12"/>
    </w:rPr>
  </w:style>
  <w:style w:type="paragraph" w:customStyle="1" w:styleId="Pa0">
    <w:name w:val="Pa0"/>
    <w:basedOn w:val="Normal"/>
    <w:next w:val="Normal"/>
    <w:uiPriority w:val="99"/>
    <w:rsid w:val="00FC1269"/>
    <w:pPr>
      <w:autoSpaceDE w:val="0"/>
      <w:autoSpaceDN w:val="0"/>
      <w:adjustRightInd w:val="0"/>
      <w:spacing w:line="201" w:lineRule="atLeast"/>
    </w:pPr>
    <w:rPr>
      <w:rFonts w:ascii="Helvetica 45 Light" w:hAnsi="Helvetica 45 Light"/>
      <w:lang w:eastAsia="en-GB"/>
    </w:rPr>
  </w:style>
  <w:style w:type="character" w:customStyle="1" w:styleId="A3">
    <w:name w:val="A3"/>
    <w:uiPriority w:val="99"/>
    <w:rsid w:val="006237F9"/>
    <w:rPr>
      <w:rFonts w:cs="Helvetica 45 Light"/>
      <w:color w:val="000000"/>
      <w:sz w:val="18"/>
      <w:szCs w:val="18"/>
    </w:rPr>
  </w:style>
  <w:style w:type="paragraph" w:customStyle="1" w:styleId="Pa2">
    <w:name w:val="Pa2"/>
    <w:basedOn w:val="Normal"/>
    <w:next w:val="Normal"/>
    <w:uiPriority w:val="99"/>
    <w:rsid w:val="0094239F"/>
    <w:pPr>
      <w:autoSpaceDE w:val="0"/>
      <w:autoSpaceDN w:val="0"/>
      <w:adjustRightInd w:val="0"/>
      <w:spacing w:line="241" w:lineRule="atLeast"/>
    </w:pPr>
    <w:rPr>
      <w:rFonts w:ascii="HelveticaNeue LightCond" w:hAnsi="HelveticaNeue LightCond"/>
      <w:lang w:val="en-US"/>
    </w:rPr>
  </w:style>
  <w:style w:type="character" w:customStyle="1" w:styleId="A1">
    <w:name w:val="A1"/>
    <w:uiPriority w:val="99"/>
    <w:rsid w:val="00D445C7"/>
    <w:rPr>
      <w:rFonts w:cs="HelveticaNeue LightCond"/>
      <w:color w:val="000000"/>
      <w:sz w:val="20"/>
      <w:szCs w:val="20"/>
    </w:rPr>
  </w:style>
  <w:style w:type="paragraph" w:customStyle="1" w:styleId="Pa6">
    <w:name w:val="Pa6"/>
    <w:basedOn w:val="Normal"/>
    <w:next w:val="Normal"/>
    <w:uiPriority w:val="99"/>
    <w:rsid w:val="00D445C7"/>
    <w:pPr>
      <w:autoSpaceDE w:val="0"/>
      <w:autoSpaceDN w:val="0"/>
      <w:adjustRightInd w:val="0"/>
      <w:spacing w:line="201" w:lineRule="atLeast"/>
    </w:pPr>
    <w:rPr>
      <w:rFonts w:ascii="HelveticaNeue LightCond" w:hAnsi="HelveticaNeue LightCond"/>
      <w:lang w:val="en-US"/>
    </w:rPr>
  </w:style>
  <w:style w:type="character" w:styleId="Hyperlink">
    <w:name w:val="Hyperlink"/>
    <w:rsid w:val="006D464A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E3F67"/>
    <w:pPr>
      <w:ind w:left="720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</Template>
  <TotalTime>9</TotalTime>
  <Pages>8</Pages>
  <Words>2018</Words>
  <Characters>10417</Characters>
  <Application>Microsoft Office Word</Application>
  <DocSecurity>0</DocSecurity>
  <Lines>744</Lines>
  <Paragraphs>444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dc:description/>
  <cp:lastModifiedBy>Tony Smith-Allen</cp:lastModifiedBy>
  <cp:revision>5</cp:revision>
  <cp:lastPrinted>2012-10-22T09:08:00Z</cp:lastPrinted>
  <dcterms:created xsi:type="dcterms:W3CDTF">2026-04-09T08:01:00Z</dcterms:created>
  <dcterms:modified xsi:type="dcterms:W3CDTF">2026-04-09T08:35:00Z</dcterms:modified>
</cp:coreProperties>
</file>