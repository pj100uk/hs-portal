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456"/>
      </w:tblGrid>
      <w:tr w:rsidR="00D2776F" w:rsidRPr="002201B2" w14:paraId="430E0132" w14:textId="77777777" w:rsidTr="00D2776F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020357A4" w14:textId="77777777" w:rsidR="00D2776F" w:rsidRPr="003A372A" w:rsidRDefault="00D2776F" w:rsidP="006806C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3A372A">
              <w:rPr>
                <w:rFonts w:ascii="Arial" w:hAnsi="Arial" w:cs="Arial"/>
                <w:b/>
                <w:sz w:val="18"/>
                <w:szCs w:val="20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14:paraId="5545DD42" w14:textId="7DBCD66B" w:rsidR="00D2776F" w:rsidRPr="003A372A" w:rsidRDefault="00CB6251" w:rsidP="00CB6251">
            <w:pPr>
              <w:rPr>
                <w:rFonts w:ascii="Arial" w:hAnsi="Arial" w:cs="Arial"/>
                <w:sz w:val="18"/>
                <w:szCs w:val="20"/>
              </w:rPr>
            </w:pPr>
            <w:r w:rsidRPr="003A372A">
              <w:rPr>
                <w:rFonts w:ascii="Arial" w:hAnsi="Arial" w:cs="Arial"/>
                <w:sz w:val="18"/>
                <w:szCs w:val="20"/>
              </w:rPr>
              <w:t xml:space="preserve">General </w:t>
            </w:r>
            <w:r w:rsidR="003A372A">
              <w:rPr>
                <w:rFonts w:ascii="Arial" w:hAnsi="Arial" w:cs="Arial"/>
                <w:sz w:val="18"/>
                <w:szCs w:val="20"/>
              </w:rPr>
              <w:t>i</w:t>
            </w:r>
            <w:r w:rsidRPr="003A372A">
              <w:rPr>
                <w:rFonts w:ascii="Arial" w:hAnsi="Arial" w:cs="Arial"/>
                <w:sz w:val="18"/>
                <w:szCs w:val="20"/>
              </w:rPr>
              <w:t>nstallation</w:t>
            </w:r>
            <w:r w:rsidR="003A372A">
              <w:rPr>
                <w:rFonts w:ascii="Arial" w:hAnsi="Arial" w:cs="Arial"/>
                <w:sz w:val="18"/>
                <w:szCs w:val="20"/>
              </w:rPr>
              <w:t xml:space="preserve"> (demonstration &amp; training)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74460D09" w14:textId="77777777" w:rsidR="00D2776F" w:rsidRPr="003A372A" w:rsidRDefault="00D2776F" w:rsidP="002D2DE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3A372A">
              <w:rPr>
                <w:rFonts w:ascii="Arial" w:hAnsi="Arial" w:cs="Arial"/>
                <w:b/>
                <w:sz w:val="18"/>
                <w:szCs w:val="20"/>
              </w:rPr>
              <w:t>Date</w:t>
            </w:r>
          </w:p>
        </w:tc>
        <w:tc>
          <w:tcPr>
            <w:tcW w:w="4456" w:type="dxa"/>
            <w:vAlign w:val="center"/>
          </w:tcPr>
          <w:p w14:paraId="3E6EFDDE" w14:textId="0340AB7D" w:rsidR="00D2776F" w:rsidRPr="003A372A" w:rsidRDefault="003A372A" w:rsidP="007D38FF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2</w:t>
            </w:r>
            <w:r w:rsidRPr="003A372A">
              <w:rPr>
                <w:rFonts w:ascii="Arial" w:hAnsi="Arial" w:cs="Arial"/>
                <w:sz w:val="18"/>
                <w:szCs w:val="20"/>
                <w:vertAlign w:val="superscript"/>
              </w:rPr>
              <w:t>nd</w:t>
            </w:r>
            <w:r>
              <w:rPr>
                <w:rFonts w:ascii="Arial" w:hAnsi="Arial" w:cs="Arial"/>
                <w:sz w:val="18"/>
                <w:szCs w:val="20"/>
              </w:rPr>
              <w:t xml:space="preserve"> April 2026</w:t>
            </w:r>
          </w:p>
        </w:tc>
      </w:tr>
      <w:tr w:rsidR="003A372A" w:rsidRPr="002201B2" w14:paraId="5140BB96" w14:textId="77777777" w:rsidTr="00D2776F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0B50A2F3" w14:textId="25FB36C7" w:rsidR="003A372A" w:rsidRPr="003A372A" w:rsidRDefault="003A372A" w:rsidP="003A372A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20"/>
              </w:rPr>
              <w:t>Assessment Completed By</w:t>
            </w:r>
          </w:p>
        </w:tc>
        <w:tc>
          <w:tcPr>
            <w:tcW w:w="5684" w:type="dxa"/>
            <w:vAlign w:val="center"/>
          </w:tcPr>
          <w:p w14:paraId="2F87F834" w14:textId="610519BB" w:rsidR="003A372A" w:rsidRPr="003A372A" w:rsidRDefault="003A372A" w:rsidP="003A372A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T. Smith-Allen, J. Addison </w:t>
            </w:r>
            <w:r w:rsidRPr="005665AF">
              <w:rPr>
                <w:rFonts w:ascii="Arial" w:hAnsi="Arial" w:cs="Arial"/>
                <w:sz w:val="14"/>
                <w:szCs w:val="16"/>
              </w:rPr>
              <w:t>(MB Health &amp; Safety Ltd)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0E49B803" w14:textId="23BB08C6" w:rsidR="003A372A" w:rsidRPr="003A372A" w:rsidRDefault="003A372A" w:rsidP="003A372A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20"/>
              </w:rPr>
              <w:t>Person(s) Consulted</w:t>
            </w:r>
          </w:p>
        </w:tc>
        <w:tc>
          <w:tcPr>
            <w:tcW w:w="4456" w:type="dxa"/>
            <w:vAlign w:val="center"/>
          </w:tcPr>
          <w:p w14:paraId="3D250BC1" w14:textId="6072DA66" w:rsidR="003A372A" w:rsidRPr="003A372A" w:rsidRDefault="003A372A" w:rsidP="003A372A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D. Bryant</w:t>
            </w:r>
          </w:p>
        </w:tc>
      </w:tr>
    </w:tbl>
    <w:p w14:paraId="3B69467B" w14:textId="77777777" w:rsidR="006806C5" w:rsidRPr="002201B2" w:rsidRDefault="006806C5">
      <w:pPr>
        <w:rPr>
          <w:rFonts w:ascii="Arial" w:hAnsi="Arial" w:cs="Arial"/>
          <w:sz w:val="14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787"/>
      </w:tblGrid>
      <w:tr w:rsidR="007B2D70" w:rsidRPr="002201B2" w14:paraId="3A849415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50C1A01E" w14:textId="77777777" w:rsidR="007B2D70" w:rsidRPr="003A372A" w:rsidRDefault="007B2D70" w:rsidP="002D2DE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3A372A">
              <w:rPr>
                <w:rFonts w:ascii="Arial" w:hAnsi="Arial" w:cs="Arial"/>
                <w:b/>
                <w:sz w:val="18"/>
                <w:szCs w:val="20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2F288B05" w14:textId="77777777" w:rsidR="007B2D70" w:rsidRPr="003A372A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3A372A">
              <w:rPr>
                <w:rFonts w:ascii="Arial" w:hAnsi="Arial" w:cs="Arial"/>
                <w:b/>
                <w:sz w:val="18"/>
                <w:szCs w:val="20"/>
              </w:rPr>
              <w:t>Employees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416A1CC7" w14:textId="77777777" w:rsidR="007B2D70" w:rsidRPr="002201B2" w:rsidRDefault="00DA6672" w:rsidP="00677EA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14:paraId="1EDECF98" w14:textId="77777777" w:rsidR="007B2D70" w:rsidRPr="003A372A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Contractor</w:t>
            </w:r>
            <w:r w:rsidR="00677EAB" w:rsidRPr="003A372A">
              <w:rPr>
                <w:rFonts w:ascii="Arial" w:hAnsi="Arial" w:cs="Arial"/>
                <w:b/>
                <w:sz w:val="18"/>
                <w:szCs w:val="18"/>
              </w:rPr>
              <w:t>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64CEB0C4" w14:textId="77777777" w:rsidR="007B2D70" w:rsidRPr="002201B2" w:rsidRDefault="00C37A76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68603208" w14:textId="77777777" w:rsidR="007B2D70" w:rsidRPr="003A372A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4D6C4D26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310564"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4ED88864" w14:textId="77777777" w:rsidR="007B2D70" w:rsidRPr="003A372A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63F53925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519E31F5" w14:textId="77777777" w:rsidR="007B2D70" w:rsidRPr="003A372A" w:rsidRDefault="008C2C98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3CEF64F6" w14:textId="77777777" w:rsidR="007B2D70" w:rsidRPr="002201B2" w:rsidRDefault="00C37A76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47010CDB" w14:textId="77777777" w:rsidR="007B2D70" w:rsidRPr="003A372A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Trespassers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0E56FF15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310564"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2201B2" w14:paraId="6180CC43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0B31C01A" w14:textId="77777777" w:rsidR="007B2D70" w:rsidRPr="003A372A" w:rsidRDefault="007B2D70" w:rsidP="002D2DE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3A372A">
              <w:rPr>
                <w:rFonts w:ascii="Arial" w:hAnsi="Arial" w:cs="Arial"/>
                <w:b/>
                <w:sz w:val="18"/>
                <w:szCs w:val="20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0EA34A17" w14:textId="77777777" w:rsidR="007B2D70" w:rsidRPr="003A372A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3A372A">
              <w:rPr>
                <w:rFonts w:ascii="Arial" w:hAnsi="Arial" w:cs="Arial"/>
                <w:b/>
                <w:sz w:val="18"/>
                <w:szCs w:val="20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295E0104" w14:textId="77777777" w:rsidR="007B2D70" w:rsidRPr="002201B2" w:rsidRDefault="00CE4236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1659B3D3" w14:textId="77777777" w:rsidR="007B2D70" w:rsidRPr="003A372A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0A545011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B03A8B"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5F90484F" w14:textId="77777777" w:rsidR="007B2D70" w:rsidRPr="003A372A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3D32D804" w14:textId="77777777" w:rsidR="007B2D70" w:rsidRPr="002201B2" w:rsidRDefault="00C37A76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6295D8B5" w14:textId="77777777" w:rsidR="007B2D70" w:rsidRPr="003A372A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29A78DFE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1BFF14E1" w14:textId="77777777" w:rsidR="007B2D70" w:rsidRPr="003A372A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23D0B9C8" w14:textId="77777777" w:rsidR="007B2D70" w:rsidRPr="002201B2" w:rsidRDefault="00C37A76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1973F06C" w14:textId="77777777" w:rsidR="007B2D70" w:rsidRPr="003A372A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Yearly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0FDB0CA5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2201B2" w14:paraId="192DA89F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25291AA1" w14:textId="77777777" w:rsidR="007B2D70" w:rsidRPr="003A372A" w:rsidRDefault="007B2D70" w:rsidP="002D2DE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3A372A">
              <w:rPr>
                <w:rFonts w:ascii="Arial" w:hAnsi="Arial" w:cs="Arial"/>
                <w:b/>
                <w:sz w:val="18"/>
                <w:szCs w:val="20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34EF68BB" w14:textId="77777777" w:rsidR="007B2D70" w:rsidRPr="003A372A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3A372A">
              <w:rPr>
                <w:rFonts w:ascii="Arial" w:hAnsi="Arial" w:cs="Arial"/>
                <w:b/>
                <w:sz w:val="18"/>
                <w:szCs w:val="20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5F91AA65" w14:textId="77777777" w:rsidR="007B2D70" w:rsidRPr="002201B2" w:rsidRDefault="00CE4236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B03A8B"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7242C413" w14:textId="77777777" w:rsidR="007B2D70" w:rsidRPr="003A372A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0668EF83" w14:textId="77777777" w:rsidR="007B2D70" w:rsidRPr="002201B2" w:rsidRDefault="008C2C98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02B92991" w14:textId="77777777" w:rsidR="007B2D70" w:rsidRPr="003A372A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147C6344" w14:textId="77777777" w:rsidR="007B2D70" w:rsidRPr="002201B2" w:rsidRDefault="00C37A76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02F8D50B" w14:textId="77777777" w:rsidR="007B2D70" w:rsidRPr="003A372A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F11A6FE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03402743" w14:textId="77777777" w:rsidR="007B2D70" w:rsidRPr="003A372A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4F2ED64F" w14:textId="77777777" w:rsidR="007B2D70" w:rsidRPr="002201B2" w:rsidRDefault="00C37A76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52E06B8B" w14:textId="77777777" w:rsidR="007B2D70" w:rsidRPr="003A372A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More than</w:t>
            </w:r>
          </w:p>
          <w:p w14:paraId="068A91FC" w14:textId="77777777" w:rsidR="007B2D70" w:rsidRPr="003A372A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8 hrs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0D0F25E6" w14:textId="77777777" w:rsidR="007B2D70" w:rsidRPr="002201B2" w:rsidRDefault="00A04C78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14:paraId="07AA9ADB" w14:textId="77777777" w:rsidR="00C70267" w:rsidRDefault="00C70267">
      <w:pPr>
        <w:rPr>
          <w:rFonts w:ascii="Arial" w:hAnsi="Arial" w:cs="Arial"/>
          <w:sz w:val="16"/>
          <w:szCs w:val="16"/>
        </w:rPr>
      </w:pPr>
    </w:p>
    <w:tbl>
      <w:tblPr>
        <w:tblW w:w="50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0"/>
        <w:gridCol w:w="5645"/>
        <w:gridCol w:w="1233"/>
        <w:gridCol w:w="719"/>
        <w:gridCol w:w="5797"/>
      </w:tblGrid>
      <w:tr w:rsidR="00E839E2" w:rsidRPr="002201B2" w14:paraId="0C1DED26" w14:textId="77777777" w:rsidTr="009D335B">
        <w:trPr>
          <w:trHeight w:val="18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0374CA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proofErr w:type="gramStart"/>
            <w:r w:rsidRPr="002201B2">
              <w:rPr>
                <w:rFonts w:ascii="Arial" w:hAnsi="Arial" w:cs="Arial"/>
                <w:b/>
                <w:sz w:val="16"/>
                <w:szCs w:val="18"/>
              </w:rPr>
              <w:t>Probability  (</w:t>
            </w:r>
            <w:proofErr w:type="gramEnd"/>
            <w:r w:rsidRPr="002201B2">
              <w:rPr>
                <w:rFonts w:ascii="Arial" w:hAnsi="Arial" w:cs="Arial"/>
                <w:b/>
                <w:sz w:val="16"/>
                <w:szCs w:val="18"/>
              </w:rPr>
              <w:t xml:space="preserve">Prob) 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A429D3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Very Likely,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4= Likely, 3= Quite Possible,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2= Possible, 1= Unlikely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vAlign w:val="center"/>
          </w:tcPr>
          <w:p w14:paraId="26E53F39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B730B1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0-8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D3DEF9" w14:textId="77777777" w:rsidR="00E839E2" w:rsidRPr="002201B2" w:rsidRDefault="00E839E2" w:rsidP="00E839E2">
            <w:pPr>
              <w:pStyle w:val="Footer"/>
              <w:ind w:left="34" w:hanging="34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Lo</w:t>
            </w:r>
            <w:r>
              <w:rPr>
                <w:rFonts w:ascii="Arial" w:hAnsi="Arial" w:cs="Arial"/>
                <w:b/>
                <w:sz w:val="16"/>
                <w:szCs w:val="18"/>
              </w:rPr>
              <w:t>w risk no action r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equired</w:t>
            </w:r>
          </w:p>
        </w:tc>
      </w:tr>
      <w:tr w:rsidR="00E839E2" w:rsidRPr="002201B2" w14:paraId="7C43BB89" w14:textId="77777777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1F737D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9E7474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CF37"/>
            <w:vAlign w:val="center"/>
          </w:tcPr>
          <w:p w14:paraId="11E64B4D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E3958D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9-15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ED0E21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Medium risk e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nsu</w:t>
            </w:r>
            <w:r>
              <w:rPr>
                <w:rFonts w:ascii="Arial" w:hAnsi="Arial" w:cs="Arial"/>
                <w:b/>
                <w:sz w:val="16"/>
                <w:szCs w:val="18"/>
              </w:rPr>
              <w:t>re adequate controls are in use</w:t>
            </w:r>
          </w:p>
        </w:tc>
      </w:tr>
      <w:tr w:rsidR="00E839E2" w:rsidRPr="002201B2" w14:paraId="11499E65" w14:textId="77777777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E75C6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proofErr w:type="gramStart"/>
            <w:r w:rsidRPr="002201B2">
              <w:rPr>
                <w:rFonts w:ascii="Arial" w:hAnsi="Arial" w:cs="Arial"/>
                <w:b/>
                <w:sz w:val="16"/>
                <w:szCs w:val="18"/>
              </w:rPr>
              <w:t>Severity  (</w:t>
            </w:r>
            <w:proofErr w:type="gramEnd"/>
            <w:r w:rsidRPr="002201B2">
              <w:rPr>
                <w:rFonts w:ascii="Arial" w:hAnsi="Arial" w:cs="Arial"/>
                <w:b/>
                <w:sz w:val="16"/>
                <w:szCs w:val="18"/>
              </w:rPr>
              <w:t>Sev)</w:t>
            </w: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90247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Catastrophic, 4=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Major, 3=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Moderate, 2=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Minor, 1=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Insignificant</w:t>
            </w: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14:paraId="48590CFF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47D1D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16-25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07949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High risk s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top operation and implement adequate control measures</w:t>
            </w:r>
          </w:p>
        </w:tc>
      </w:tr>
    </w:tbl>
    <w:p w14:paraId="504E36FF" w14:textId="77777777" w:rsidR="00E839E2" w:rsidRDefault="00E839E2">
      <w:pPr>
        <w:rPr>
          <w:rFonts w:ascii="Arial" w:hAnsi="Arial" w:cs="Arial"/>
          <w:sz w:val="16"/>
          <w:szCs w:val="16"/>
        </w:rPr>
      </w:pPr>
    </w:p>
    <w:p w14:paraId="63A0B837" w14:textId="77777777" w:rsidR="0005270D" w:rsidRPr="003A372A" w:rsidRDefault="0005270D" w:rsidP="0005270D">
      <w:pPr>
        <w:jc w:val="center"/>
        <w:rPr>
          <w:rFonts w:ascii="Arial" w:hAnsi="Arial" w:cs="Arial"/>
          <w:b/>
          <w:sz w:val="18"/>
          <w:szCs w:val="14"/>
        </w:rPr>
      </w:pPr>
      <w:r w:rsidRPr="003A372A">
        <w:rPr>
          <w:rFonts w:ascii="Arial" w:hAnsi="Arial" w:cs="Arial"/>
          <w:b/>
          <w:sz w:val="18"/>
          <w:szCs w:val="14"/>
        </w:rPr>
        <w:t>This Risk Assessment and identified Control Measures has been established following consultation with Management, Supervisory and Operational staff</w:t>
      </w:r>
    </w:p>
    <w:p w14:paraId="27C7FF2E" w14:textId="77777777" w:rsidR="0005270D" w:rsidRPr="003A372A" w:rsidRDefault="0005270D" w:rsidP="0005270D">
      <w:pPr>
        <w:jc w:val="center"/>
        <w:rPr>
          <w:rFonts w:ascii="Arial" w:hAnsi="Arial" w:cs="Arial"/>
          <w:b/>
          <w:sz w:val="18"/>
          <w:szCs w:val="14"/>
        </w:rPr>
      </w:pPr>
      <w:r w:rsidRPr="003A372A">
        <w:rPr>
          <w:rFonts w:ascii="Arial" w:hAnsi="Arial" w:cs="Arial"/>
          <w:b/>
          <w:sz w:val="18"/>
          <w:szCs w:val="14"/>
        </w:rPr>
        <w:t>Staff acknowledgment as to their understanding of the control measures to be applied is included as the last page to this document</w:t>
      </w:r>
    </w:p>
    <w:p w14:paraId="3E956273" w14:textId="77777777" w:rsidR="0005270D" w:rsidRPr="002201B2" w:rsidRDefault="0005270D">
      <w:pPr>
        <w:rPr>
          <w:rFonts w:ascii="Arial" w:hAnsi="Arial" w:cs="Arial"/>
          <w:sz w:val="16"/>
          <w:szCs w:val="16"/>
        </w:rPr>
      </w:pPr>
    </w:p>
    <w:tbl>
      <w:tblPr>
        <w:tblW w:w="1525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3584"/>
        <w:gridCol w:w="630"/>
        <w:gridCol w:w="601"/>
        <w:gridCol w:w="700"/>
        <w:gridCol w:w="6463"/>
        <w:gridCol w:w="588"/>
        <w:gridCol w:w="658"/>
        <w:gridCol w:w="616"/>
        <w:gridCol w:w="919"/>
      </w:tblGrid>
      <w:tr w:rsidR="00A32778" w:rsidRPr="003F041C" w14:paraId="63CE35F1" w14:textId="77777777" w:rsidTr="003A372A">
        <w:trPr>
          <w:trHeight w:val="168"/>
          <w:jc w:val="center"/>
        </w:trPr>
        <w:tc>
          <w:tcPr>
            <w:tcW w:w="4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EAE59" w14:textId="77777777" w:rsidR="00A32778" w:rsidRPr="003A372A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35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33444" w14:textId="77777777" w:rsidR="00A32778" w:rsidRPr="003A372A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9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190DC9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4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2C63D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EBF37F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9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E900BC" w14:textId="2A91CB75" w:rsidR="00A32778" w:rsidRPr="003F041C" w:rsidRDefault="003A372A" w:rsidP="00B76FCD">
            <w:pPr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A32778" w:rsidRPr="003F041C" w14:paraId="7062769F" w14:textId="77777777" w:rsidTr="003A372A">
        <w:trPr>
          <w:trHeight w:val="110"/>
          <w:jc w:val="center"/>
        </w:trPr>
        <w:tc>
          <w:tcPr>
            <w:tcW w:w="4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8377D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5A78D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A9B0D9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F041C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272DD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F041C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D4FD7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4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5CD6D9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B4AD4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F041C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627491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F041C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EB870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9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691C2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7202" w:rsidRPr="00F3793C" w14:paraId="1AE13F62" w14:textId="77777777" w:rsidTr="003A372A">
        <w:trPr>
          <w:trHeight w:val="3402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6DA5FB" w14:textId="77777777" w:rsidR="00547202" w:rsidRPr="00C828DF" w:rsidRDefault="00547202" w:rsidP="00B76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372A">
              <w:rPr>
                <w:rFonts w:ascii="Arial" w:hAnsi="Arial" w:cs="Arial"/>
                <w:b/>
                <w:sz w:val="16"/>
                <w:szCs w:val="16"/>
              </w:rPr>
              <w:t>1.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85372B" w14:textId="77777777" w:rsidR="00547202" w:rsidRPr="00C828DF" w:rsidRDefault="004777AA" w:rsidP="003C03E2">
            <w:pPr>
              <w:pStyle w:val="Pa1"/>
              <w:rPr>
                <w:rFonts w:cs="HelveticaNeue MediumCond"/>
                <w:color w:val="000000"/>
                <w:sz w:val="20"/>
                <w:szCs w:val="20"/>
              </w:rPr>
            </w:pPr>
            <w:r w:rsidRPr="00C828DF">
              <w:rPr>
                <w:rStyle w:val="A1"/>
              </w:rPr>
              <w:t>Manual handling of materials</w:t>
            </w:r>
          </w:p>
          <w:p w14:paraId="42A2542C" w14:textId="77777777" w:rsidR="00547202" w:rsidRPr="00C828DF" w:rsidRDefault="00547202" w:rsidP="003C03E2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6883F6DF" w14:textId="77777777" w:rsidR="00547202" w:rsidRPr="00C828DF" w:rsidRDefault="00547202" w:rsidP="00C828DF">
            <w:pPr>
              <w:pStyle w:val="Pa7"/>
              <w:spacing w:after="40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C828DF">
              <w:rPr>
                <w:rFonts w:ascii="Arial" w:hAnsi="Arial" w:cs="Arial"/>
                <w:i/>
                <w:color w:val="000000"/>
                <w:sz w:val="16"/>
                <w:szCs w:val="16"/>
              </w:rPr>
              <w:t>Staff risk injuries or back pain from handling heavy/bulky o</w:t>
            </w:r>
            <w:r w:rsidR="004777AA" w:rsidRPr="00C828DF"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bjects, e.g. </w:t>
            </w:r>
            <w:r w:rsidR="00C828DF" w:rsidRPr="00C828DF">
              <w:rPr>
                <w:rFonts w:ascii="Arial" w:hAnsi="Arial" w:cs="Arial"/>
                <w:i/>
                <w:color w:val="000000"/>
                <w:sz w:val="16"/>
                <w:szCs w:val="16"/>
              </w:rPr>
              <w:t>carrying product</w:t>
            </w:r>
            <w:r w:rsidR="00DB52B1">
              <w:rPr>
                <w:rFonts w:ascii="Arial" w:hAnsi="Arial" w:cs="Arial"/>
                <w:i/>
                <w:color w:val="000000"/>
                <w:sz w:val="16"/>
                <w:szCs w:val="16"/>
              </w:rPr>
              <w:t>/equipment</w:t>
            </w:r>
            <w:r w:rsidR="00C828DF" w:rsidRPr="00C828DF"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 to installation location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2AF84" w14:textId="77777777" w:rsidR="00547202" w:rsidRPr="00C828DF" w:rsidRDefault="00547202" w:rsidP="003C03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28D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342102" w14:textId="77777777" w:rsidR="00547202" w:rsidRPr="00C828DF" w:rsidRDefault="004777AA" w:rsidP="003C03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28D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34390" w14:textId="77777777" w:rsidR="00547202" w:rsidRPr="00C828DF" w:rsidRDefault="004777AA" w:rsidP="003C03E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28DF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A3AC20" w14:textId="77777777" w:rsidR="00547202" w:rsidRPr="00C828DF" w:rsidRDefault="00547202" w:rsidP="003A372A">
            <w:pPr>
              <w:numPr>
                <w:ilvl w:val="0"/>
                <w:numId w:val="13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C828DF">
              <w:rPr>
                <w:rFonts w:ascii="Arial" w:hAnsi="Arial" w:cs="Arial"/>
                <w:sz w:val="20"/>
                <w:szCs w:val="20"/>
              </w:rPr>
              <w:t>Manual handling of materials</w:t>
            </w:r>
            <w:r w:rsidR="00DB52B1">
              <w:rPr>
                <w:rFonts w:ascii="Arial" w:hAnsi="Arial" w:cs="Arial"/>
                <w:sz w:val="20"/>
                <w:szCs w:val="20"/>
              </w:rPr>
              <w:t>/equipment</w:t>
            </w:r>
            <w:r w:rsidRPr="00C828DF">
              <w:rPr>
                <w:rFonts w:ascii="Arial" w:hAnsi="Arial" w:cs="Arial"/>
                <w:sz w:val="20"/>
                <w:szCs w:val="20"/>
              </w:rPr>
              <w:t xml:space="preserve"> is avoided wherever possible.</w:t>
            </w:r>
          </w:p>
          <w:p w14:paraId="260F2609" w14:textId="77777777" w:rsidR="004E113C" w:rsidRDefault="004E113C" w:rsidP="003A372A">
            <w:pPr>
              <w:numPr>
                <w:ilvl w:val="0"/>
                <w:numId w:val="13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Materials</w:t>
            </w:r>
            <w:r w:rsidR="00DB52B1">
              <w:rPr>
                <w:rFonts w:ascii="Arial" w:hAnsi="Arial" w:cs="Arial"/>
                <w:sz w:val="20"/>
                <w:szCs w:val="20"/>
              </w:rPr>
              <w:t>/equipment</w:t>
            </w:r>
            <w:r>
              <w:rPr>
                <w:rFonts w:ascii="Arial" w:hAnsi="Arial" w:cs="Arial"/>
                <w:sz w:val="20"/>
                <w:szCs w:val="20"/>
              </w:rPr>
              <w:t xml:space="preserve"> will be transported by vehicle to a position as close as possible to the point of final use.</w:t>
            </w:r>
          </w:p>
          <w:p w14:paraId="2E32FC04" w14:textId="77777777" w:rsidR="00547202" w:rsidRPr="00C828DF" w:rsidRDefault="00547202" w:rsidP="003A372A">
            <w:pPr>
              <w:numPr>
                <w:ilvl w:val="0"/>
                <w:numId w:val="13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C828DF">
              <w:rPr>
                <w:rFonts w:ascii="Arial" w:hAnsi="Arial" w:cs="Arial"/>
                <w:sz w:val="20"/>
                <w:szCs w:val="20"/>
              </w:rPr>
              <w:t>The distance that materials</w:t>
            </w:r>
            <w:r w:rsidR="00DB52B1">
              <w:rPr>
                <w:rFonts w:ascii="Arial" w:hAnsi="Arial" w:cs="Arial"/>
                <w:sz w:val="20"/>
                <w:szCs w:val="20"/>
              </w:rPr>
              <w:t>/equipment</w:t>
            </w:r>
            <w:r w:rsidRPr="00C828D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C828DF">
              <w:rPr>
                <w:rFonts w:ascii="Arial" w:hAnsi="Arial" w:cs="Arial"/>
                <w:sz w:val="20"/>
                <w:szCs w:val="20"/>
              </w:rPr>
              <w:t>have to</w:t>
            </w:r>
            <w:proofErr w:type="gramEnd"/>
            <w:r w:rsidRPr="00C828DF">
              <w:rPr>
                <w:rFonts w:ascii="Arial" w:hAnsi="Arial" w:cs="Arial"/>
                <w:sz w:val="20"/>
                <w:szCs w:val="20"/>
              </w:rPr>
              <w:t xml:space="preserve"> be moved to/from is minimised to avoid excessive carrying/lifting etc.</w:t>
            </w:r>
          </w:p>
          <w:p w14:paraId="74FAE9A3" w14:textId="77777777" w:rsidR="00547202" w:rsidRPr="00C828DF" w:rsidRDefault="00547202" w:rsidP="003A372A">
            <w:pPr>
              <w:numPr>
                <w:ilvl w:val="0"/>
                <w:numId w:val="13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C828DF">
              <w:rPr>
                <w:rFonts w:ascii="Arial" w:hAnsi="Arial" w:cs="Arial"/>
                <w:sz w:val="20"/>
                <w:szCs w:val="20"/>
              </w:rPr>
              <w:t>The use of mechanical aid is the preferred choice of moving items however where it is unavoidable the Company ensure that relevant staff are trained in good manual handling techniques.</w:t>
            </w:r>
          </w:p>
          <w:p w14:paraId="58E1F74B" w14:textId="77777777" w:rsidR="00547202" w:rsidRPr="00C828DF" w:rsidRDefault="00547202" w:rsidP="003A372A">
            <w:pPr>
              <w:numPr>
                <w:ilvl w:val="0"/>
                <w:numId w:val="13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C828DF">
              <w:rPr>
                <w:rFonts w:ascii="Arial" w:hAnsi="Arial" w:cs="Arial"/>
                <w:sz w:val="20"/>
                <w:szCs w:val="20"/>
              </w:rPr>
              <w:t>Staff advised never to exceed their own personal capability when lifting/moving items.</w:t>
            </w:r>
          </w:p>
          <w:p w14:paraId="6FD8D36E" w14:textId="77777777" w:rsidR="00C828DF" w:rsidRPr="00C828DF" w:rsidRDefault="00C828DF" w:rsidP="003A372A">
            <w:pPr>
              <w:pStyle w:val="Pa3"/>
              <w:numPr>
                <w:ilvl w:val="0"/>
                <w:numId w:val="13"/>
              </w:numPr>
              <w:ind w:left="170" w:hanging="170"/>
              <w:rPr>
                <w:rStyle w:val="A1"/>
                <w:rFonts w:ascii="Arial" w:hAnsi="Arial" w:cs="Arial"/>
              </w:rPr>
            </w:pPr>
            <w:r w:rsidRPr="00C828DF">
              <w:rPr>
                <w:rStyle w:val="A1"/>
                <w:rFonts w:ascii="Arial" w:hAnsi="Arial" w:cs="Arial"/>
              </w:rPr>
              <w:t>Where possible the load will be broken down into smaller loads for easier transportation.</w:t>
            </w:r>
          </w:p>
          <w:p w14:paraId="6C342555" w14:textId="77777777" w:rsidR="00547202" w:rsidRPr="00C828DF" w:rsidRDefault="00C828DF" w:rsidP="003A372A">
            <w:pPr>
              <w:pStyle w:val="Default"/>
              <w:numPr>
                <w:ilvl w:val="0"/>
                <w:numId w:val="13"/>
              </w:numPr>
              <w:ind w:left="170" w:hanging="170"/>
            </w:pPr>
            <w:r w:rsidRPr="00C828DF">
              <w:rPr>
                <w:sz w:val="20"/>
                <w:szCs w:val="20"/>
              </w:rPr>
              <w:t>Appropriate PPE is supplied and worn.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9302E" w14:textId="77777777" w:rsidR="00547202" w:rsidRPr="00C828DF" w:rsidRDefault="00547202" w:rsidP="003C03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28D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A29C1" w14:textId="77777777" w:rsidR="00547202" w:rsidRPr="00C828DF" w:rsidRDefault="00C828DF" w:rsidP="003C03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828D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F0B12D" w14:textId="77777777" w:rsidR="00547202" w:rsidRPr="00C828DF" w:rsidRDefault="00C828DF" w:rsidP="003C03E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28DF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9B995" w14:textId="77777777" w:rsidR="00547202" w:rsidRPr="00C828DF" w:rsidRDefault="00547202" w:rsidP="003C03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E494A30" w14:textId="77777777" w:rsidR="00A03D7B" w:rsidRPr="003F041C" w:rsidRDefault="00A03D7B">
      <w:pPr>
        <w:rPr>
          <w:sz w:val="20"/>
          <w:szCs w:val="20"/>
          <w:highlight w:val="yellow"/>
          <w:shd w:val="clear" w:color="auto" w:fill="FFFF00"/>
        </w:rPr>
      </w:pPr>
    </w:p>
    <w:p w14:paraId="6CAFFBD9" w14:textId="77777777" w:rsidR="004A5CEA" w:rsidRPr="003F041C" w:rsidRDefault="004A5CEA">
      <w:pPr>
        <w:rPr>
          <w:sz w:val="20"/>
          <w:szCs w:val="20"/>
          <w:highlight w:val="yellow"/>
          <w:shd w:val="clear" w:color="auto" w:fill="FFFF00"/>
        </w:rPr>
      </w:pPr>
    </w:p>
    <w:p w14:paraId="365DA546" w14:textId="77777777" w:rsidR="004A5CEA" w:rsidRDefault="004A5CEA">
      <w:pPr>
        <w:rPr>
          <w:sz w:val="20"/>
          <w:szCs w:val="20"/>
          <w:highlight w:val="yellow"/>
          <w:shd w:val="clear" w:color="auto" w:fill="FFFF00"/>
        </w:rPr>
      </w:pPr>
    </w:p>
    <w:p w14:paraId="419A4892" w14:textId="77777777" w:rsidR="00CD194C" w:rsidRDefault="00CD194C">
      <w:pPr>
        <w:rPr>
          <w:sz w:val="20"/>
          <w:szCs w:val="20"/>
          <w:highlight w:val="yellow"/>
          <w:shd w:val="clear" w:color="auto" w:fill="FFFF00"/>
        </w:rPr>
      </w:pPr>
    </w:p>
    <w:p w14:paraId="56DED038" w14:textId="77777777" w:rsidR="00C828DF" w:rsidRDefault="00C828DF">
      <w:pPr>
        <w:rPr>
          <w:sz w:val="20"/>
          <w:szCs w:val="20"/>
          <w:highlight w:val="yellow"/>
          <w:shd w:val="clear" w:color="auto" w:fill="FFFF00"/>
        </w:rPr>
      </w:pPr>
    </w:p>
    <w:p w14:paraId="3CE6E39D" w14:textId="77777777" w:rsidR="00CD194C" w:rsidRDefault="00CD194C">
      <w:pPr>
        <w:rPr>
          <w:sz w:val="20"/>
          <w:szCs w:val="20"/>
          <w:highlight w:val="yellow"/>
          <w:shd w:val="clear" w:color="auto" w:fill="FFFF00"/>
        </w:rPr>
      </w:pPr>
    </w:p>
    <w:p w14:paraId="00B6CDC3" w14:textId="77777777" w:rsidR="004A5CEA" w:rsidRPr="003F041C" w:rsidRDefault="004A5CEA">
      <w:pPr>
        <w:rPr>
          <w:sz w:val="20"/>
          <w:szCs w:val="20"/>
          <w:highlight w:val="yellow"/>
          <w:shd w:val="clear" w:color="auto" w:fill="FFFF00"/>
        </w:rPr>
      </w:pPr>
    </w:p>
    <w:tbl>
      <w:tblPr>
        <w:tblW w:w="15165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3584"/>
        <w:gridCol w:w="630"/>
        <w:gridCol w:w="601"/>
        <w:gridCol w:w="700"/>
        <w:gridCol w:w="6389"/>
        <w:gridCol w:w="588"/>
        <w:gridCol w:w="644"/>
        <w:gridCol w:w="620"/>
        <w:gridCol w:w="910"/>
      </w:tblGrid>
      <w:tr w:rsidR="004A5CEA" w:rsidRPr="00CF77F3" w14:paraId="39CE553D" w14:textId="77777777" w:rsidTr="003A372A">
        <w:trPr>
          <w:trHeight w:val="168"/>
          <w:jc w:val="center"/>
        </w:trPr>
        <w:tc>
          <w:tcPr>
            <w:tcW w:w="4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6F83" w14:textId="77777777" w:rsidR="004A5CEA" w:rsidRPr="003A372A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35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C29483" w14:textId="77777777" w:rsidR="004A5CEA" w:rsidRPr="003A372A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9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83319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3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5D4131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8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9AB8FC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9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780A0" w14:textId="08FD9268" w:rsidR="004A5CEA" w:rsidRPr="00CF77F3" w:rsidRDefault="003A372A" w:rsidP="00AD772C">
            <w:pPr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4A5CEA" w:rsidRPr="00CF77F3" w14:paraId="48FF302E" w14:textId="77777777" w:rsidTr="003A372A">
        <w:trPr>
          <w:trHeight w:val="110"/>
          <w:jc w:val="center"/>
        </w:trPr>
        <w:tc>
          <w:tcPr>
            <w:tcW w:w="4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8DA34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7DCF3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42AE0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9D899F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58614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3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5ADFF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0C583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5FD12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BA6425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9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0B9A7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6251" w:rsidRPr="003A372A" w14:paraId="063D9116" w14:textId="77777777" w:rsidTr="003A372A">
        <w:trPr>
          <w:trHeight w:val="4025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E83FF0" w14:textId="77777777" w:rsidR="00CB6251" w:rsidRPr="003A372A" w:rsidRDefault="00CB6251" w:rsidP="00CB625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72A">
              <w:rPr>
                <w:rFonts w:ascii="Arial" w:hAnsi="Arial" w:cs="Arial"/>
                <w:b/>
                <w:sz w:val="16"/>
                <w:szCs w:val="16"/>
              </w:rPr>
              <w:t>2.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98AE4" w14:textId="77777777" w:rsidR="00CB6251" w:rsidRPr="003A372A" w:rsidRDefault="00CB6251" w:rsidP="00CB6251">
            <w:pPr>
              <w:pStyle w:val="Pa10"/>
              <w:spacing w:after="40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Use of Stanley knife</w:t>
            </w:r>
          </w:p>
          <w:p w14:paraId="62822937" w14:textId="77777777" w:rsidR="00CB6251" w:rsidRPr="003A372A" w:rsidRDefault="00CB6251" w:rsidP="00CB6251">
            <w:pPr>
              <w:pStyle w:val="Default"/>
            </w:pPr>
          </w:p>
          <w:p w14:paraId="367406DC" w14:textId="77777777" w:rsidR="00CB6251" w:rsidRPr="003A372A" w:rsidRDefault="00CB6251" w:rsidP="00CB6251">
            <w:pPr>
              <w:pStyle w:val="Default"/>
            </w:pPr>
            <w:r w:rsidRPr="003A372A">
              <w:rPr>
                <w:i/>
                <w:sz w:val="16"/>
                <w:szCs w:val="16"/>
              </w:rPr>
              <w:t xml:space="preserve">Staff could suffer injury to themselves or others </w:t>
            </w:r>
            <w:proofErr w:type="gramStart"/>
            <w:r w:rsidRPr="003A372A">
              <w:rPr>
                <w:i/>
                <w:sz w:val="16"/>
                <w:szCs w:val="16"/>
              </w:rPr>
              <w:t>as a result of</w:t>
            </w:r>
            <w:proofErr w:type="gramEnd"/>
            <w:r w:rsidRPr="003A372A">
              <w:rPr>
                <w:i/>
                <w:sz w:val="16"/>
                <w:szCs w:val="16"/>
              </w:rPr>
              <w:t xml:space="preserve"> improper use or poorly maintained equipment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3804A2" w14:textId="77777777" w:rsidR="00CB6251" w:rsidRPr="003A372A" w:rsidRDefault="00CB6251" w:rsidP="00CB62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6851B" w14:textId="77777777" w:rsidR="00CB6251" w:rsidRPr="003A372A" w:rsidRDefault="00156E42" w:rsidP="00CB62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D36DF" w14:textId="77777777" w:rsidR="00CB6251" w:rsidRPr="003A372A" w:rsidRDefault="00156E42" w:rsidP="00CB625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372A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2EEF96" w14:textId="77777777" w:rsidR="00CB6251" w:rsidRPr="003A372A" w:rsidRDefault="00CB6251" w:rsidP="003A372A">
            <w:pPr>
              <w:pStyle w:val="Default"/>
              <w:numPr>
                <w:ilvl w:val="0"/>
                <w:numId w:val="14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3A372A">
              <w:rPr>
                <w:color w:val="auto"/>
                <w:sz w:val="20"/>
                <w:szCs w:val="20"/>
              </w:rPr>
              <w:t>Knives have retractable blades.</w:t>
            </w:r>
          </w:p>
          <w:p w14:paraId="02AA40F6" w14:textId="77777777" w:rsidR="00CB6251" w:rsidRPr="003A372A" w:rsidRDefault="00CB6251" w:rsidP="003A372A">
            <w:pPr>
              <w:pStyle w:val="Default"/>
              <w:numPr>
                <w:ilvl w:val="0"/>
                <w:numId w:val="14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3A372A">
              <w:rPr>
                <w:color w:val="auto"/>
                <w:sz w:val="20"/>
                <w:szCs w:val="20"/>
              </w:rPr>
              <w:t>Knives selected for the task(s) have a handle which allows a firm and comfortable grip</w:t>
            </w:r>
          </w:p>
          <w:p w14:paraId="588ACD65" w14:textId="77777777" w:rsidR="00CB6251" w:rsidRPr="003A372A" w:rsidRDefault="00CB6251" w:rsidP="003A372A">
            <w:pPr>
              <w:pStyle w:val="Default"/>
              <w:numPr>
                <w:ilvl w:val="0"/>
                <w:numId w:val="14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3A372A">
              <w:rPr>
                <w:color w:val="auto"/>
                <w:sz w:val="20"/>
                <w:szCs w:val="20"/>
              </w:rPr>
              <w:t>Spare knives and blades are available.</w:t>
            </w:r>
          </w:p>
          <w:p w14:paraId="5FF68617" w14:textId="77777777" w:rsidR="00CB6251" w:rsidRPr="003A372A" w:rsidRDefault="00CB6251" w:rsidP="003A372A">
            <w:pPr>
              <w:pStyle w:val="Default"/>
              <w:numPr>
                <w:ilvl w:val="0"/>
                <w:numId w:val="14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3A372A">
              <w:rPr>
                <w:color w:val="auto"/>
                <w:sz w:val="20"/>
                <w:szCs w:val="20"/>
              </w:rPr>
              <w:t>Suitable storage arrangements are in place to prevent injuries to both the knife user and others, e.g. situations where knives are l</w:t>
            </w:r>
            <w:r w:rsidR="004E113C" w:rsidRPr="003A372A">
              <w:rPr>
                <w:color w:val="auto"/>
                <w:sz w:val="20"/>
                <w:szCs w:val="20"/>
              </w:rPr>
              <w:t xml:space="preserve">eft lying loose on work </w:t>
            </w:r>
            <w:r w:rsidRPr="003A372A">
              <w:rPr>
                <w:color w:val="auto"/>
                <w:sz w:val="20"/>
                <w:szCs w:val="20"/>
              </w:rPr>
              <w:t>surfaces</w:t>
            </w:r>
            <w:r w:rsidR="004E113C" w:rsidRPr="003A372A">
              <w:rPr>
                <w:color w:val="auto"/>
                <w:sz w:val="20"/>
                <w:szCs w:val="20"/>
              </w:rPr>
              <w:t>, floor</w:t>
            </w:r>
            <w:r w:rsidRPr="003A372A">
              <w:rPr>
                <w:color w:val="auto"/>
                <w:sz w:val="20"/>
                <w:szCs w:val="20"/>
              </w:rPr>
              <w:t>.</w:t>
            </w:r>
          </w:p>
          <w:p w14:paraId="0F830E81" w14:textId="77777777" w:rsidR="00CB6251" w:rsidRPr="003A372A" w:rsidRDefault="00CB6251" w:rsidP="003A372A">
            <w:pPr>
              <w:pStyle w:val="Default"/>
              <w:numPr>
                <w:ilvl w:val="0"/>
                <w:numId w:val="14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3A372A">
              <w:rPr>
                <w:color w:val="auto"/>
                <w:sz w:val="20"/>
                <w:szCs w:val="20"/>
              </w:rPr>
              <w:t>Used blades are placed in a suitable receptacle/or adequately protected for final disposal.</w:t>
            </w:r>
          </w:p>
          <w:p w14:paraId="31D01ECA" w14:textId="77777777" w:rsidR="00CB6251" w:rsidRPr="003A372A" w:rsidRDefault="00CB6251" w:rsidP="003A372A">
            <w:pPr>
              <w:pStyle w:val="Default"/>
              <w:numPr>
                <w:ilvl w:val="0"/>
                <w:numId w:val="14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3A372A">
              <w:rPr>
                <w:color w:val="auto"/>
                <w:sz w:val="20"/>
                <w:szCs w:val="20"/>
              </w:rPr>
              <w:t>Users ensure they have enough free space to move freely and allow them to operate in a safe manner without endangering themselves or others.</w:t>
            </w:r>
          </w:p>
          <w:p w14:paraId="183A0081" w14:textId="77777777" w:rsidR="00CB6251" w:rsidRPr="003A372A" w:rsidRDefault="00C828DF" w:rsidP="003A372A">
            <w:pPr>
              <w:pStyle w:val="Default"/>
              <w:numPr>
                <w:ilvl w:val="0"/>
                <w:numId w:val="14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3A372A">
              <w:rPr>
                <w:color w:val="auto"/>
                <w:sz w:val="20"/>
                <w:szCs w:val="20"/>
              </w:rPr>
              <w:t>User shall ensure that the knife is only used where a</w:t>
            </w:r>
            <w:r w:rsidR="00CB6251" w:rsidRPr="003A372A">
              <w:rPr>
                <w:color w:val="auto"/>
                <w:sz w:val="20"/>
                <w:szCs w:val="20"/>
              </w:rPr>
              <w:t>dequate lighting levels are provided.</w:t>
            </w:r>
          </w:p>
          <w:p w14:paraId="04321588" w14:textId="77777777" w:rsidR="00CB6251" w:rsidRPr="003A372A" w:rsidRDefault="00CB6251" w:rsidP="003A372A">
            <w:pPr>
              <w:pStyle w:val="Default"/>
              <w:numPr>
                <w:ilvl w:val="0"/>
                <w:numId w:val="14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3A372A">
              <w:rPr>
                <w:color w:val="auto"/>
                <w:sz w:val="20"/>
                <w:szCs w:val="20"/>
              </w:rPr>
              <w:t>Users are competent in the general use, care and maintenance of hand knives (including typical accidents, cutting away from the body and the danger of blunt knives)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70AC85" w14:textId="77777777" w:rsidR="00CB6251" w:rsidRPr="003A372A" w:rsidRDefault="00CB6251" w:rsidP="00CB62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720F0" w14:textId="77777777" w:rsidR="00CB6251" w:rsidRPr="003A372A" w:rsidRDefault="00CB6251" w:rsidP="00CB62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780FD" w14:textId="77777777" w:rsidR="00CB6251" w:rsidRPr="003A372A" w:rsidRDefault="00CB6251" w:rsidP="00CB625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372A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C2FAC" w14:textId="77777777" w:rsidR="00CB6251" w:rsidRPr="003A372A" w:rsidRDefault="00CB6251" w:rsidP="00CB62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1066" w:rsidRPr="003A372A" w14:paraId="5BC868F1" w14:textId="77777777" w:rsidTr="003A372A">
        <w:trPr>
          <w:trHeight w:val="2438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F3A3EE" w14:textId="77777777" w:rsidR="006B1066" w:rsidRPr="003A372A" w:rsidRDefault="006B1066" w:rsidP="006B106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72A">
              <w:rPr>
                <w:rFonts w:ascii="Arial" w:hAnsi="Arial" w:cs="Arial"/>
                <w:b/>
                <w:sz w:val="16"/>
                <w:szCs w:val="16"/>
              </w:rPr>
              <w:t>3.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E49802" w14:textId="77777777" w:rsidR="006B1066" w:rsidRPr="003A372A" w:rsidRDefault="006B1066" w:rsidP="006B1066">
            <w:pPr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Contact with substances/materials</w:t>
            </w:r>
          </w:p>
          <w:p w14:paraId="77A8678E" w14:textId="77777777" w:rsidR="006B1066" w:rsidRPr="003A372A" w:rsidRDefault="006B1066" w:rsidP="006B1066">
            <w:pPr>
              <w:rPr>
                <w:rFonts w:ascii="Arial" w:hAnsi="Arial" w:cs="Arial"/>
                <w:sz w:val="20"/>
                <w:szCs w:val="20"/>
              </w:rPr>
            </w:pPr>
          </w:p>
          <w:p w14:paraId="1299B9D6" w14:textId="77777777" w:rsidR="006B1066" w:rsidRPr="003A372A" w:rsidRDefault="006B1066" w:rsidP="006B1066">
            <w:pPr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i/>
                <w:sz w:val="16"/>
                <w:szCs w:val="20"/>
              </w:rPr>
              <w:t xml:space="preserve">Staff could suffer occupational dermatitis, Asthma and other ill health effects caused by exposure to substances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7AF4F9" w14:textId="77777777" w:rsidR="006B1066" w:rsidRPr="003A372A" w:rsidRDefault="006B1066" w:rsidP="006B10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4D112" w14:textId="77777777" w:rsidR="006B1066" w:rsidRPr="003A372A" w:rsidRDefault="00156E42" w:rsidP="006B10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5667F" w14:textId="77777777" w:rsidR="006B1066" w:rsidRPr="003A372A" w:rsidRDefault="00156E42" w:rsidP="006B106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372A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59F080" w14:textId="77777777" w:rsidR="006B1066" w:rsidRPr="003A372A" w:rsidRDefault="006B1066" w:rsidP="003A372A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Level of exposure to substances (primer etc.) is minimal.</w:t>
            </w:r>
          </w:p>
          <w:p w14:paraId="606C3A96" w14:textId="77777777" w:rsidR="006B1066" w:rsidRPr="003A372A" w:rsidRDefault="006B1066" w:rsidP="003A372A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Pr="003A372A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Material Safety Data Sheets (MSDS)</w:t>
              </w:r>
            </w:hyperlink>
            <w:r w:rsidRPr="003A372A">
              <w:rPr>
                <w:rFonts w:ascii="Arial" w:hAnsi="Arial" w:cs="Arial"/>
                <w:sz w:val="20"/>
                <w:szCs w:val="20"/>
              </w:rPr>
              <w:t xml:space="preserve"> and corresponding </w:t>
            </w:r>
            <w:hyperlink r:id="rId9" w:history="1">
              <w:r w:rsidRPr="003A372A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CoSHH risk assessments</w:t>
              </w:r>
            </w:hyperlink>
            <w:r w:rsidRPr="003A372A">
              <w:rPr>
                <w:rFonts w:ascii="Arial" w:hAnsi="Arial" w:cs="Arial"/>
                <w:sz w:val="20"/>
                <w:szCs w:val="20"/>
              </w:rPr>
              <w:t xml:space="preserve"> completed for those substances identified as being hazardous.</w:t>
            </w:r>
          </w:p>
          <w:p w14:paraId="33106F66" w14:textId="77777777" w:rsidR="006B1066" w:rsidRPr="003A372A" w:rsidRDefault="006B1066" w:rsidP="003A372A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Appropriate PPE readily available for staff when handling materials and substances.</w:t>
            </w:r>
          </w:p>
          <w:p w14:paraId="188E6CE8" w14:textId="77777777" w:rsidR="006B1066" w:rsidRPr="003A372A" w:rsidRDefault="006B1066" w:rsidP="003A372A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 xml:space="preserve">The Company ensure that all Staff that may use or </w:t>
            </w:r>
            <w:proofErr w:type="gramStart"/>
            <w:r w:rsidRPr="003A372A">
              <w:rPr>
                <w:rFonts w:ascii="Arial" w:hAnsi="Arial" w:cs="Arial"/>
                <w:sz w:val="20"/>
                <w:szCs w:val="20"/>
              </w:rPr>
              <w:t>come into contact with</w:t>
            </w:r>
            <w:proofErr w:type="gramEnd"/>
            <w:r w:rsidRPr="003A372A">
              <w:rPr>
                <w:rFonts w:ascii="Arial" w:hAnsi="Arial" w:cs="Arial"/>
                <w:sz w:val="20"/>
                <w:szCs w:val="20"/>
              </w:rPr>
              <w:t xml:space="preserve"> materials and substances are made aware of control measures to be applied.</w:t>
            </w:r>
          </w:p>
          <w:p w14:paraId="2AF4B362" w14:textId="77777777" w:rsidR="006B1066" w:rsidRPr="003A372A" w:rsidRDefault="006B1066" w:rsidP="003A372A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No history of ill health effects suffered by any member of staff.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28BCC" w14:textId="77777777" w:rsidR="006B1066" w:rsidRPr="003A372A" w:rsidRDefault="006B1066" w:rsidP="006B10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9D8BD" w14:textId="77777777" w:rsidR="006B1066" w:rsidRPr="003A372A" w:rsidRDefault="006B1066" w:rsidP="006B10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CBD61" w14:textId="77777777" w:rsidR="006B1066" w:rsidRPr="003A372A" w:rsidRDefault="006B1066" w:rsidP="006B106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372A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9E950" w14:textId="77777777" w:rsidR="006B1066" w:rsidRPr="003A372A" w:rsidRDefault="006B1066" w:rsidP="006B10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113C" w:rsidRPr="003A372A" w14:paraId="3E41BD17" w14:textId="77777777" w:rsidTr="003A372A">
        <w:trPr>
          <w:trHeight w:val="1417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6EDF4F" w14:textId="77777777" w:rsidR="004E113C" w:rsidRPr="003A372A" w:rsidRDefault="004E113C" w:rsidP="002427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72A">
              <w:rPr>
                <w:rFonts w:ascii="Arial" w:hAnsi="Arial" w:cs="Arial"/>
                <w:b/>
                <w:sz w:val="16"/>
                <w:szCs w:val="16"/>
              </w:rPr>
              <w:t>4.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79B9E8" w14:textId="77777777" w:rsidR="004E113C" w:rsidRPr="003A372A" w:rsidRDefault="004E113C" w:rsidP="00242769">
            <w:pPr>
              <w:pStyle w:val="Pa7"/>
              <w:spacing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A372A">
              <w:rPr>
                <w:rFonts w:ascii="Arial" w:hAnsi="Arial" w:cs="Arial"/>
                <w:color w:val="000000"/>
                <w:sz w:val="20"/>
                <w:szCs w:val="20"/>
              </w:rPr>
              <w:t>Burns</w:t>
            </w:r>
          </w:p>
          <w:p w14:paraId="72DDDBCF" w14:textId="77777777" w:rsidR="004E113C" w:rsidRPr="003A372A" w:rsidRDefault="004E113C" w:rsidP="00242769">
            <w:pPr>
              <w:pStyle w:val="Default"/>
            </w:pPr>
          </w:p>
          <w:p w14:paraId="44468EEF" w14:textId="77777777" w:rsidR="004E113C" w:rsidRPr="003A372A" w:rsidRDefault="004E113C" w:rsidP="00242769">
            <w:pPr>
              <w:pStyle w:val="Default"/>
            </w:pPr>
            <w:r w:rsidRPr="003A372A">
              <w:rPr>
                <w:i/>
                <w:sz w:val="16"/>
                <w:szCs w:val="16"/>
              </w:rPr>
              <w:t>Staff and 3</w:t>
            </w:r>
            <w:r w:rsidRPr="003A372A">
              <w:rPr>
                <w:i/>
                <w:sz w:val="16"/>
                <w:szCs w:val="16"/>
                <w:vertAlign w:val="superscript"/>
              </w:rPr>
              <w:t>rd</w:t>
            </w:r>
            <w:r w:rsidRPr="003A372A">
              <w:rPr>
                <w:i/>
                <w:sz w:val="16"/>
                <w:szCs w:val="16"/>
              </w:rPr>
              <w:t xml:space="preserve"> parties could suffer severe burns </w:t>
            </w:r>
            <w:proofErr w:type="gramStart"/>
            <w:r w:rsidRPr="003A372A">
              <w:rPr>
                <w:i/>
                <w:sz w:val="16"/>
                <w:szCs w:val="16"/>
              </w:rPr>
              <w:t>as a result of</w:t>
            </w:r>
            <w:proofErr w:type="gramEnd"/>
            <w:r w:rsidRPr="003A372A">
              <w:rPr>
                <w:i/>
                <w:sz w:val="16"/>
                <w:szCs w:val="16"/>
              </w:rPr>
              <w:t xml:space="preserve"> contact with burner flame or hot surfaces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62EAE" w14:textId="77777777" w:rsidR="004E113C" w:rsidRPr="003A372A" w:rsidRDefault="004E113C" w:rsidP="002427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9AA78" w14:textId="77777777" w:rsidR="004E113C" w:rsidRPr="003A372A" w:rsidRDefault="004E113C" w:rsidP="002427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2D8E97" w14:textId="77777777" w:rsidR="004E113C" w:rsidRPr="003A372A" w:rsidRDefault="004E113C" w:rsidP="0024276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372A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41E42" w14:textId="77777777" w:rsidR="004E113C" w:rsidRPr="003A372A" w:rsidRDefault="00DB52B1" w:rsidP="003A372A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A p</w:t>
            </w:r>
            <w:r w:rsidR="000441EE" w:rsidRPr="003A372A">
              <w:rPr>
                <w:rFonts w:ascii="Arial" w:hAnsi="Arial" w:cs="Arial"/>
                <w:sz w:val="20"/>
                <w:szCs w:val="20"/>
              </w:rPr>
              <w:t xml:space="preserve">urpose designed burner lance ensures that hand(s) </w:t>
            </w:r>
            <w:r w:rsidRPr="003A372A">
              <w:rPr>
                <w:rFonts w:ascii="Arial" w:hAnsi="Arial" w:cs="Arial"/>
                <w:sz w:val="20"/>
                <w:szCs w:val="20"/>
              </w:rPr>
              <w:t>are</w:t>
            </w:r>
            <w:r w:rsidR="000441EE" w:rsidRPr="003A372A">
              <w:rPr>
                <w:rFonts w:ascii="Arial" w:hAnsi="Arial" w:cs="Arial"/>
                <w:sz w:val="20"/>
                <w:szCs w:val="20"/>
              </w:rPr>
              <w:t xml:space="preserve"> kept at a suitable distance from the flame.</w:t>
            </w:r>
          </w:p>
          <w:p w14:paraId="54C996ED" w14:textId="77777777" w:rsidR="000441EE" w:rsidRPr="003A372A" w:rsidRDefault="000441EE" w:rsidP="003A372A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Non-essential personnel are excluded from the immediate working area when the burner is in use.</w:t>
            </w:r>
          </w:p>
          <w:p w14:paraId="54AFF0D7" w14:textId="77777777" w:rsidR="00DB52B1" w:rsidRPr="003A372A" w:rsidRDefault="00DB52B1" w:rsidP="003A372A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Staff allow the lance to cool down before transportation/storage.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753C6" w14:textId="77777777" w:rsidR="004E113C" w:rsidRPr="003A372A" w:rsidRDefault="004E113C" w:rsidP="002427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15D3CF" w14:textId="77777777" w:rsidR="004E113C" w:rsidRPr="003A372A" w:rsidRDefault="004E113C" w:rsidP="002427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372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6B6FDD" w14:textId="77777777" w:rsidR="004E113C" w:rsidRPr="003A372A" w:rsidRDefault="004E113C" w:rsidP="0024276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372A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F2596" w14:textId="77777777" w:rsidR="004E113C" w:rsidRPr="003A372A" w:rsidRDefault="004E113C" w:rsidP="002427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AFFF946" w14:textId="77777777" w:rsidR="00F3793C" w:rsidRDefault="00F3793C">
      <w:pPr>
        <w:rPr>
          <w:rFonts w:ascii="Arial" w:hAnsi="Arial" w:cs="Arial"/>
          <w:sz w:val="20"/>
          <w:szCs w:val="20"/>
          <w:highlight w:val="yellow"/>
        </w:rPr>
      </w:pPr>
    </w:p>
    <w:p w14:paraId="490AF9C0" w14:textId="77777777" w:rsidR="00F3793C" w:rsidRDefault="00F3793C">
      <w:pPr>
        <w:rPr>
          <w:rFonts w:ascii="Arial" w:hAnsi="Arial" w:cs="Arial"/>
          <w:sz w:val="20"/>
          <w:szCs w:val="20"/>
          <w:highlight w:val="yellow"/>
        </w:rPr>
      </w:pPr>
    </w:p>
    <w:p w14:paraId="451C1663" w14:textId="77777777" w:rsidR="004E113C" w:rsidRDefault="004E113C">
      <w:pPr>
        <w:rPr>
          <w:rFonts w:ascii="Arial" w:hAnsi="Arial" w:cs="Arial"/>
          <w:sz w:val="20"/>
          <w:szCs w:val="20"/>
          <w:highlight w:val="yellow"/>
        </w:rPr>
      </w:pPr>
    </w:p>
    <w:p w14:paraId="6193B36C" w14:textId="77777777" w:rsidR="004E113C" w:rsidRDefault="004E113C">
      <w:pPr>
        <w:rPr>
          <w:rFonts w:ascii="Arial" w:hAnsi="Arial" w:cs="Arial"/>
          <w:sz w:val="20"/>
          <w:szCs w:val="20"/>
          <w:highlight w:val="yellow"/>
        </w:rPr>
      </w:pPr>
    </w:p>
    <w:tbl>
      <w:tblPr>
        <w:tblW w:w="1511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3584"/>
        <w:gridCol w:w="630"/>
        <w:gridCol w:w="601"/>
        <w:gridCol w:w="700"/>
        <w:gridCol w:w="6337"/>
        <w:gridCol w:w="574"/>
        <w:gridCol w:w="630"/>
        <w:gridCol w:w="597"/>
        <w:gridCol w:w="966"/>
      </w:tblGrid>
      <w:tr w:rsidR="004E113C" w:rsidRPr="00CF77F3" w14:paraId="41DA64A1" w14:textId="77777777" w:rsidTr="003A372A">
        <w:trPr>
          <w:trHeight w:val="168"/>
          <w:jc w:val="center"/>
        </w:trPr>
        <w:tc>
          <w:tcPr>
            <w:tcW w:w="4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71FCE" w14:textId="77777777" w:rsidR="004E113C" w:rsidRPr="003A372A" w:rsidRDefault="004E113C" w:rsidP="0024276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35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C1F6A" w14:textId="77777777" w:rsidR="004E113C" w:rsidRPr="003A372A" w:rsidRDefault="004E113C" w:rsidP="0024276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9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E0FD4" w14:textId="77777777" w:rsidR="004E113C" w:rsidRPr="00CF77F3" w:rsidRDefault="004E113C" w:rsidP="0024276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3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22EA1" w14:textId="77777777" w:rsidR="004E113C" w:rsidRPr="00CF77F3" w:rsidRDefault="004E113C" w:rsidP="0024276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372A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8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B39EA5" w14:textId="77777777" w:rsidR="004E113C" w:rsidRPr="00CF77F3" w:rsidRDefault="004E113C" w:rsidP="0024276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9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D9F6B6" w14:textId="14E90F71" w:rsidR="004E113C" w:rsidRPr="00CF77F3" w:rsidRDefault="003A372A" w:rsidP="00242769">
            <w:pPr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4E113C" w:rsidRPr="00CF77F3" w14:paraId="6239361C" w14:textId="77777777" w:rsidTr="003A372A">
        <w:trPr>
          <w:trHeight w:val="110"/>
          <w:jc w:val="center"/>
        </w:trPr>
        <w:tc>
          <w:tcPr>
            <w:tcW w:w="4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35D63" w14:textId="77777777" w:rsidR="004E113C" w:rsidRPr="00CF77F3" w:rsidRDefault="004E113C" w:rsidP="002427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328432" w14:textId="77777777" w:rsidR="004E113C" w:rsidRPr="00CF77F3" w:rsidRDefault="004E113C" w:rsidP="002427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634ED" w14:textId="77777777" w:rsidR="004E113C" w:rsidRPr="00CF77F3" w:rsidRDefault="004E113C" w:rsidP="002427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93BDF" w14:textId="77777777" w:rsidR="004E113C" w:rsidRPr="00CF77F3" w:rsidRDefault="004E113C" w:rsidP="002427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AA756" w14:textId="77777777" w:rsidR="004E113C" w:rsidRPr="00CF77F3" w:rsidRDefault="004E113C" w:rsidP="0024276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3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27977" w14:textId="77777777" w:rsidR="004E113C" w:rsidRPr="00CF77F3" w:rsidRDefault="004E113C" w:rsidP="002427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9AA160" w14:textId="77777777" w:rsidR="004E113C" w:rsidRPr="00CF77F3" w:rsidRDefault="004E113C" w:rsidP="002427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2D9CDE" w14:textId="77777777" w:rsidR="004E113C" w:rsidRPr="00CF77F3" w:rsidRDefault="004E113C" w:rsidP="002427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E7C4F2" w14:textId="77777777" w:rsidR="004E113C" w:rsidRPr="00CF77F3" w:rsidRDefault="004E113C" w:rsidP="0024276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9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7B38A8" w14:textId="77777777" w:rsidR="004E113C" w:rsidRPr="00CF77F3" w:rsidRDefault="004E113C" w:rsidP="002427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113C" w:rsidRPr="004E113C" w14:paraId="79297297" w14:textId="77777777" w:rsidTr="003A372A">
        <w:trPr>
          <w:trHeight w:val="1531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DDC00A" w14:textId="77777777" w:rsidR="004E113C" w:rsidRPr="003A372A" w:rsidRDefault="004E113C" w:rsidP="004E11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72A">
              <w:rPr>
                <w:rFonts w:ascii="Arial" w:hAnsi="Arial" w:cs="Arial"/>
                <w:b/>
                <w:sz w:val="16"/>
                <w:szCs w:val="16"/>
              </w:rPr>
              <w:t>5</w:t>
            </w:r>
            <w:r w:rsidR="002B3501" w:rsidRPr="003A372A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1D20BE" w14:textId="77777777" w:rsidR="004E113C" w:rsidRPr="004E113C" w:rsidRDefault="004E113C" w:rsidP="004E113C">
            <w:pPr>
              <w:rPr>
                <w:rFonts w:ascii="Arial" w:hAnsi="Arial" w:cs="Arial"/>
                <w:sz w:val="20"/>
                <w:szCs w:val="20"/>
              </w:rPr>
            </w:pPr>
            <w:r w:rsidRPr="004E113C">
              <w:rPr>
                <w:rFonts w:ascii="Arial" w:hAnsi="Arial" w:cs="Arial"/>
                <w:sz w:val="20"/>
                <w:szCs w:val="20"/>
              </w:rPr>
              <w:t>Exposure to fumes/vapours during installation process</w:t>
            </w:r>
          </w:p>
          <w:p w14:paraId="757DDC15" w14:textId="77777777" w:rsidR="004E113C" w:rsidRPr="004E113C" w:rsidRDefault="004E113C" w:rsidP="004E113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8710145" w14:textId="77777777" w:rsidR="004E113C" w:rsidRPr="004E113C" w:rsidRDefault="004E113C" w:rsidP="004E113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4E113C">
              <w:rPr>
                <w:rFonts w:ascii="Arial" w:hAnsi="Arial" w:cs="Arial"/>
                <w:i/>
                <w:sz w:val="16"/>
                <w:szCs w:val="16"/>
              </w:rPr>
              <w:t>Exposure to harmful vapours can result in ill health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4AA6C9" w14:textId="77777777" w:rsidR="004E113C" w:rsidRPr="004E113C" w:rsidRDefault="004E113C" w:rsidP="004E11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113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D2418" w14:textId="77777777" w:rsidR="004E113C" w:rsidRPr="004E113C" w:rsidRDefault="004E113C" w:rsidP="004E11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113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8E739A" w14:textId="77777777" w:rsidR="004E113C" w:rsidRPr="004E113C" w:rsidRDefault="004E113C" w:rsidP="004E113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E113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F5AE57" w14:textId="77777777" w:rsidR="004E113C" w:rsidRPr="004E113C" w:rsidRDefault="004E113C" w:rsidP="003A372A">
            <w:pPr>
              <w:numPr>
                <w:ilvl w:val="0"/>
                <w:numId w:val="1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4E113C">
              <w:rPr>
                <w:rFonts w:ascii="Arial" w:hAnsi="Arial" w:cs="Arial"/>
                <w:sz w:val="20"/>
                <w:szCs w:val="20"/>
              </w:rPr>
              <w:t>Work process restricts airborne contaminants to localised area and not a significant issue for non-operational personnel.</w:t>
            </w:r>
          </w:p>
          <w:p w14:paraId="2B2E1FD1" w14:textId="77777777" w:rsidR="004E113C" w:rsidRPr="004E113C" w:rsidRDefault="004E113C" w:rsidP="003A372A">
            <w:pPr>
              <w:numPr>
                <w:ilvl w:val="0"/>
                <w:numId w:val="1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4E113C">
              <w:rPr>
                <w:rFonts w:ascii="Arial" w:hAnsi="Arial" w:cs="Arial"/>
                <w:sz w:val="20"/>
                <w:szCs w:val="20"/>
              </w:rPr>
              <w:t>Staff shall ensure that there is adequate general ventilation to prevent the build-up of harmful vapours.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875118" w14:textId="77777777" w:rsidR="004E113C" w:rsidRPr="004E113C" w:rsidRDefault="004E113C" w:rsidP="004E11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113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EDA17" w14:textId="77777777" w:rsidR="004E113C" w:rsidRPr="004E113C" w:rsidRDefault="004E113C" w:rsidP="004E11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113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416C10" w14:textId="77777777" w:rsidR="004E113C" w:rsidRPr="004E113C" w:rsidRDefault="004E113C" w:rsidP="004E11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113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DB7522" w14:textId="77777777" w:rsidR="004E113C" w:rsidRPr="004E113C" w:rsidRDefault="004E113C" w:rsidP="004E11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113C" w:rsidRPr="00F33B31" w14:paraId="4A2DEB46" w14:textId="77777777" w:rsidTr="003A372A">
        <w:trPr>
          <w:trHeight w:val="1814"/>
          <w:jc w:val="center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1DF182" w14:textId="77777777" w:rsidR="004E113C" w:rsidRPr="003A372A" w:rsidRDefault="004E113C" w:rsidP="004E11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72A">
              <w:rPr>
                <w:rFonts w:ascii="Arial" w:hAnsi="Arial" w:cs="Arial"/>
                <w:b/>
                <w:sz w:val="16"/>
                <w:szCs w:val="16"/>
              </w:rPr>
              <w:t>6</w:t>
            </w:r>
            <w:r w:rsidR="002B3501" w:rsidRPr="003A372A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6DC60" w14:textId="77777777" w:rsidR="004E113C" w:rsidRPr="00F33B31" w:rsidRDefault="004E113C" w:rsidP="004E113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F33B31">
              <w:rPr>
                <w:rFonts w:ascii="Arial" w:hAnsi="Arial" w:cs="Arial"/>
                <w:sz w:val="20"/>
                <w:szCs w:val="20"/>
                <w:lang w:eastAsia="en-GB"/>
              </w:rPr>
              <w:t>Accidental ignition due to</w:t>
            </w:r>
          </w:p>
          <w:p w14:paraId="390101AD" w14:textId="77777777" w:rsidR="004E113C" w:rsidRPr="00F33B31" w:rsidRDefault="004E113C" w:rsidP="004E113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F33B31">
              <w:rPr>
                <w:rFonts w:ascii="Arial" w:hAnsi="Arial" w:cs="Arial"/>
                <w:sz w:val="20"/>
                <w:szCs w:val="20"/>
                <w:lang w:eastAsia="en-GB"/>
              </w:rPr>
              <w:t>poor housekeeping, work</w:t>
            </w:r>
          </w:p>
          <w:p w14:paraId="76AA2987" w14:textId="77777777" w:rsidR="004E113C" w:rsidRPr="00F33B31" w:rsidRDefault="004E113C" w:rsidP="004E113C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F33B31">
              <w:rPr>
                <w:rFonts w:ascii="Arial" w:hAnsi="Arial" w:cs="Arial"/>
                <w:sz w:val="20"/>
                <w:szCs w:val="20"/>
                <w:lang w:eastAsia="en-GB"/>
              </w:rPr>
              <w:t>area design, or inspection</w:t>
            </w:r>
          </w:p>
          <w:p w14:paraId="79081E85" w14:textId="77777777" w:rsidR="004E113C" w:rsidRPr="00F33B31" w:rsidRDefault="004E113C" w:rsidP="004E113C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</w:p>
          <w:p w14:paraId="4787C588" w14:textId="77777777" w:rsidR="004E113C" w:rsidRPr="00F33B31" w:rsidRDefault="004E113C" w:rsidP="004E113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F33B31">
              <w:rPr>
                <w:rFonts w:ascii="Arial" w:hAnsi="Arial" w:cs="Arial"/>
                <w:i/>
                <w:sz w:val="16"/>
                <w:szCs w:val="16"/>
                <w:lang w:eastAsia="en-GB"/>
              </w:rPr>
              <w:t>Staff and 3</w:t>
            </w:r>
            <w:r w:rsidRPr="00F33B31">
              <w:rPr>
                <w:rFonts w:ascii="Arial" w:hAnsi="Arial" w:cs="Arial"/>
                <w:i/>
                <w:sz w:val="16"/>
                <w:szCs w:val="16"/>
                <w:vertAlign w:val="superscript"/>
                <w:lang w:eastAsia="en-GB"/>
              </w:rPr>
              <w:t>rd</w:t>
            </w:r>
            <w:r w:rsidRPr="00F33B31">
              <w:rPr>
                <w:rFonts w:ascii="Arial" w:hAnsi="Arial" w:cs="Arial"/>
                <w:i/>
                <w:sz w:val="16"/>
                <w:szCs w:val="16"/>
                <w:lang w:eastAsia="en-GB"/>
              </w:rPr>
              <w:t xml:space="preserve"> parties could suffer severe personal injury or worse </w:t>
            </w:r>
            <w:proofErr w:type="gramStart"/>
            <w:r w:rsidRPr="00F33B31">
              <w:rPr>
                <w:rFonts w:ascii="Arial" w:hAnsi="Arial" w:cs="Arial"/>
                <w:i/>
                <w:sz w:val="16"/>
                <w:szCs w:val="16"/>
                <w:lang w:eastAsia="en-GB"/>
              </w:rPr>
              <w:t>as a result of</w:t>
            </w:r>
            <w:proofErr w:type="gramEnd"/>
            <w:r w:rsidRPr="00F33B31">
              <w:rPr>
                <w:rFonts w:ascii="Arial" w:hAnsi="Arial" w:cs="Arial"/>
                <w:i/>
                <w:sz w:val="16"/>
                <w:szCs w:val="16"/>
                <w:lang w:eastAsia="en-GB"/>
              </w:rPr>
              <w:t xml:space="preserve"> not following safe working practises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B1DDEE" w14:textId="77777777" w:rsidR="004E113C" w:rsidRPr="00F33B31" w:rsidRDefault="004E113C" w:rsidP="004E11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3B31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9BC00A" w14:textId="77777777" w:rsidR="004E113C" w:rsidRPr="00F33B31" w:rsidRDefault="004E113C" w:rsidP="004E11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3B3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30B8A" w14:textId="77777777" w:rsidR="004E113C" w:rsidRPr="00F33B31" w:rsidRDefault="004E113C" w:rsidP="004E113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33B31"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E60AF" w14:textId="77777777" w:rsidR="004E113C" w:rsidRPr="00F33B31" w:rsidRDefault="004E113C" w:rsidP="003A372A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ind w:left="170" w:hanging="17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F33B31">
              <w:rPr>
                <w:rFonts w:ascii="Arial" w:hAnsi="Arial" w:cs="Arial"/>
                <w:sz w:val="20"/>
                <w:szCs w:val="20"/>
                <w:lang w:eastAsia="en-GB"/>
              </w:rPr>
              <w:t>The immediate work area is cleared of any flammable materials and or suitable fire screens or blankets put in place to prevent contact between flame and flammables.</w:t>
            </w:r>
          </w:p>
          <w:p w14:paraId="044FF238" w14:textId="77777777" w:rsidR="002B3501" w:rsidRPr="00F33B31" w:rsidRDefault="002B3501" w:rsidP="003A372A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ind w:left="170" w:hanging="17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F33B31">
              <w:rPr>
                <w:rFonts w:ascii="Arial" w:hAnsi="Arial" w:cs="Arial"/>
                <w:sz w:val="20"/>
                <w:szCs w:val="20"/>
                <w:lang w:eastAsia="en-GB"/>
              </w:rPr>
              <w:t>Gas hoses, valves are checked before and after use.</w:t>
            </w:r>
          </w:p>
          <w:p w14:paraId="0A0BFD41" w14:textId="77777777" w:rsidR="004E113C" w:rsidRPr="00F33B31" w:rsidRDefault="004E113C" w:rsidP="003A372A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ind w:left="170" w:hanging="17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F33B31">
              <w:rPr>
                <w:rFonts w:ascii="Arial" w:hAnsi="Arial" w:cs="Arial"/>
                <w:sz w:val="20"/>
                <w:szCs w:val="20"/>
                <w:lang w:eastAsia="en-GB"/>
              </w:rPr>
              <w:t>A work site inspection is carried out after completion of hot work to ensure there are no residual hot spots or smouldering fires that could escalate to a large fire.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F4EDA" w14:textId="77777777" w:rsidR="004E113C" w:rsidRPr="00F33B31" w:rsidRDefault="004E113C" w:rsidP="004E11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3B31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0C96D" w14:textId="77777777" w:rsidR="004E113C" w:rsidRPr="00F33B31" w:rsidRDefault="004E113C" w:rsidP="004E11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3B3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BC3854" w14:textId="77777777" w:rsidR="004E113C" w:rsidRPr="00F33B31" w:rsidRDefault="004E113C" w:rsidP="004E113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33B31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9F7A2" w14:textId="77777777" w:rsidR="004E113C" w:rsidRPr="00F33B31" w:rsidRDefault="004E113C" w:rsidP="004E11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EA7CC12" w14:textId="77777777" w:rsidR="004E113C" w:rsidRDefault="004E113C">
      <w:pPr>
        <w:rPr>
          <w:rFonts w:ascii="Arial" w:hAnsi="Arial" w:cs="Arial"/>
          <w:sz w:val="20"/>
          <w:szCs w:val="20"/>
          <w:highlight w:val="yellow"/>
        </w:rPr>
      </w:pPr>
    </w:p>
    <w:p w14:paraId="6FFB50BF" w14:textId="77777777" w:rsidR="002B3501" w:rsidRDefault="002B3501">
      <w:pPr>
        <w:rPr>
          <w:rFonts w:ascii="Arial" w:hAnsi="Arial" w:cs="Arial"/>
          <w:sz w:val="20"/>
          <w:highlight w:val="yellow"/>
        </w:rPr>
      </w:pPr>
    </w:p>
    <w:p w14:paraId="175591D8" w14:textId="77777777" w:rsidR="00485D18" w:rsidRDefault="00485D18">
      <w:pPr>
        <w:rPr>
          <w:rFonts w:ascii="Arial" w:hAnsi="Arial" w:cs="Arial"/>
          <w:sz w:val="20"/>
          <w:highlight w:val="yellow"/>
        </w:rPr>
      </w:pPr>
    </w:p>
    <w:p w14:paraId="48C8D905" w14:textId="77777777" w:rsidR="00485D18" w:rsidRDefault="00485D18">
      <w:pPr>
        <w:rPr>
          <w:rFonts w:ascii="Arial" w:hAnsi="Arial" w:cs="Arial"/>
          <w:sz w:val="20"/>
          <w:highlight w:val="yellow"/>
        </w:rPr>
      </w:pPr>
    </w:p>
    <w:p w14:paraId="5C3A6E94" w14:textId="77777777" w:rsidR="004E113C" w:rsidRDefault="004E113C">
      <w:pPr>
        <w:rPr>
          <w:rFonts w:ascii="Arial" w:hAnsi="Arial" w:cs="Arial"/>
          <w:sz w:val="20"/>
          <w:highlight w:val="yellow"/>
        </w:rPr>
      </w:pPr>
    </w:p>
    <w:p w14:paraId="48B114D5" w14:textId="77777777" w:rsidR="004E113C" w:rsidRDefault="004E113C">
      <w:pPr>
        <w:rPr>
          <w:rFonts w:ascii="Arial" w:hAnsi="Arial" w:cs="Arial"/>
          <w:sz w:val="20"/>
          <w:highlight w:val="yellow"/>
        </w:rPr>
      </w:pPr>
    </w:p>
    <w:p w14:paraId="4C790CE4" w14:textId="77777777" w:rsidR="00D07BF5" w:rsidRPr="003F041C" w:rsidRDefault="00D07BF5">
      <w:pPr>
        <w:rPr>
          <w:rFonts w:ascii="Arial" w:hAnsi="Arial" w:cs="Arial"/>
          <w:sz w:val="20"/>
          <w:highlight w:val="yellow"/>
        </w:rPr>
      </w:pPr>
    </w:p>
    <w:tbl>
      <w:tblPr>
        <w:tblW w:w="150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992"/>
        <w:gridCol w:w="9225"/>
        <w:gridCol w:w="1701"/>
        <w:gridCol w:w="1275"/>
        <w:gridCol w:w="1276"/>
      </w:tblGrid>
      <w:tr w:rsidR="00485232" w:rsidRPr="003F041C" w14:paraId="50ED667C" w14:textId="77777777" w:rsidTr="009D335B">
        <w:trPr>
          <w:trHeight w:val="397"/>
        </w:trPr>
        <w:tc>
          <w:tcPr>
            <w:tcW w:w="15026" w:type="dxa"/>
            <w:gridSpan w:val="6"/>
            <w:shd w:val="clear" w:color="auto" w:fill="D9D9D9"/>
            <w:vAlign w:val="center"/>
          </w:tcPr>
          <w:p w14:paraId="5AF054AD" w14:textId="77777777" w:rsidR="00485232" w:rsidRPr="003F041C" w:rsidRDefault="00485232" w:rsidP="008B478D">
            <w:pPr>
              <w:jc w:val="center"/>
              <w:rPr>
                <w:rFonts w:ascii="Arial" w:hAnsi="Arial" w:cs="Arial"/>
                <w:b/>
              </w:rPr>
            </w:pPr>
            <w:r w:rsidRPr="003F041C">
              <w:rPr>
                <w:rFonts w:ascii="Arial" w:hAnsi="Arial" w:cs="Arial"/>
                <w:b/>
              </w:rPr>
              <w:t>ACTION ARISING FROM RISK ASSESSMENT</w:t>
            </w:r>
          </w:p>
        </w:tc>
      </w:tr>
      <w:tr w:rsidR="000A4D42" w:rsidRPr="003F041C" w14:paraId="072E1844" w14:textId="77777777" w:rsidTr="003A372A">
        <w:trPr>
          <w:trHeight w:val="510"/>
        </w:trPr>
        <w:tc>
          <w:tcPr>
            <w:tcW w:w="5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E8183A1" w14:textId="77777777" w:rsidR="00485232" w:rsidRPr="003F041C" w:rsidRDefault="00485232" w:rsidP="008B47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09A39680" w14:textId="77777777" w:rsidR="00485232" w:rsidRPr="003F041C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9225" w:type="dxa"/>
            <w:shd w:val="clear" w:color="auto" w:fill="D9D9D9"/>
            <w:vAlign w:val="center"/>
          </w:tcPr>
          <w:p w14:paraId="63D16C43" w14:textId="77777777" w:rsidR="00485232" w:rsidRPr="003F041C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4333648" w14:textId="77777777" w:rsidR="00485232" w:rsidRPr="003F041C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 xml:space="preserve">Person (s) </w:t>
            </w:r>
            <w:r w:rsidRPr="003F041C">
              <w:rPr>
                <w:rFonts w:ascii="Arial" w:hAnsi="Arial" w:cs="Arial"/>
                <w:b/>
                <w:sz w:val="16"/>
                <w:szCs w:val="18"/>
              </w:rPr>
              <w:t>Responsible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6BB6503B" w14:textId="77777777" w:rsidR="00485232" w:rsidRPr="003F041C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Target Date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C30CCD0" w14:textId="77777777" w:rsidR="00485232" w:rsidRPr="003F041C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  <w:r w:rsidRPr="003F041C">
              <w:rPr>
                <w:rFonts w:ascii="Arial" w:hAnsi="Arial" w:cs="Arial"/>
                <w:b/>
                <w:sz w:val="16"/>
                <w:szCs w:val="18"/>
              </w:rPr>
              <w:t>Completed</w:t>
            </w:r>
          </w:p>
        </w:tc>
      </w:tr>
      <w:tr w:rsidR="0053410E" w:rsidRPr="003F041C" w14:paraId="57C62ADE" w14:textId="77777777" w:rsidTr="003A372A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14:paraId="0E658DDF" w14:textId="77777777" w:rsidR="0053410E" w:rsidRPr="00F3793C" w:rsidRDefault="003F041C" w:rsidP="002109E8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F3793C">
              <w:rPr>
                <w:rFonts w:ascii="Arial" w:hAnsi="Arial" w:cs="Arial"/>
                <w:b/>
                <w:sz w:val="18"/>
                <w:szCs w:val="22"/>
              </w:rPr>
              <w:t>All</w:t>
            </w:r>
          </w:p>
        </w:tc>
        <w:tc>
          <w:tcPr>
            <w:tcW w:w="992" w:type="dxa"/>
            <w:shd w:val="clear" w:color="auto" w:fill="FFC000"/>
            <w:vAlign w:val="center"/>
          </w:tcPr>
          <w:p w14:paraId="69005B15" w14:textId="77777777" w:rsidR="0053410E" w:rsidRPr="00F3793C" w:rsidRDefault="004777AA" w:rsidP="002109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793C">
              <w:rPr>
                <w:rFonts w:ascii="Arial" w:hAnsi="Arial" w:cs="Arial"/>
                <w:b/>
                <w:sz w:val="20"/>
                <w:szCs w:val="20"/>
              </w:rPr>
              <w:t>Med</w:t>
            </w:r>
          </w:p>
        </w:tc>
        <w:tc>
          <w:tcPr>
            <w:tcW w:w="9225" w:type="dxa"/>
            <w:vAlign w:val="center"/>
          </w:tcPr>
          <w:p w14:paraId="4DB321E0" w14:textId="77777777" w:rsidR="0053410E" w:rsidRPr="00F3793C" w:rsidRDefault="0053410E" w:rsidP="008C347D">
            <w:pPr>
              <w:rPr>
                <w:rFonts w:ascii="Arial" w:hAnsi="Arial" w:cs="Arial"/>
                <w:sz w:val="20"/>
                <w:szCs w:val="20"/>
              </w:rPr>
            </w:pPr>
            <w:r w:rsidRPr="00F3793C">
              <w:rPr>
                <w:rFonts w:ascii="Arial" w:hAnsi="Arial" w:cs="Arial"/>
                <w:sz w:val="20"/>
                <w:szCs w:val="20"/>
              </w:rPr>
              <w:t xml:space="preserve">This risk assessment must be communicated to all staff involved in </w:t>
            </w:r>
            <w:r w:rsidR="008C347D" w:rsidRPr="00F3793C">
              <w:rPr>
                <w:rFonts w:ascii="Arial" w:hAnsi="Arial" w:cs="Arial"/>
                <w:sz w:val="20"/>
                <w:szCs w:val="20"/>
              </w:rPr>
              <w:t>this activity</w:t>
            </w:r>
            <w:r w:rsidRPr="00F3793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6C2761C5" w14:textId="3B1DB99D" w:rsidR="0053410E" w:rsidRPr="00F3793C" w:rsidRDefault="003A372A" w:rsidP="002109E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Geveko</w:t>
            </w:r>
            <w:r w:rsidR="003F041C" w:rsidRPr="00F3793C">
              <w:rPr>
                <w:rFonts w:ascii="Arial" w:hAnsi="Arial" w:cs="Arial"/>
                <w:sz w:val="20"/>
                <w:szCs w:val="20"/>
              </w:rPr>
              <w:t xml:space="preserve"> Markings</w:t>
            </w:r>
            <w:r w:rsidR="0053410E" w:rsidRPr="00F3793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A372A">
              <w:rPr>
                <w:rFonts w:ascii="Arial" w:hAnsi="Arial" w:cs="Arial"/>
                <w:sz w:val="20"/>
                <w:szCs w:val="20"/>
              </w:rPr>
              <w:t>Management</w:t>
            </w:r>
          </w:p>
        </w:tc>
        <w:tc>
          <w:tcPr>
            <w:tcW w:w="1275" w:type="dxa"/>
            <w:vAlign w:val="center"/>
          </w:tcPr>
          <w:p w14:paraId="3DDEA2C6" w14:textId="77777777" w:rsidR="0053410E" w:rsidRPr="00F3793C" w:rsidRDefault="004777AA" w:rsidP="002109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793C">
              <w:rPr>
                <w:rFonts w:ascii="Arial" w:hAnsi="Arial" w:cs="Arial"/>
                <w:sz w:val="20"/>
                <w:szCs w:val="20"/>
              </w:rPr>
              <w:t>3</w:t>
            </w:r>
            <w:r w:rsidR="0053410E" w:rsidRPr="00F3793C">
              <w:rPr>
                <w:rFonts w:ascii="Arial" w:hAnsi="Arial" w:cs="Arial"/>
                <w:sz w:val="20"/>
                <w:szCs w:val="20"/>
              </w:rPr>
              <w:t xml:space="preserve"> months </w:t>
            </w:r>
          </w:p>
          <w:p w14:paraId="21176876" w14:textId="77777777" w:rsidR="0053410E" w:rsidRPr="00F3793C" w:rsidRDefault="0053410E" w:rsidP="002109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3793C">
              <w:rPr>
                <w:rFonts w:ascii="Arial" w:hAnsi="Arial" w:cs="Arial"/>
                <w:sz w:val="14"/>
                <w:szCs w:val="14"/>
              </w:rPr>
              <w:t>from date of assessment</w:t>
            </w:r>
          </w:p>
        </w:tc>
        <w:tc>
          <w:tcPr>
            <w:tcW w:w="1276" w:type="dxa"/>
            <w:vAlign w:val="center"/>
          </w:tcPr>
          <w:p w14:paraId="1A0F4B3D" w14:textId="3B2AF93A" w:rsidR="0053410E" w:rsidRPr="005E7B10" w:rsidRDefault="0053410E" w:rsidP="002109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25DE65A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12C8C307" w14:textId="77777777" w:rsidR="00207C09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3AEE8CFB" w14:textId="77777777" w:rsidR="0020227D" w:rsidRDefault="0020227D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6CA33DD1" w14:textId="77777777" w:rsidR="0020227D" w:rsidRDefault="0020227D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4D876373" w14:textId="77777777" w:rsidR="00976F31" w:rsidRPr="003F041C" w:rsidRDefault="00976F31" w:rsidP="004777AA">
      <w:pPr>
        <w:tabs>
          <w:tab w:val="left" w:pos="9156"/>
        </w:tabs>
        <w:rPr>
          <w:rFonts w:ascii="Arial" w:hAnsi="Arial" w:cs="Arial"/>
          <w:b/>
          <w:sz w:val="28"/>
          <w:szCs w:val="22"/>
          <w:highlight w:val="yellow"/>
        </w:rPr>
      </w:pPr>
    </w:p>
    <w:p w14:paraId="5DFF1B9A" w14:textId="77777777" w:rsidR="00225519" w:rsidRPr="0020227D" w:rsidRDefault="00225519" w:rsidP="009D335B">
      <w:pPr>
        <w:tabs>
          <w:tab w:val="left" w:pos="9156"/>
        </w:tabs>
        <w:jc w:val="center"/>
        <w:rPr>
          <w:rFonts w:ascii="Arial" w:hAnsi="Arial" w:cs="Arial"/>
          <w:b/>
          <w:sz w:val="28"/>
          <w:szCs w:val="22"/>
        </w:rPr>
      </w:pPr>
      <w:r w:rsidRPr="0020227D">
        <w:rPr>
          <w:rFonts w:ascii="Arial" w:hAnsi="Arial" w:cs="Arial"/>
          <w:b/>
          <w:sz w:val="28"/>
          <w:szCs w:val="22"/>
        </w:rPr>
        <w:lastRenderedPageBreak/>
        <w:t>Acknowledgement</w:t>
      </w:r>
    </w:p>
    <w:p w14:paraId="1ED2C135" w14:textId="77777777" w:rsidR="009D335B" w:rsidRPr="0020227D" w:rsidRDefault="0098313B" w:rsidP="0098313B">
      <w:pPr>
        <w:jc w:val="center"/>
        <w:rPr>
          <w:rFonts w:ascii="Arial" w:hAnsi="Arial" w:cs="Arial"/>
          <w:sz w:val="22"/>
          <w:szCs w:val="22"/>
        </w:rPr>
      </w:pPr>
      <w:r w:rsidRPr="0020227D">
        <w:rPr>
          <w:rFonts w:ascii="Arial" w:hAnsi="Arial" w:cs="Arial"/>
          <w:sz w:val="22"/>
          <w:szCs w:val="22"/>
        </w:rPr>
        <w:t xml:space="preserve">The following members of staff </w:t>
      </w:r>
      <w:r w:rsidR="009D335B" w:rsidRPr="0020227D">
        <w:rPr>
          <w:rFonts w:ascii="Arial" w:hAnsi="Arial" w:cs="Arial"/>
          <w:sz w:val="22"/>
          <w:szCs w:val="22"/>
        </w:rPr>
        <w:t>have read this risk assessment.</w:t>
      </w:r>
    </w:p>
    <w:p w14:paraId="164AD510" w14:textId="77777777" w:rsidR="0098313B" w:rsidRPr="0020227D" w:rsidRDefault="0098313B" w:rsidP="0098313B">
      <w:pPr>
        <w:jc w:val="center"/>
      </w:pPr>
      <w:r w:rsidRPr="0020227D">
        <w:rPr>
          <w:rFonts w:ascii="Arial" w:hAnsi="Arial" w:cs="Arial"/>
          <w:sz w:val="22"/>
          <w:szCs w:val="22"/>
        </w:rPr>
        <w:t>Their signatures are confirmation that they have read and understood all which is within its contents.</w:t>
      </w:r>
    </w:p>
    <w:p w14:paraId="4FDC933D" w14:textId="77777777" w:rsidR="0098313B" w:rsidRPr="0020227D" w:rsidRDefault="0098313B" w:rsidP="0098313B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98313B" w:rsidRPr="002201B2" w14:paraId="16734B13" w14:textId="77777777" w:rsidTr="00316403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5C096F7D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7106F090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14:paraId="3247C291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14:paraId="06001111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4B9B6B3A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14:paraId="246D76C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Date</w:t>
            </w:r>
          </w:p>
        </w:tc>
      </w:tr>
      <w:tr w:rsidR="0098313B" w:rsidRPr="002201B2" w14:paraId="12EEAD64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6013DF0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55F380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0F5386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A8111B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0490AA7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3CE75D2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70C1ED23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697E9C9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949F65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57D3FC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11038D2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04AFA4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770E30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3DF935A3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5AB34C0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B77989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6264EC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26A8BAF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218DEE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F2B5F7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34C8A542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1C8B821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F095D1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15459E9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2AE2C3A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878B69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A02497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5C6629DA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10789EB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E6D556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3722D7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0E47923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AC1FDB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F2FEB6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2AFBCF8C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566077D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4DE1952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2238ED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092AFB1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0EF4AF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071AD22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703133D0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1955F0F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110B36E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6456A8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0154CA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C2AB41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D4C38E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5F0C5C1D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A9DB0A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E8F5E9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D2BE7B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8647DC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423A9E5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DD8BE6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7ECA1C59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7836AC4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47D427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46CB5E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498B993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0B80B5B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3C7B07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1AD3FE66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AAE6EF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0E4555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2AAF9B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043ADF2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18F181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99CAE3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F765B24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51D34C0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2193CA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0D38B9C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543B920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0C5D2F9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DF79E0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0646C14D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0A9363C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3685C4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5A9017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1FA9D46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146204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0A51FC3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6372543A" w14:textId="77777777" w:rsidR="00CF161F" w:rsidRPr="002201B2" w:rsidRDefault="00CF161F">
      <w:pPr>
        <w:rPr>
          <w:rFonts w:ascii="Arial" w:hAnsi="Arial" w:cs="Arial"/>
        </w:rPr>
      </w:pPr>
    </w:p>
    <w:sectPr w:rsidR="00CF161F" w:rsidRPr="002201B2" w:rsidSect="003A372A">
      <w:headerReference w:type="default" r:id="rId10"/>
      <w:footerReference w:type="default" r:id="rId11"/>
      <w:pgSz w:w="16838" w:h="11906" w:orient="landscape" w:code="9"/>
      <w:pgMar w:top="964" w:right="907" w:bottom="709" w:left="907" w:header="51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B85A2" w14:textId="77777777" w:rsidR="00494C5E" w:rsidRDefault="00494C5E">
      <w:r>
        <w:separator/>
      </w:r>
    </w:p>
  </w:endnote>
  <w:endnote w:type="continuationSeparator" w:id="0">
    <w:p w14:paraId="5680BBFE" w14:textId="77777777" w:rsidR="00494C5E" w:rsidRDefault="00494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 LightCon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 MediumCond">
    <w:altName w:val="HelveticaNeue MediumCon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 Neue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Look w:val="04A0" w:firstRow="1" w:lastRow="0" w:firstColumn="1" w:lastColumn="0" w:noHBand="0" w:noVBand="1"/>
    </w:tblPr>
    <w:tblGrid>
      <w:gridCol w:w="4928"/>
      <w:gridCol w:w="4929"/>
      <w:gridCol w:w="5135"/>
    </w:tblGrid>
    <w:tr w:rsidR="00DD58D1" w:rsidRPr="003A372A" w14:paraId="073EE309" w14:textId="77777777" w:rsidTr="00787066">
      <w:tc>
        <w:tcPr>
          <w:tcW w:w="4928" w:type="dxa"/>
        </w:tcPr>
        <w:p w14:paraId="6A95E2F1" w14:textId="77777777" w:rsidR="00DD58D1" w:rsidRPr="003A372A" w:rsidRDefault="00DD58D1" w:rsidP="002109E8">
          <w:pPr>
            <w:pStyle w:val="Footer"/>
            <w:rPr>
              <w:rFonts w:ascii="Arial" w:hAnsi="Arial" w:cs="Arial"/>
              <w:color w:val="D9D9D9" w:themeColor="background1" w:themeShade="D9"/>
              <w:sz w:val="16"/>
              <w:szCs w:val="16"/>
            </w:rPr>
          </w:pPr>
          <w:r w:rsidRPr="003A372A">
            <w:rPr>
              <w:rFonts w:ascii="Arial" w:hAnsi="Arial" w:cs="Arial"/>
              <w:color w:val="D9D9D9" w:themeColor="background1" w:themeShade="D9"/>
              <w:sz w:val="16"/>
              <w:szCs w:val="16"/>
            </w:rPr>
            <w:t>MB Health &amp; Safety Ltd</w:t>
          </w:r>
        </w:p>
      </w:tc>
      <w:tc>
        <w:tcPr>
          <w:tcW w:w="4929" w:type="dxa"/>
        </w:tcPr>
        <w:p w14:paraId="133035F5" w14:textId="7D29386B" w:rsidR="00DD58D1" w:rsidRPr="003A372A" w:rsidRDefault="00DD58D1" w:rsidP="00DD58D1">
          <w:pPr>
            <w:pStyle w:val="Footer"/>
            <w:jc w:val="center"/>
            <w:rPr>
              <w:rFonts w:ascii="Arial" w:hAnsi="Arial" w:cs="Arial"/>
              <w:sz w:val="16"/>
              <w:szCs w:val="16"/>
            </w:rPr>
          </w:pPr>
          <w:r w:rsidRPr="003A372A">
            <w:rPr>
              <w:rFonts w:ascii="Arial" w:hAnsi="Arial" w:cs="Arial"/>
              <w:sz w:val="16"/>
              <w:szCs w:val="16"/>
            </w:rPr>
            <w:t>V</w:t>
          </w:r>
          <w:r w:rsidR="003A372A">
            <w:rPr>
              <w:rFonts w:ascii="Arial" w:hAnsi="Arial" w:cs="Arial"/>
              <w:sz w:val="16"/>
              <w:szCs w:val="16"/>
            </w:rPr>
            <w:t>ersion 2</w:t>
          </w:r>
        </w:p>
      </w:tc>
      <w:tc>
        <w:tcPr>
          <w:tcW w:w="5135" w:type="dxa"/>
        </w:tcPr>
        <w:p w14:paraId="3B92BBE4" w14:textId="77777777" w:rsidR="00DD58D1" w:rsidRPr="003A372A" w:rsidRDefault="00DD58D1" w:rsidP="002109E8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 w:rsidRPr="003A372A">
            <w:rPr>
              <w:rFonts w:ascii="Arial" w:hAnsi="Arial" w:cs="Arial"/>
              <w:sz w:val="16"/>
              <w:szCs w:val="16"/>
            </w:rPr>
            <w:t xml:space="preserve">Page </w:t>
          </w:r>
          <w:r w:rsidRPr="003A372A">
            <w:rPr>
              <w:rFonts w:ascii="Arial" w:hAnsi="Arial" w:cs="Arial"/>
              <w:sz w:val="16"/>
              <w:szCs w:val="16"/>
            </w:rPr>
            <w:fldChar w:fldCharType="begin"/>
          </w:r>
          <w:r w:rsidRPr="003A372A"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 w:rsidRPr="003A372A">
            <w:rPr>
              <w:rFonts w:ascii="Arial" w:hAnsi="Arial" w:cs="Arial"/>
              <w:sz w:val="16"/>
              <w:szCs w:val="16"/>
            </w:rPr>
            <w:fldChar w:fldCharType="separate"/>
          </w:r>
          <w:r w:rsidR="009003C7" w:rsidRPr="003A372A">
            <w:rPr>
              <w:rFonts w:ascii="Arial" w:hAnsi="Arial" w:cs="Arial"/>
              <w:noProof/>
              <w:sz w:val="16"/>
              <w:szCs w:val="16"/>
            </w:rPr>
            <w:t>5</w:t>
          </w:r>
          <w:r w:rsidRPr="003A372A">
            <w:rPr>
              <w:rFonts w:ascii="Arial" w:hAnsi="Arial" w:cs="Arial"/>
              <w:sz w:val="16"/>
              <w:szCs w:val="16"/>
            </w:rPr>
            <w:fldChar w:fldCharType="end"/>
          </w:r>
          <w:r w:rsidRPr="003A372A">
            <w:rPr>
              <w:rFonts w:ascii="Arial" w:hAnsi="Arial" w:cs="Arial"/>
              <w:sz w:val="16"/>
              <w:szCs w:val="16"/>
            </w:rPr>
            <w:t xml:space="preserve"> of </w:t>
          </w:r>
          <w:r w:rsidRPr="003A372A">
            <w:rPr>
              <w:rFonts w:ascii="Arial" w:hAnsi="Arial" w:cs="Arial"/>
              <w:sz w:val="16"/>
              <w:szCs w:val="16"/>
            </w:rPr>
            <w:fldChar w:fldCharType="begin"/>
          </w:r>
          <w:r w:rsidRPr="003A372A">
            <w:rPr>
              <w:rFonts w:ascii="Arial" w:hAnsi="Arial" w:cs="Arial"/>
              <w:sz w:val="16"/>
              <w:szCs w:val="16"/>
            </w:rPr>
            <w:instrText xml:space="preserve"> NUMPAGES  </w:instrText>
          </w:r>
          <w:r w:rsidRPr="003A372A">
            <w:rPr>
              <w:rFonts w:ascii="Arial" w:hAnsi="Arial" w:cs="Arial"/>
              <w:sz w:val="16"/>
              <w:szCs w:val="16"/>
            </w:rPr>
            <w:fldChar w:fldCharType="separate"/>
          </w:r>
          <w:r w:rsidR="009003C7" w:rsidRPr="003A372A">
            <w:rPr>
              <w:rFonts w:ascii="Arial" w:hAnsi="Arial" w:cs="Arial"/>
              <w:noProof/>
              <w:sz w:val="16"/>
              <w:szCs w:val="16"/>
            </w:rPr>
            <w:t>5</w:t>
          </w:r>
          <w:r w:rsidRPr="003A372A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12989582" w14:textId="77777777" w:rsidR="007B2D70" w:rsidRPr="00EC582F" w:rsidRDefault="007B2D70" w:rsidP="00EC5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C3F06" w14:textId="77777777" w:rsidR="00494C5E" w:rsidRDefault="00494C5E">
      <w:r>
        <w:separator/>
      </w:r>
    </w:p>
  </w:footnote>
  <w:footnote w:type="continuationSeparator" w:id="0">
    <w:p w14:paraId="24F0B613" w14:textId="77777777" w:rsidR="00494C5E" w:rsidRDefault="00494C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5211"/>
      <w:gridCol w:w="6379"/>
      <w:gridCol w:w="3402"/>
    </w:tblGrid>
    <w:tr w:rsidR="00485232" w:rsidRPr="007908A1" w14:paraId="3D410301" w14:textId="77777777" w:rsidTr="009D335B">
      <w:trPr>
        <w:trHeight w:val="1007"/>
      </w:trPr>
      <w:tc>
        <w:tcPr>
          <w:tcW w:w="5211" w:type="dxa"/>
          <w:vAlign w:val="center"/>
        </w:tcPr>
        <w:p w14:paraId="6CA888DD" w14:textId="6A4DA6B7" w:rsidR="001B1A6E" w:rsidRDefault="003A372A" w:rsidP="001B1A6E">
          <w:pPr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>Geveko</w:t>
          </w:r>
          <w:r w:rsidR="001B1A6E">
            <w:rPr>
              <w:rFonts w:ascii="Arial" w:hAnsi="Arial" w:cs="Arial"/>
              <w:sz w:val="22"/>
            </w:rPr>
            <w:t xml:space="preserve"> Markings </w:t>
          </w:r>
        </w:p>
        <w:p w14:paraId="59163D3F" w14:textId="77777777" w:rsidR="003A372A" w:rsidRDefault="001B1A6E" w:rsidP="001B1A6E">
          <w:pPr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Unit 6, Oyster Park, 109 Chertsey Road, </w:t>
          </w:r>
        </w:p>
        <w:p w14:paraId="02F915D2" w14:textId="4538864F" w:rsidR="007F693C" w:rsidRPr="006D4966" w:rsidRDefault="001B1A6E" w:rsidP="003A372A">
          <w:pPr>
            <w:rPr>
              <w:rFonts w:ascii="Arial" w:hAnsi="Arial" w:cs="Arial"/>
              <w:szCs w:val="18"/>
            </w:rPr>
          </w:pPr>
          <w:r>
            <w:rPr>
              <w:rFonts w:ascii="Arial" w:hAnsi="Arial" w:cs="Arial"/>
              <w:sz w:val="18"/>
            </w:rPr>
            <w:t>Byfleet, Surrey.  KT14</w:t>
          </w:r>
          <w:r w:rsidR="00164F77">
            <w:rPr>
              <w:rFonts w:ascii="Arial" w:hAnsi="Arial" w:cs="Arial"/>
              <w:sz w:val="18"/>
            </w:rPr>
            <w:t xml:space="preserve"> </w:t>
          </w:r>
          <w:r>
            <w:rPr>
              <w:rFonts w:ascii="Arial" w:hAnsi="Arial" w:cs="Arial"/>
              <w:sz w:val="18"/>
            </w:rPr>
            <w:t>7AX</w:t>
          </w:r>
        </w:p>
      </w:tc>
      <w:tc>
        <w:tcPr>
          <w:tcW w:w="6379" w:type="dxa"/>
          <w:vAlign w:val="center"/>
        </w:tcPr>
        <w:p w14:paraId="28C6CD4B" w14:textId="77777777" w:rsidR="00485232" w:rsidRPr="007908A1" w:rsidRDefault="00485232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402" w:type="dxa"/>
          <w:vAlign w:val="center"/>
        </w:tcPr>
        <w:p w14:paraId="6DBE6BF8" w14:textId="77777777" w:rsidR="00485232" w:rsidRPr="000914EE" w:rsidRDefault="00C72142" w:rsidP="00701358">
          <w:pPr>
            <w:pStyle w:val="Header"/>
            <w:jc w:val="right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>Risk Assessment No:</w:t>
          </w:r>
          <w:r w:rsidR="00CB6251">
            <w:rPr>
              <w:rFonts w:ascii="Arial" w:hAnsi="Arial" w:cs="Arial"/>
              <w:b/>
              <w:sz w:val="20"/>
              <w:szCs w:val="20"/>
            </w:rPr>
            <w:t xml:space="preserve"> 2.2.7</w:t>
          </w:r>
          <w:r w:rsidR="007310A8">
            <w:rPr>
              <w:rFonts w:ascii="Arial" w:hAnsi="Arial" w:cs="Arial"/>
              <w:b/>
              <w:sz w:val="20"/>
              <w:szCs w:val="20"/>
            </w:rPr>
            <w:t xml:space="preserve"> </w:t>
          </w:r>
        </w:p>
      </w:tc>
    </w:tr>
  </w:tbl>
  <w:p w14:paraId="021D0539" w14:textId="77777777" w:rsidR="007B2D70" w:rsidRDefault="007B2D70" w:rsidP="006E29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9BE9CB"/>
    <w:multiLevelType w:val="hybridMultilevel"/>
    <w:tmpl w:val="7027B1D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AEBCEF"/>
    <w:multiLevelType w:val="hybridMultilevel"/>
    <w:tmpl w:val="E8DF277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6C02FC1"/>
    <w:multiLevelType w:val="hybridMultilevel"/>
    <w:tmpl w:val="5824EE22"/>
    <w:lvl w:ilvl="0" w:tplc="7EFE4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71887"/>
    <w:multiLevelType w:val="hybridMultilevel"/>
    <w:tmpl w:val="563491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736612"/>
    <w:multiLevelType w:val="hybridMultilevel"/>
    <w:tmpl w:val="1520BB8A"/>
    <w:lvl w:ilvl="0" w:tplc="7EFE4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1235E3"/>
    <w:multiLevelType w:val="hybridMultilevel"/>
    <w:tmpl w:val="6734CB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E67690"/>
    <w:multiLevelType w:val="hybridMultilevel"/>
    <w:tmpl w:val="A53C89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C60421"/>
    <w:multiLevelType w:val="hybridMultilevel"/>
    <w:tmpl w:val="1B5A91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6681BF7"/>
    <w:multiLevelType w:val="hybridMultilevel"/>
    <w:tmpl w:val="2FBC8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61E2D5F"/>
    <w:multiLevelType w:val="hybridMultilevel"/>
    <w:tmpl w:val="B836812C"/>
    <w:lvl w:ilvl="0" w:tplc="7EFE4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2105422253">
    <w:abstractNumId w:val="9"/>
  </w:num>
  <w:num w:numId="2" w16cid:durableId="1954626747">
    <w:abstractNumId w:val="2"/>
  </w:num>
  <w:num w:numId="3" w16cid:durableId="1706053">
    <w:abstractNumId w:val="11"/>
  </w:num>
  <w:num w:numId="4" w16cid:durableId="1989362352">
    <w:abstractNumId w:val="13"/>
  </w:num>
  <w:num w:numId="5" w16cid:durableId="499463628">
    <w:abstractNumId w:val="4"/>
  </w:num>
  <w:num w:numId="6" w16cid:durableId="295180412">
    <w:abstractNumId w:val="8"/>
  </w:num>
  <w:num w:numId="7" w16cid:durableId="46072932">
    <w:abstractNumId w:val="10"/>
  </w:num>
  <w:num w:numId="8" w16cid:durableId="773356404">
    <w:abstractNumId w:val="6"/>
  </w:num>
  <w:num w:numId="9" w16cid:durableId="16981142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38911550">
    <w:abstractNumId w:val="0"/>
  </w:num>
  <w:num w:numId="11" w16cid:durableId="1742823819">
    <w:abstractNumId w:val="1"/>
  </w:num>
  <w:num w:numId="12" w16cid:durableId="680005924">
    <w:abstractNumId w:val="7"/>
  </w:num>
  <w:num w:numId="13" w16cid:durableId="1638219862">
    <w:abstractNumId w:val="12"/>
  </w:num>
  <w:num w:numId="14" w16cid:durableId="365570954">
    <w:abstractNumId w:val="3"/>
  </w:num>
  <w:num w:numId="15" w16cid:durableId="9188290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94"/>
    <w:rsid w:val="0000460F"/>
    <w:rsid w:val="000078B3"/>
    <w:rsid w:val="00010779"/>
    <w:rsid w:val="00013D57"/>
    <w:rsid w:val="00013ED9"/>
    <w:rsid w:val="0001493D"/>
    <w:rsid w:val="00033536"/>
    <w:rsid w:val="000441EE"/>
    <w:rsid w:val="0005270D"/>
    <w:rsid w:val="00063531"/>
    <w:rsid w:val="00070FC2"/>
    <w:rsid w:val="00074B43"/>
    <w:rsid w:val="000822E0"/>
    <w:rsid w:val="00083BF6"/>
    <w:rsid w:val="000914EE"/>
    <w:rsid w:val="000961C1"/>
    <w:rsid w:val="000A247E"/>
    <w:rsid w:val="000A2D2B"/>
    <w:rsid w:val="000A38F7"/>
    <w:rsid w:val="000A4C05"/>
    <w:rsid w:val="000A4D42"/>
    <w:rsid w:val="000A5042"/>
    <w:rsid w:val="000B2215"/>
    <w:rsid w:val="000B3050"/>
    <w:rsid w:val="000B623B"/>
    <w:rsid w:val="000C2538"/>
    <w:rsid w:val="000C490B"/>
    <w:rsid w:val="000C7006"/>
    <w:rsid w:val="000D240E"/>
    <w:rsid w:val="000D68E1"/>
    <w:rsid w:val="000E0C49"/>
    <w:rsid w:val="000E4963"/>
    <w:rsid w:val="000E713E"/>
    <w:rsid w:val="000F3624"/>
    <w:rsid w:val="000F6FD0"/>
    <w:rsid w:val="00102368"/>
    <w:rsid w:val="00104506"/>
    <w:rsid w:val="00105194"/>
    <w:rsid w:val="001161D5"/>
    <w:rsid w:val="001227EE"/>
    <w:rsid w:val="00125FDD"/>
    <w:rsid w:val="0012621C"/>
    <w:rsid w:val="00127293"/>
    <w:rsid w:val="00133E75"/>
    <w:rsid w:val="0013672E"/>
    <w:rsid w:val="00154BFF"/>
    <w:rsid w:val="00156E42"/>
    <w:rsid w:val="00164F77"/>
    <w:rsid w:val="00165539"/>
    <w:rsid w:val="001659BF"/>
    <w:rsid w:val="00166003"/>
    <w:rsid w:val="001709C4"/>
    <w:rsid w:val="00184179"/>
    <w:rsid w:val="001A0904"/>
    <w:rsid w:val="001B1A6E"/>
    <w:rsid w:val="001B2C6B"/>
    <w:rsid w:val="001C37C1"/>
    <w:rsid w:val="001D1F87"/>
    <w:rsid w:val="001D3D21"/>
    <w:rsid w:val="001E6634"/>
    <w:rsid w:val="001E7F06"/>
    <w:rsid w:val="001F02DE"/>
    <w:rsid w:val="001F1DC6"/>
    <w:rsid w:val="001F268C"/>
    <w:rsid w:val="0020227D"/>
    <w:rsid w:val="00207C09"/>
    <w:rsid w:val="002109E8"/>
    <w:rsid w:val="002201B2"/>
    <w:rsid w:val="00225519"/>
    <w:rsid w:val="00226124"/>
    <w:rsid w:val="00226219"/>
    <w:rsid w:val="00230C9F"/>
    <w:rsid w:val="00232092"/>
    <w:rsid w:val="00235B61"/>
    <w:rsid w:val="0024005F"/>
    <w:rsid w:val="00242769"/>
    <w:rsid w:val="002435AB"/>
    <w:rsid w:val="00262C94"/>
    <w:rsid w:val="002741F6"/>
    <w:rsid w:val="002810EE"/>
    <w:rsid w:val="0029566B"/>
    <w:rsid w:val="002A45CF"/>
    <w:rsid w:val="002B3501"/>
    <w:rsid w:val="002C03F1"/>
    <w:rsid w:val="002C28A1"/>
    <w:rsid w:val="002C3A9F"/>
    <w:rsid w:val="002D1016"/>
    <w:rsid w:val="002D2DE5"/>
    <w:rsid w:val="002D5AAC"/>
    <w:rsid w:val="002D5F05"/>
    <w:rsid w:val="002D6C8C"/>
    <w:rsid w:val="002D7E13"/>
    <w:rsid w:val="002E0526"/>
    <w:rsid w:val="002E53B0"/>
    <w:rsid w:val="002F08F2"/>
    <w:rsid w:val="00310564"/>
    <w:rsid w:val="0031210E"/>
    <w:rsid w:val="0031353F"/>
    <w:rsid w:val="00314AC0"/>
    <w:rsid w:val="00316403"/>
    <w:rsid w:val="0032130A"/>
    <w:rsid w:val="003224F6"/>
    <w:rsid w:val="003226CA"/>
    <w:rsid w:val="0032476D"/>
    <w:rsid w:val="0032729A"/>
    <w:rsid w:val="003305FF"/>
    <w:rsid w:val="0033416A"/>
    <w:rsid w:val="00347111"/>
    <w:rsid w:val="0034789E"/>
    <w:rsid w:val="003655F3"/>
    <w:rsid w:val="003754E1"/>
    <w:rsid w:val="00380F2C"/>
    <w:rsid w:val="0038312F"/>
    <w:rsid w:val="0039530B"/>
    <w:rsid w:val="003A34FC"/>
    <w:rsid w:val="003A372A"/>
    <w:rsid w:val="003A3B22"/>
    <w:rsid w:val="003C03E2"/>
    <w:rsid w:val="003C4185"/>
    <w:rsid w:val="003D2CB3"/>
    <w:rsid w:val="003D4BD0"/>
    <w:rsid w:val="003E0594"/>
    <w:rsid w:val="003E694D"/>
    <w:rsid w:val="003F041C"/>
    <w:rsid w:val="003F7F4E"/>
    <w:rsid w:val="004145F5"/>
    <w:rsid w:val="00441A18"/>
    <w:rsid w:val="0046087B"/>
    <w:rsid w:val="00461A4B"/>
    <w:rsid w:val="004777AA"/>
    <w:rsid w:val="00485232"/>
    <w:rsid w:val="00485D18"/>
    <w:rsid w:val="004871D6"/>
    <w:rsid w:val="00494C5E"/>
    <w:rsid w:val="004A5CEA"/>
    <w:rsid w:val="004A6C42"/>
    <w:rsid w:val="004B141D"/>
    <w:rsid w:val="004B32F9"/>
    <w:rsid w:val="004B764D"/>
    <w:rsid w:val="004C19C5"/>
    <w:rsid w:val="004C5BD5"/>
    <w:rsid w:val="004C670E"/>
    <w:rsid w:val="004D466C"/>
    <w:rsid w:val="004D6BC6"/>
    <w:rsid w:val="004D6DDC"/>
    <w:rsid w:val="004E113C"/>
    <w:rsid w:val="004F67D3"/>
    <w:rsid w:val="004F6E92"/>
    <w:rsid w:val="005004BF"/>
    <w:rsid w:val="0051110D"/>
    <w:rsid w:val="0051153E"/>
    <w:rsid w:val="00513669"/>
    <w:rsid w:val="00517653"/>
    <w:rsid w:val="00521974"/>
    <w:rsid w:val="00521A22"/>
    <w:rsid w:val="00522A01"/>
    <w:rsid w:val="00530C43"/>
    <w:rsid w:val="0053410E"/>
    <w:rsid w:val="00534A9E"/>
    <w:rsid w:val="0054196D"/>
    <w:rsid w:val="00547202"/>
    <w:rsid w:val="00547360"/>
    <w:rsid w:val="00547B87"/>
    <w:rsid w:val="00552BCD"/>
    <w:rsid w:val="00552CF1"/>
    <w:rsid w:val="00557E25"/>
    <w:rsid w:val="00562242"/>
    <w:rsid w:val="0057094C"/>
    <w:rsid w:val="00581899"/>
    <w:rsid w:val="005A1BC1"/>
    <w:rsid w:val="005A1CB8"/>
    <w:rsid w:val="005A3D90"/>
    <w:rsid w:val="005A5A6B"/>
    <w:rsid w:val="005B4BF7"/>
    <w:rsid w:val="005C154B"/>
    <w:rsid w:val="005D2AF6"/>
    <w:rsid w:val="005D3363"/>
    <w:rsid w:val="005D7A3E"/>
    <w:rsid w:val="005E179A"/>
    <w:rsid w:val="005E3A73"/>
    <w:rsid w:val="005E7B10"/>
    <w:rsid w:val="005F4ED1"/>
    <w:rsid w:val="0060708A"/>
    <w:rsid w:val="00617B3D"/>
    <w:rsid w:val="00626F4A"/>
    <w:rsid w:val="00632432"/>
    <w:rsid w:val="00632E2C"/>
    <w:rsid w:val="006372D7"/>
    <w:rsid w:val="006446F2"/>
    <w:rsid w:val="00656EF0"/>
    <w:rsid w:val="0067487B"/>
    <w:rsid w:val="00677EAB"/>
    <w:rsid w:val="006806C5"/>
    <w:rsid w:val="00681B9D"/>
    <w:rsid w:val="006917A7"/>
    <w:rsid w:val="00692B49"/>
    <w:rsid w:val="006B1066"/>
    <w:rsid w:val="006B247E"/>
    <w:rsid w:val="006B5C55"/>
    <w:rsid w:val="006C278E"/>
    <w:rsid w:val="006C3EB8"/>
    <w:rsid w:val="006C5AD7"/>
    <w:rsid w:val="006D09D5"/>
    <w:rsid w:val="006D1E12"/>
    <w:rsid w:val="006D2CFF"/>
    <w:rsid w:val="006D381B"/>
    <w:rsid w:val="006D4966"/>
    <w:rsid w:val="006D4AD6"/>
    <w:rsid w:val="006E1685"/>
    <w:rsid w:val="006E2988"/>
    <w:rsid w:val="006E6F1B"/>
    <w:rsid w:val="006E7E0C"/>
    <w:rsid w:val="006E7F1E"/>
    <w:rsid w:val="006F3188"/>
    <w:rsid w:val="006F65F6"/>
    <w:rsid w:val="006F74CF"/>
    <w:rsid w:val="00701358"/>
    <w:rsid w:val="00711F45"/>
    <w:rsid w:val="00721226"/>
    <w:rsid w:val="007217FB"/>
    <w:rsid w:val="00721E2A"/>
    <w:rsid w:val="00727F06"/>
    <w:rsid w:val="007310A8"/>
    <w:rsid w:val="0073266A"/>
    <w:rsid w:val="00736129"/>
    <w:rsid w:val="00736F6D"/>
    <w:rsid w:val="007406C2"/>
    <w:rsid w:val="007442E2"/>
    <w:rsid w:val="00744E48"/>
    <w:rsid w:val="0075089D"/>
    <w:rsid w:val="00750BCD"/>
    <w:rsid w:val="00770697"/>
    <w:rsid w:val="00771CD6"/>
    <w:rsid w:val="00787066"/>
    <w:rsid w:val="007908A1"/>
    <w:rsid w:val="007A14C1"/>
    <w:rsid w:val="007A4A41"/>
    <w:rsid w:val="007B2D70"/>
    <w:rsid w:val="007B4C93"/>
    <w:rsid w:val="007B6039"/>
    <w:rsid w:val="007B71AF"/>
    <w:rsid w:val="007C63F7"/>
    <w:rsid w:val="007C66B4"/>
    <w:rsid w:val="007D2B92"/>
    <w:rsid w:val="007D38FF"/>
    <w:rsid w:val="007E3458"/>
    <w:rsid w:val="007E4E34"/>
    <w:rsid w:val="007F4291"/>
    <w:rsid w:val="007F693C"/>
    <w:rsid w:val="008032F1"/>
    <w:rsid w:val="0080417A"/>
    <w:rsid w:val="008060F6"/>
    <w:rsid w:val="008126DE"/>
    <w:rsid w:val="008202CC"/>
    <w:rsid w:val="00832459"/>
    <w:rsid w:val="00835865"/>
    <w:rsid w:val="008429CC"/>
    <w:rsid w:val="008553EC"/>
    <w:rsid w:val="008648CF"/>
    <w:rsid w:val="0087401B"/>
    <w:rsid w:val="00874C61"/>
    <w:rsid w:val="008759A3"/>
    <w:rsid w:val="00880D0F"/>
    <w:rsid w:val="008812CC"/>
    <w:rsid w:val="00890184"/>
    <w:rsid w:val="008A4E25"/>
    <w:rsid w:val="008A5C4B"/>
    <w:rsid w:val="008B117F"/>
    <w:rsid w:val="008B478D"/>
    <w:rsid w:val="008C2C98"/>
    <w:rsid w:val="008C347D"/>
    <w:rsid w:val="008D20FD"/>
    <w:rsid w:val="008E3084"/>
    <w:rsid w:val="009003C7"/>
    <w:rsid w:val="00900CAF"/>
    <w:rsid w:val="00912A00"/>
    <w:rsid w:val="00916F77"/>
    <w:rsid w:val="00921F51"/>
    <w:rsid w:val="00942BB9"/>
    <w:rsid w:val="009444F3"/>
    <w:rsid w:val="00947D6A"/>
    <w:rsid w:val="00951E0E"/>
    <w:rsid w:val="00955A74"/>
    <w:rsid w:val="00972301"/>
    <w:rsid w:val="009766DC"/>
    <w:rsid w:val="00976F31"/>
    <w:rsid w:val="0098313B"/>
    <w:rsid w:val="00985C62"/>
    <w:rsid w:val="00987766"/>
    <w:rsid w:val="009934E5"/>
    <w:rsid w:val="009979F5"/>
    <w:rsid w:val="009A4CB5"/>
    <w:rsid w:val="009B347E"/>
    <w:rsid w:val="009B5462"/>
    <w:rsid w:val="009B7B7F"/>
    <w:rsid w:val="009C1BE1"/>
    <w:rsid w:val="009C7907"/>
    <w:rsid w:val="009D335B"/>
    <w:rsid w:val="009E166E"/>
    <w:rsid w:val="00A01FEB"/>
    <w:rsid w:val="00A03D7B"/>
    <w:rsid w:val="00A0474F"/>
    <w:rsid w:val="00A04C78"/>
    <w:rsid w:val="00A069D8"/>
    <w:rsid w:val="00A22A70"/>
    <w:rsid w:val="00A26B99"/>
    <w:rsid w:val="00A3005D"/>
    <w:rsid w:val="00A32778"/>
    <w:rsid w:val="00A4424F"/>
    <w:rsid w:val="00A44955"/>
    <w:rsid w:val="00A44FF5"/>
    <w:rsid w:val="00A5456C"/>
    <w:rsid w:val="00A62749"/>
    <w:rsid w:val="00A638E0"/>
    <w:rsid w:val="00A739F4"/>
    <w:rsid w:val="00A94252"/>
    <w:rsid w:val="00AB01A5"/>
    <w:rsid w:val="00AB0218"/>
    <w:rsid w:val="00AD3A07"/>
    <w:rsid w:val="00AD772C"/>
    <w:rsid w:val="00AF48AE"/>
    <w:rsid w:val="00B03A8B"/>
    <w:rsid w:val="00B052FB"/>
    <w:rsid w:val="00B06DBE"/>
    <w:rsid w:val="00B07B9C"/>
    <w:rsid w:val="00B07EE2"/>
    <w:rsid w:val="00B210D7"/>
    <w:rsid w:val="00B23D1E"/>
    <w:rsid w:val="00B24028"/>
    <w:rsid w:val="00B25C66"/>
    <w:rsid w:val="00B2640E"/>
    <w:rsid w:val="00B30B38"/>
    <w:rsid w:val="00B313B9"/>
    <w:rsid w:val="00B331B3"/>
    <w:rsid w:val="00B37A18"/>
    <w:rsid w:val="00B4365C"/>
    <w:rsid w:val="00B4389B"/>
    <w:rsid w:val="00B47813"/>
    <w:rsid w:val="00B51779"/>
    <w:rsid w:val="00B54EBF"/>
    <w:rsid w:val="00B66158"/>
    <w:rsid w:val="00B74D87"/>
    <w:rsid w:val="00B76FCD"/>
    <w:rsid w:val="00B845BB"/>
    <w:rsid w:val="00B87238"/>
    <w:rsid w:val="00B92386"/>
    <w:rsid w:val="00BA2C78"/>
    <w:rsid w:val="00BB4444"/>
    <w:rsid w:val="00BC07CB"/>
    <w:rsid w:val="00BC74D2"/>
    <w:rsid w:val="00BD507A"/>
    <w:rsid w:val="00BD72E6"/>
    <w:rsid w:val="00BE0C24"/>
    <w:rsid w:val="00BE2B5E"/>
    <w:rsid w:val="00BE2B66"/>
    <w:rsid w:val="00BF11DB"/>
    <w:rsid w:val="00BF5011"/>
    <w:rsid w:val="00BF76E1"/>
    <w:rsid w:val="00C07C25"/>
    <w:rsid w:val="00C30A5A"/>
    <w:rsid w:val="00C31CC3"/>
    <w:rsid w:val="00C34BE7"/>
    <w:rsid w:val="00C34E6F"/>
    <w:rsid w:val="00C37A76"/>
    <w:rsid w:val="00C410B6"/>
    <w:rsid w:val="00C410D5"/>
    <w:rsid w:val="00C4626F"/>
    <w:rsid w:val="00C64F28"/>
    <w:rsid w:val="00C65647"/>
    <w:rsid w:val="00C70267"/>
    <w:rsid w:val="00C72142"/>
    <w:rsid w:val="00C75748"/>
    <w:rsid w:val="00C828DF"/>
    <w:rsid w:val="00C869AC"/>
    <w:rsid w:val="00C934A7"/>
    <w:rsid w:val="00C9450C"/>
    <w:rsid w:val="00C95B1C"/>
    <w:rsid w:val="00CA6C28"/>
    <w:rsid w:val="00CB2BE2"/>
    <w:rsid w:val="00CB6251"/>
    <w:rsid w:val="00CC6165"/>
    <w:rsid w:val="00CD0052"/>
    <w:rsid w:val="00CD194C"/>
    <w:rsid w:val="00CD436D"/>
    <w:rsid w:val="00CD5025"/>
    <w:rsid w:val="00CE4236"/>
    <w:rsid w:val="00CE4601"/>
    <w:rsid w:val="00CF13C1"/>
    <w:rsid w:val="00CF161F"/>
    <w:rsid w:val="00CF17B3"/>
    <w:rsid w:val="00CF77F3"/>
    <w:rsid w:val="00D037CC"/>
    <w:rsid w:val="00D07BF5"/>
    <w:rsid w:val="00D101E4"/>
    <w:rsid w:val="00D104D3"/>
    <w:rsid w:val="00D2776F"/>
    <w:rsid w:val="00D277D7"/>
    <w:rsid w:val="00D35E23"/>
    <w:rsid w:val="00D4103E"/>
    <w:rsid w:val="00D42A87"/>
    <w:rsid w:val="00D63824"/>
    <w:rsid w:val="00D7425B"/>
    <w:rsid w:val="00D76109"/>
    <w:rsid w:val="00D80DF6"/>
    <w:rsid w:val="00D83E0F"/>
    <w:rsid w:val="00D93326"/>
    <w:rsid w:val="00D96109"/>
    <w:rsid w:val="00DA6672"/>
    <w:rsid w:val="00DB0816"/>
    <w:rsid w:val="00DB2238"/>
    <w:rsid w:val="00DB52B1"/>
    <w:rsid w:val="00DC0EC6"/>
    <w:rsid w:val="00DD1680"/>
    <w:rsid w:val="00DD40F8"/>
    <w:rsid w:val="00DD58D1"/>
    <w:rsid w:val="00DE410D"/>
    <w:rsid w:val="00DE60E3"/>
    <w:rsid w:val="00E07678"/>
    <w:rsid w:val="00E118C1"/>
    <w:rsid w:val="00E26ECD"/>
    <w:rsid w:val="00E32AB3"/>
    <w:rsid w:val="00E43A9F"/>
    <w:rsid w:val="00E56D0C"/>
    <w:rsid w:val="00E70B61"/>
    <w:rsid w:val="00E839E2"/>
    <w:rsid w:val="00E8447B"/>
    <w:rsid w:val="00E93EE5"/>
    <w:rsid w:val="00EA2772"/>
    <w:rsid w:val="00EA6AE8"/>
    <w:rsid w:val="00EB4056"/>
    <w:rsid w:val="00EC0C66"/>
    <w:rsid w:val="00EC4D64"/>
    <w:rsid w:val="00EC582F"/>
    <w:rsid w:val="00ED63C9"/>
    <w:rsid w:val="00EE01FF"/>
    <w:rsid w:val="00EE06A0"/>
    <w:rsid w:val="00EE2903"/>
    <w:rsid w:val="00EE710D"/>
    <w:rsid w:val="00F177A5"/>
    <w:rsid w:val="00F257B2"/>
    <w:rsid w:val="00F33B31"/>
    <w:rsid w:val="00F37408"/>
    <w:rsid w:val="00F3793C"/>
    <w:rsid w:val="00F37D3A"/>
    <w:rsid w:val="00F53940"/>
    <w:rsid w:val="00F5474E"/>
    <w:rsid w:val="00F63458"/>
    <w:rsid w:val="00F64EB6"/>
    <w:rsid w:val="00F6705D"/>
    <w:rsid w:val="00F853A3"/>
    <w:rsid w:val="00F85837"/>
    <w:rsid w:val="00FB5623"/>
    <w:rsid w:val="00FC7712"/>
    <w:rsid w:val="00FD56E1"/>
    <w:rsid w:val="00FE0996"/>
    <w:rsid w:val="00FF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213017"/>
  <w15:chartTrackingRefBased/>
  <w15:docId w15:val="{A840E5DF-8378-4DD1-9CA8-142F2D3CD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paragraph" w:styleId="ListParagraph">
    <w:name w:val="List Paragraph"/>
    <w:basedOn w:val="Normal"/>
    <w:uiPriority w:val="34"/>
    <w:qFormat/>
    <w:rsid w:val="00A32778"/>
    <w:pPr>
      <w:ind w:left="720"/>
      <w:contextualSpacing/>
    </w:pPr>
  </w:style>
  <w:style w:type="paragraph" w:customStyle="1" w:styleId="Default">
    <w:name w:val="Default"/>
    <w:rsid w:val="000C490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7">
    <w:name w:val="Pa7"/>
    <w:basedOn w:val="Default"/>
    <w:next w:val="Default"/>
    <w:uiPriority w:val="99"/>
    <w:rsid w:val="00F37408"/>
    <w:pPr>
      <w:spacing w:line="201" w:lineRule="atLeast"/>
    </w:pPr>
    <w:rPr>
      <w:rFonts w:ascii="HelveticaNeue LightCond" w:hAnsi="HelveticaNeue LightCond" w:cs="Times New Roman"/>
      <w:color w:val="auto"/>
    </w:rPr>
  </w:style>
  <w:style w:type="character" w:customStyle="1" w:styleId="A6">
    <w:name w:val="A6"/>
    <w:uiPriority w:val="99"/>
    <w:rsid w:val="00F37408"/>
    <w:rPr>
      <w:rFonts w:cs="HelveticaNeue LightCond"/>
      <w:color w:val="000000"/>
    </w:rPr>
  </w:style>
  <w:style w:type="paragraph" w:customStyle="1" w:styleId="Pa10">
    <w:name w:val="Pa10"/>
    <w:basedOn w:val="Default"/>
    <w:next w:val="Default"/>
    <w:uiPriority w:val="99"/>
    <w:rsid w:val="00C410D5"/>
    <w:pPr>
      <w:spacing w:line="201" w:lineRule="atLeast"/>
    </w:pPr>
    <w:rPr>
      <w:rFonts w:ascii="HelveticaNeue MediumCond" w:hAnsi="HelveticaNeue MediumCond" w:cs="Times New Roman"/>
      <w:color w:val="auto"/>
    </w:rPr>
  </w:style>
  <w:style w:type="character" w:customStyle="1" w:styleId="A7">
    <w:name w:val="A7"/>
    <w:uiPriority w:val="99"/>
    <w:rsid w:val="00C934A7"/>
    <w:rPr>
      <w:rFonts w:cs="HelveticaNeue LightCond"/>
      <w:color w:val="000000"/>
    </w:rPr>
  </w:style>
  <w:style w:type="paragraph" w:customStyle="1" w:styleId="Pa1">
    <w:name w:val="Pa1"/>
    <w:basedOn w:val="Default"/>
    <w:next w:val="Default"/>
    <w:uiPriority w:val="99"/>
    <w:rsid w:val="001F1DC6"/>
    <w:pPr>
      <w:spacing w:line="241" w:lineRule="atLeast"/>
    </w:pPr>
    <w:rPr>
      <w:rFonts w:ascii="HelveticaNeue LightCond" w:hAnsi="HelveticaNeue LightCond" w:cs="Times New Roman"/>
      <w:color w:val="auto"/>
    </w:rPr>
  </w:style>
  <w:style w:type="character" w:customStyle="1" w:styleId="A1">
    <w:name w:val="A1"/>
    <w:uiPriority w:val="99"/>
    <w:rsid w:val="001F1DC6"/>
    <w:rPr>
      <w:rFonts w:cs="HelveticaNeue LightCond"/>
      <w:color w:val="000000"/>
      <w:sz w:val="20"/>
      <w:szCs w:val="20"/>
    </w:rPr>
  </w:style>
  <w:style w:type="paragraph" w:customStyle="1" w:styleId="Pa3">
    <w:name w:val="Pa3"/>
    <w:basedOn w:val="Default"/>
    <w:next w:val="Default"/>
    <w:uiPriority w:val="99"/>
    <w:rsid w:val="001F1DC6"/>
    <w:pPr>
      <w:spacing w:line="181" w:lineRule="atLeast"/>
    </w:pPr>
    <w:rPr>
      <w:rFonts w:ascii="HelveticaNeue LightCond" w:hAnsi="HelveticaNeue LightCond" w:cs="Times New Roman"/>
      <w:color w:val="auto"/>
    </w:rPr>
  </w:style>
  <w:style w:type="character" w:customStyle="1" w:styleId="A3">
    <w:name w:val="A3"/>
    <w:uiPriority w:val="99"/>
    <w:rsid w:val="001F1DC6"/>
    <w:rPr>
      <w:rFonts w:cs="HelveticaNeue LightCond"/>
      <w:color w:val="000000"/>
    </w:rPr>
  </w:style>
  <w:style w:type="character" w:styleId="Hyperlink">
    <w:name w:val="Hyperlink"/>
    <w:rsid w:val="006F74CF"/>
    <w:rPr>
      <w:color w:val="0563C1"/>
      <w:u w:val="single"/>
    </w:rPr>
  </w:style>
  <w:style w:type="paragraph" w:customStyle="1" w:styleId="CM7">
    <w:name w:val="CM7"/>
    <w:basedOn w:val="Default"/>
    <w:next w:val="Default"/>
    <w:uiPriority w:val="99"/>
    <w:rsid w:val="00D07BF5"/>
    <w:rPr>
      <w:rFonts w:ascii="Helvetica Neue" w:hAnsi="Helvetica Neue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aul\Desktop\MSD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Paul\Desktop\CoSHH%20Risk%20Assessment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low\Desktop\Risk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F4921E-5829-4DAB-8405-ED18443A9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</Template>
  <TotalTime>6</TotalTime>
  <Pages>4</Pages>
  <Words>1010</Words>
  <Characters>5295</Characters>
  <Application>Microsoft Office Word</Application>
  <DocSecurity>0</DocSecurity>
  <Lines>481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6043</CharactersWithSpaces>
  <SharedDoc>false</SharedDoc>
  <HLinks>
    <vt:vector size="12" baseType="variant">
      <vt:variant>
        <vt:i4>589905</vt:i4>
      </vt:variant>
      <vt:variant>
        <vt:i4>39</vt:i4>
      </vt:variant>
      <vt:variant>
        <vt:i4>0</vt:i4>
      </vt:variant>
      <vt:variant>
        <vt:i4>5</vt:i4>
      </vt:variant>
      <vt:variant>
        <vt:lpwstr>C:\Users\Paul\Desktop\CoSHH Risk Assessments</vt:lpwstr>
      </vt:variant>
      <vt:variant>
        <vt:lpwstr/>
      </vt:variant>
      <vt:variant>
        <vt:i4>3997813</vt:i4>
      </vt:variant>
      <vt:variant>
        <vt:i4>36</vt:i4>
      </vt:variant>
      <vt:variant>
        <vt:i4>0</vt:i4>
      </vt:variant>
      <vt:variant>
        <vt:i4>5</vt:i4>
      </vt:variant>
      <vt:variant>
        <vt:lpwstr>C:\Users\Paul\Desktop\MSDS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Heather Low</dc:creator>
  <cp:keywords/>
  <cp:lastModifiedBy>Tony Smith-Allen</cp:lastModifiedBy>
  <cp:revision>2</cp:revision>
  <cp:lastPrinted>2013-06-19T09:51:00Z</cp:lastPrinted>
  <dcterms:created xsi:type="dcterms:W3CDTF">2026-04-09T09:08:00Z</dcterms:created>
  <dcterms:modified xsi:type="dcterms:W3CDTF">2026-04-09T09:08:00Z</dcterms:modified>
</cp:coreProperties>
</file>