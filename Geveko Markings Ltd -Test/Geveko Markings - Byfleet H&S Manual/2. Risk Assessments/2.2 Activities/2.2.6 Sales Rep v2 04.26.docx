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684"/>
        <w:gridCol w:w="2002"/>
        <w:gridCol w:w="4456"/>
      </w:tblGrid>
      <w:tr w:rsidR="00D2776F" w:rsidRPr="001229A9" w14:paraId="40A94B02" w14:textId="77777777" w:rsidTr="00D2776F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107FD82F" w14:textId="77777777" w:rsidR="00D2776F" w:rsidRPr="00376817" w:rsidRDefault="00D2776F" w:rsidP="006806C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376817">
              <w:rPr>
                <w:rFonts w:ascii="Arial" w:hAnsi="Arial" w:cs="Arial"/>
                <w:b/>
                <w:sz w:val="18"/>
                <w:szCs w:val="20"/>
              </w:rPr>
              <w:t>Area/Activity Assessed</w:t>
            </w:r>
          </w:p>
        </w:tc>
        <w:tc>
          <w:tcPr>
            <w:tcW w:w="5684" w:type="dxa"/>
            <w:vAlign w:val="center"/>
          </w:tcPr>
          <w:p w14:paraId="13952D30" w14:textId="77777777" w:rsidR="00D2776F" w:rsidRPr="00376817" w:rsidRDefault="00840A3A" w:rsidP="00787066">
            <w:pPr>
              <w:rPr>
                <w:rFonts w:ascii="Arial" w:hAnsi="Arial" w:cs="Arial"/>
                <w:sz w:val="18"/>
                <w:szCs w:val="20"/>
              </w:rPr>
            </w:pPr>
            <w:r w:rsidRPr="00376817">
              <w:rPr>
                <w:rFonts w:ascii="Arial" w:hAnsi="Arial" w:cs="Arial"/>
                <w:sz w:val="18"/>
                <w:szCs w:val="20"/>
              </w:rPr>
              <w:t>Sales Rep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5CF3410F" w14:textId="77777777" w:rsidR="00D2776F" w:rsidRPr="00376817" w:rsidRDefault="00D2776F" w:rsidP="002D2DE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376817">
              <w:rPr>
                <w:rFonts w:ascii="Arial" w:hAnsi="Arial" w:cs="Arial"/>
                <w:b/>
                <w:sz w:val="18"/>
                <w:szCs w:val="20"/>
              </w:rPr>
              <w:t>Date</w:t>
            </w:r>
          </w:p>
        </w:tc>
        <w:tc>
          <w:tcPr>
            <w:tcW w:w="4456" w:type="dxa"/>
            <w:vAlign w:val="center"/>
          </w:tcPr>
          <w:p w14:paraId="7B13C63F" w14:textId="4961CE66" w:rsidR="00D2776F" w:rsidRPr="00376817" w:rsidRDefault="00376817" w:rsidP="007D38FF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2</w:t>
            </w:r>
            <w:r w:rsidRPr="00376817">
              <w:rPr>
                <w:rFonts w:ascii="Arial" w:hAnsi="Arial" w:cs="Arial"/>
                <w:sz w:val="18"/>
                <w:szCs w:val="20"/>
                <w:vertAlign w:val="superscript"/>
              </w:rPr>
              <w:t>nd</w:t>
            </w:r>
            <w:r>
              <w:rPr>
                <w:rFonts w:ascii="Arial" w:hAnsi="Arial" w:cs="Arial"/>
                <w:sz w:val="18"/>
                <w:szCs w:val="20"/>
              </w:rPr>
              <w:t xml:space="preserve"> April 2026</w:t>
            </w:r>
          </w:p>
        </w:tc>
      </w:tr>
      <w:tr w:rsidR="00376817" w:rsidRPr="001229A9" w14:paraId="5032ADBD" w14:textId="77777777" w:rsidTr="00D2776F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39AF69C3" w14:textId="6B16EADD" w:rsidR="00376817" w:rsidRPr="00376817" w:rsidRDefault="00376817" w:rsidP="00376817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5665AF">
              <w:rPr>
                <w:rFonts w:ascii="Arial" w:hAnsi="Arial" w:cs="Arial"/>
                <w:b/>
                <w:sz w:val="18"/>
                <w:szCs w:val="20"/>
              </w:rPr>
              <w:t>Assessment Completed By</w:t>
            </w:r>
          </w:p>
        </w:tc>
        <w:tc>
          <w:tcPr>
            <w:tcW w:w="5684" w:type="dxa"/>
            <w:vAlign w:val="center"/>
          </w:tcPr>
          <w:p w14:paraId="1979361C" w14:textId="667F0AE6" w:rsidR="00376817" w:rsidRPr="00376817" w:rsidRDefault="00376817" w:rsidP="00376817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T. Smith-Allen, J. Addison </w:t>
            </w:r>
            <w:r w:rsidRPr="005665AF">
              <w:rPr>
                <w:rFonts w:ascii="Arial" w:hAnsi="Arial" w:cs="Arial"/>
                <w:sz w:val="14"/>
                <w:szCs w:val="16"/>
              </w:rPr>
              <w:t>(MB Health &amp; Safety Ltd)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5A1D8299" w14:textId="407DE14C" w:rsidR="00376817" w:rsidRPr="00376817" w:rsidRDefault="00376817" w:rsidP="00376817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5665AF">
              <w:rPr>
                <w:rFonts w:ascii="Arial" w:hAnsi="Arial" w:cs="Arial"/>
                <w:b/>
                <w:sz w:val="18"/>
                <w:szCs w:val="20"/>
              </w:rPr>
              <w:t>Person(s) Consulted</w:t>
            </w:r>
          </w:p>
        </w:tc>
        <w:tc>
          <w:tcPr>
            <w:tcW w:w="4456" w:type="dxa"/>
            <w:vAlign w:val="center"/>
          </w:tcPr>
          <w:p w14:paraId="39280ACA" w14:textId="7B858F9D" w:rsidR="00376817" w:rsidRPr="00376817" w:rsidRDefault="00376817" w:rsidP="00376817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D. Bryant</w:t>
            </w:r>
          </w:p>
        </w:tc>
      </w:tr>
    </w:tbl>
    <w:p w14:paraId="43401B01" w14:textId="77777777" w:rsidR="006806C5" w:rsidRPr="001229A9" w:rsidRDefault="006806C5">
      <w:pPr>
        <w:rPr>
          <w:rFonts w:ascii="Arial" w:hAnsi="Arial" w:cs="Arial"/>
          <w:sz w:val="14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787"/>
      </w:tblGrid>
      <w:tr w:rsidR="007B2D70" w:rsidRPr="001229A9" w14:paraId="0D2AFD49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0D58CC0F" w14:textId="77777777" w:rsidR="007B2D70" w:rsidRPr="001229A9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1229A9">
              <w:rPr>
                <w:rFonts w:ascii="Arial" w:hAnsi="Arial" w:cs="Arial"/>
                <w:b/>
                <w:sz w:val="20"/>
                <w:szCs w:val="22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229914FF" w14:textId="77777777" w:rsidR="007B2D70" w:rsidRPr="001229A9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Employees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65C7414B" w14:textId="77777777" w:rsidR="007B2D70" w:rsidRPr="001229A9" w:rsidRDefault="00DA6672" w:rsidP="00677EA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229A9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Pr="001229A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1229A9">
              <w:rPr>
                <w:rFonts w:ascii="Arial" w:hAnsi="Arial" w:cs="Arial"/>
                <w:sz w:val="28"/>
                <w:szCs w:val="28"/>
              </w:rPr>
            </w:r>
            <w:r w:rsidRPr="001229A9">
              <w:rPr>
                <w:rFonts w:ascii="Arial" w:hAnsi="Arial" w:cs="Arial"/>
                <w:sz w:val="28"/>
                <w:szCs w:val="28"/>
              </w:rPr>
              <w:fldChar w:fldCharType="end"/>
            </w:r>
            <w:bookmarkEnd w:id="0"/>
          </w:p>
        </w:tc>
        <w:tc>
          <w:tcPr>
            <w:tcW w:w="1430" w:type="dxa"/>
            <w:shd w:val="clear" w:color="auto" w:fill="D9D9D9"/>
            <w:vAlign w:val="center"/>
          </w:tcPr>
          <w:p w14:paraId="2820BF1A" w14:textId="77777777" w:rsidR="007B2D70" w:rsidRPr="001229A9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Contractor</w:t>
            </w:r>
            <w:r w:rsidR="00677EAB" w:rsidRPr="001229A9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0B500EA8" w14:textId="77777777" w:rsidR="007B2D70" w:rsidRPr="001229A9" w:rsidRDefault="00A04C78" w:rsidP="00677EAB">
            <w:pPr>
              <w:jc w:val="center"/>
              <w:rPr>
                <w:rFonts w:ascii="Arial" w:hAnsi="Arial" w:cs="Arial"/>
              </w:rPr>
            </w:pPr>
            <w:r w:rsidRPr="001229A9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29A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1229A9">
              <w:rPr>
                <w:rFonts w:ascii="Arial" w:hAnsi="Arial" w:cs="Arial"/>
                <w:sz w:val="28"/>
                <w:szCs w:val="28"/>
              </w:rPr>
            </w:r>
            <w:r w:rsidRPr="001229A9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194EFE14" w14:textId="77777777" w:rsidR="007B2D70" w:rsidRPr="001229A9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Young Person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0675FDD7" w14:textId="77777777" w:rsidR="007B2D70" w:rsidRPr="001229A9" w:rsidRDefault="00CE4236" w:rsidP="00677EAB">
            <w:pPr>
              <w:jc w:val="center"/>
              <w:rPr>
                <w:rFonts w:ascii="Arial" w:hAnsi="Arial" w:cs="Arial"/>
              </w:rPr>
            </w:pPr>
            <w:r w:rsidRPr="001229A9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1229A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310564" w:rsidRPr="001229A9">
              <w:rPr>
                <w:rFonts w:ascii="Arial" w:hAnsi="Arial" w:cs="Arial"/>
                <w:sz w:val="28"/>
                <w:szCs w:val="28"/>
              </w:rPr>
            </w:r>
            <w:r w:rsidRPr="001229A9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7797D9E6" w14:textId="77777777" w:rsidR="007B2D70" w:rsidRPr="001229A9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Expectant Mother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178F409F" w14:textId="77777777" w:rsidR="007B2D70" w:rsidRPr="001229A9" w:rsidRDefault="00CE4236" w:rsidP="00677EAB">
            <w:pPr>
              <w:jc w:val="center"/>
              <w:rPr>
                <w:rFonts w:ascii="Arial" w:hAnsi="Arial" w:cs="Arial"/>
              </w:rPr>
            </w:pPr>
            <w:r w:rsidRPr="001229A9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1229A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1229A9">
              <w:rPr>
                <w:rFonts w:ascii="Arial" w:hAnsi="Arial" w:cs="Arial"/>
                <w:sz w:val="28"/>
                <w:szCs w:val="28"/>
              </w:rPr>
            </w:r>
            <w:r w:rsidRPr="001229A9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6DAED52C" w14:textId="77777777" w:rsidR="007B2D70" w:rsidRPr="001229A9" w:rsidRDefault="008C2C98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Visitors and/or Public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6734E8C6" w14:textId="77777777" w:rsidR="007B2D70" w:rsidRPr="001229A9" w:rsidRDefault="008C2C98" w:rsidP="00677EAB">
            <w:pPr>
              <w:jc w:val="center"/>
              <w:rPr>
                <w:rFonts w:ascii="Arial" w:hAnsi="Arial" w:cs="Arial"/>
              </w:rPr>
            </w:pPr>
            <w:r w:rsidRPr="001229A9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29A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1229A9">
              <w:rPr>
                <w:rFonts w:ascii="Arial" w:hAnsi="Arial" w:cs="Arial"/>
                <w:sz w:val="28"/>
                <w:szCs w:val="28"/>
              </w:rPr>
            </w:r>
            <w:r w:rsidRPr="001229A9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73D2F46E" w14:textId="77777777" w:rsidR="007B2D70" w:rsidRPr="001229A9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Trespassers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7EF80D81" w14:textId="77777777" w:rsidR="007B2D70" w:rsidRPr="001229A9" w:rsidRDefault="00CE4236" w:rsidP="00677EAB">
            <w:pPr>
              <w:jc w:val="center"/>
              <w:rPr>
                <w:rFonts w:ascii="Arial" w:hAnsi="Arial" w:cs="Arial"/>
              </w:rPr>
            </w:pPr>
            <w:r w:rsidRPr="001229A9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1229A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310564" w:rsidRPr="001229A9">
              <w:rPr>
                <w:rFonts w:ascii="Arial" w:hAnsi="Arial" w:cs="Arial"/>
                <w:sz w:val="28"/>
                <w:szCs w:val="28"/>
              </w:rPr>
            </w:r>
            <w:r w:rsidRPr="001229A9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1229A9" w14:paraId="598007B3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454390E4" w14:textId="77777777" w:rsidR="007B2D70" w:rsidRPr="001229A9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1229A9">
              <w:rPr>
                <w:rFonts w:ascii="Arial" w:hAnsi="Arial" w:cs="Arial"/>
                <w:b/>
                <w:sz w:val="20"/>
                <w:szCs w:val="22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4C1A5D95" w14:textId="77777777" w:rsidR="007B2D70" w:rsidRPr="001229A9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Continually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2A850668" w14:textId="77777777" w:rsidR="007B2D70" w:rsidRPr="001229A9" w:rsidRDefault="00CE4236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229A9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1229A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1229A9">
              <w:rPr>
                <w:rFonts w:ascii="Arial" w:hAnsi="Arial" w:cs="Arial"/>
                <w:sz w:val="28"/>
                <w:szCs w:val="28"/>
              </w:rPr>
            </w:r>
            <w:r w:rsidRPr="001229A9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4C537F20" w14:textId="77777777" w:rsidR="007B2D70" w:rsidRPr="001229A9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Hourly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3A40C312" w14:textId="77777777" w:rsidR="007B2D70" w:rsidRPr="001229A9" w:rsidRDefault="00CE4236" w:rsidP="00677EAB">
            <w:pPr>
              <w:jc w:val="center"/>
              <w:rPr>
                <w:rFonts w:ascii="Arial" w:hAnsi="Arial" w:cs="Arial"/>
              </w:rPr>
            </w:pPr>
            <w:r w:rsidRPr="001229A9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1229A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B03A8B" w:rsidRPr="001229A9">
              <w:rPr>
                <w:rFonts w:ascii="Arial" w:hAnsi="Arial" w:cs="Arial"/>
                <w:sz w:val="28"/>
                <w:szCs w:val="28"/>
              </w:rPr>
            </w:r>
            <w:r w:rsidRPr="001229A9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61885836" w14:textId="77777777" w:rsidR="007B2D70" w:rsidRPr="001229A9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Daily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46AD052E" w14:textId="77777777" w:rsidR="007B2D70" w:rsidRPr="001229A9" w:rsidRDefault="00DA6672" w:rsidP="00677EAB">
            <w:pPr>
              <w:jc w:val="center"/>
              <w:rPr>
                <w:rFonts w:ascii="Arial" w:hAnsi="Arial" w:cs="Arial"/>
              </w:rPr>
            </w:pPr>
            <w:r w:rsidRPr="001229A9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229A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1229A9">
              <w:rPr>
                <w:rFonts w:ascii="Arial" w:hAnsi="Arial" w:cs="Arial"/>
                <w:sz w:val="28"/>
                <w:szCs w:val="28"/>
              </w:rPr>
            </w:r>
            <w:r w:rsidRPr="001229A9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76AC8F52" w14:textId="77777777" w:rsidR="007B2D70" w:rsidRPr="001229A9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Weekly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55034648" w14:textId="77777777" w:rsidR="007B2D70" w:rsidRPr="001229A9" w:rsidRDefault="00CE4236" w:rsidP="00677EAB">
            <w:pPr>
              <w:jc w:val="center"/>
              <w:rPr>
                <w:rFonts w:ascii="Arial" w:hAnsi="Arial" w:cs="Arial"/>
              </w:rPr>
            </w:pPr>
            <w:r w:rsidRPr="001229A9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1229A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1229A9">
              <w:rPr>
                <w:rFonts w:ascii="Arial" w:hAnsi="Arial" w:cs="Arial"/>
                <w:sz w:val="28"/>
                <w:szCs w:val="28"/>
              </w:rPr>
            </w:r>
            <w:r w:rsidRPr="001229A9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79AC1DFB" w14:textId="77777777" w:rsidR="007B2D70" w:rsidRPr="001229A9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Monthly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5B07209D" w14:textId="77777777" w:rsidR="007B2D70" w:rsidRPr="001229A9" w:rsidRDefault="00CE4236" w:rsidP="00677EAB">
            <w:pPr>
              <w:jc w:val="center"/>
              <w:rPr>
                <w:rFonts w:ascii="Arial" w:hAnsi="Arial" w:cs="Arial"/>
              </w:rPr>
            </w:pPr>
            <w:r w:rsidRPr="001229A9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1229A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1229A9">
              <w:rPr>
                <w:rFonts w:ascii="Arial" w:hAnsi="Arial" w:cs="Arial"/>
                <w:sz w:val="28"/>
                <w:szCs w:val="28"/>
              </w:rPr>
            </w:r>
            <w:r w:rsidRPr="001229A9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3B7B1FBF" w14:textId="77777777" w:rsidR="007B2D70" w:rsidRPr="001229A9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Yearly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7D7DADC3" w14:textId="77777777" w:rsidR="007B2D70" w:rsidRPr="001229A9" w:rsidRDefault="00CE4236" w:rsidP="00677EAB">
            <w:pPr>
              <w:jc w:val="center"/>
              <w:rPr>
                <w:rFonts w:ascii="Arial" w:hAnsi="Arial" w:cs="Arial"/>
              </w:rPr>
            </w:pPr>
            <w:r w:rsidRPr="001229A9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1229A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1229A9">
              <w:rPr>
                <w:rFonts w:ascii="Arial" w:hAnsi="Arial" w:cs="Arial"/>
                <w:sz w:val="28"/>
                <w:szCs w:val="28"/>
              </w:rPr>
            </w:r>
            <w:r w:rsidRPr="001229A9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1229A9" w14:paraId="2467CE31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1FB45398" w14:textId="77777777" w:rsidR="007B2D70" w:rsidRPr="001229A9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1229A9">
              <w:rPr>
                <w:rFonts w:ascii="Arial" w:hAnsi="Arial" w:cs="Arial"/>
                <w:b/>
                <w:sz w:val="20"/>
                <w:szCs w:val="22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63F7A178" w14:textId="77777777" w:rsidR="007B2D70" w:rsidRPr="001229A9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Less than 1hr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2DFA5BBA" w14:textId="77777777" w:rsidR="007B2D70" w:rsidRPr="001229A9" w:rsidRDefault="00CE4236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229A9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1229A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B03A8B" w:rsidRPr="001229A9">
              <w:rPr>
                <w:rFonts w:ascii="Arial" w:hAnsi="Arial" w:cs="Arial"/>
                <w:sz w:val="28"/>
                <w:szCs w:val="28"/>
              </w:rPr>
            </w:r>
            <w:r w:rsidRPr="001229A9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789DADF5" w14:textId="77777777" w:rsidR="007B2D70" w:rsidRPr="001229A9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1-2 hrs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54278378" w14:textId="77777777" w:rsidR="007B2D70" w:rsidRPr="001229A9" w:rsidRDefault="008C2C98" w:rsidP="00677EAB">
            <w:pPr>
              <w:jc w:val="center"/>
              <w:rPr>
                <w:rFonts w:ascii="Arial" w:hAnsi="Arial" w:cs="Arial"/>
              </w:rPr>
            </w:pPr>
            <w:r w:rsidRPr="001229A9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29A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1229A9">
              <w:rPr>
                <w:rFonts w:ascii="Arial" w:hAnsi="Arial" w:cs="Arial"/>
                <w:sz w:val="28"/>
                <w:szCs w:val="28"/>
              </w:rPr>
            </w:r>
            <w:r w:rsidRPr="001229A9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0AEB68FD" w14:textId="77777777" w:rsidR="007B2D70" w:rsidRPr="001229A9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3-4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042775F3" w14:textId="77777777" w:rsidR="007B2D70" w:rsidRPr="001229A9" w:rsidRDefault="00547360" w:rsidP="00677EAB">
            <w:pPr>
              <w:jc w:val="center"/>
              <w:rPr>
                <w:rFonts w:ascii="Arial" w:hAnsi="Arial" w:cs="Arial"/>
              </w:rPr>
            </w:pPr>
            <w:r w:rsidRPr="001229A9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29A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1229A9">
              <w:rPr>
                <w:rFonts w:ascii="Arial" w:hAnsi="Arial" w:cs="Arial"/>
                <w:sz w:val="28"/>
                <w:szCs w:val="28"/>
              </w:rPr>
            </w:r>
            <w:r w:rsidRPr="001229A9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78E49C0D" w14:textId="77777777" w:rsidR="007B2D70" w:rsidRPr="001229A9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5-6 hrs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7543A870" w14:textId="77777777" w:rsidR="007B2D70" w:rsidRPr="001229A9" w:rsidRDefault="00CE4236" w:rsidP="00677EAB">
            <w:pPr>
              <w:jc w:val="center"/>
              <w:rPr>
                <w:rFonts w:ascii="Arial" w:hAnsi="Arial" w:cs="Arial"/>
              </w:rPr>
            </w:pPr>
            <w:r w:rsidRPr="001229A9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1229A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1229A9">
              <w:rPr>
                <w:rFonts w:ascii="Arial" w:hAnsi="Arial" w:cs="Arial"/>
                <w:sz w:val="28"/>
                <w:szCs w:val="28"/>
              </w:rPr>
            </w:r>
            <w:r w:rsidRPr="001229A9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3FA1CB7F" w14:textId="77777777" w:rsidR="007B2D70" w:rsidRPr="001229A9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7-8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3D0895E3" w14:textId="77777777" w:rsidR="007B2D70" w:rsidRPr="001229A9" w:rsidRDefault="00A04C78" w:rsidP="00677EAB">
            <w:pPr>
              <w:jc w:val="center"/>
              <w:rPr>
                <w:rFonts w:ascii="Arial" w:hAnsi="Arial" w:cs="Arial"/>
              </w:rPr>
            </w:pPr>
            <w:r w:rsidRPr="001229A9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229A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1229A9">
              <w:rPr>
                <w:rFonts w:ascii="Arial" w:hAnsi="Arial" w:cs="Arial"/>
                <w:sz w:val="28"/>
                <w:szCs w:val="28"/>
              </w:rPr>
            </w:r>
            <w:r w:rsidRPr="001229A9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0D6AFBA3" w14:textId="77777777" w:rsidR="007B2D70" w:rsidRPr="001229A9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More than</w:t>
            </w:r>
          </w:p>
          <w:p w14:paraId="5C444B58" w14:textId="77777777" w:rsidR="007B2D70" w:rsidRPr="001229A9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8 hrs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430B5279" w14:textId="77777777" w:rsidR="007B2D70" w:rsidRPr="001229A9" w:rsidRDefault="00A04C78" w:rsidP="00677EAB">
            <w:pPr>
              <w:jc w:val="center"/>
              <w:rPr>
                <w:rFonts w:ascii="Arial" w:hAnsi="Arial" w:cs="Arial"/>
              </w:rPr>
            </w:pPr>
            <w:r w:rsidRPr="001229A9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29A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1229A9">
              <w:rPr>
                <w:rFonts w:ascii="Arial" w:hAnsi="Arial" w:cs="Arial"/>
                <w:sz w:val="28"/>
                <w:szCs w:val="28"/>
              </w:rPr>
            </w:r>
            <w:r w:rsidRPr="001229A9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14:paraId="3D5DE64C" w14:textId="77777777" w:rsidR="00C70267" w:rsidRPr="001229A9" w:rsidRDefault="00C70267">
      <w:pPr>
        <w:rPr>
          <w:rFonts w:ascii="Arial" w:hAnsi="Arial" w:cs="Arial"/>
          <w:sz w:val="16"/>
          <w:szCs w:val="16"/>
        </w:rPr>
      </w:pPr>
    </w:p>
    <w:tbl>
      <w:tblPr>
        <w:tblW w:w="501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0"/>
        <w:gridCol w:w="5645"/>
        <w:gridCol w:w="1234"/>
        <w:gridCol w:w="718"/>
        <w:gridCol w:w="5641"/>
      </w:tblGrid>
      <w:tr w:rsidR="00E839E2" w:rsidRPr="001229A9" w14:paraId="45590287" w14:textId="77777777" w:rsidTr="00376817">
        <w:trPr>
          <w:trHeight w:val="184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58C9CD" w14:textId="77777777" w:rsidR="00E839E2" w:rsidRPr="001229A9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proofErr w:type="gramStart"/>
            <w:r w:rsidRPr="001229A9">
              <w:rPr>
                <w:rFonts w:ascii="Arial" w:hAnsi="Arial" w:cs="Arial"/>
                <w:b/>
                <w:sz w:val="16"/>
                <w:szCs w:val="18"/>
              </w:rPr>
              <w:t>Probability  (</w:t>
            </w:r>
            <w:proofErr w:type="gramEnd"/>
            <w:r w:rsidRPr="001229A9">
              <w:rPr>
                <w:rFonts w:ascii="Arial" w:hAnsi="Arial" w:cs="Arial"/>
                <w:b/>
                <w:sz w:val="16"/>
                <w:szCs w:val="18"/>
              </w:rPr>
              <w:t xml:space="preserve">Prob) 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428F4C" w14:textId="77777777" w:rsidR="00E839E2" w:rsidRPr="001229A9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1229A9">
              <w:rPr>
                <w:rFonts w:ascii="Arial" w:hAnsi="Arial" w:cs="Arial"/>
                <w:b/>
                <w:sz w:val="16"/>
                <w:szCs w:val="18"/>
              </w:rPr>
              <w:t>5= Very Likely, 4= Likely, 3= Quite Possible, 2= Possible, 1= Unlikely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2D050"/>
            <w:vAlign w:val="center"/>
          </w:tcPr>
          <w:p w14:paraId="3F801793" w14:textId="77777777" w:rsidR="00E839E2" w:rsidRPr="001229A9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1229A9">
              <w:rPr>
                <w:rFonts w:ascii="Arial" w:hAnsi="Arial" w:cs="Arial"/>
                <w:b/>
                <w:sz w:val="12"/>
                <w:szCs w:val="18"/>
              </w:rPr>
              <w:t>Low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152863" w14:textId="77777777" w:rsidR="00E839E2" w:rsidRPr="001229A9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 w:rsidRPr="001229A9">
              <w:rPr>
                <w:rFonts w:ascii="Arial" w:hAnsi="Arial" w:cs="Arial"/>
                <w:b/>
                <w:sz w:val="16"/>
                <w:szCs w:val="18"/>
              </w:rPr>
              <w:t>0-8</w:t>
            </w:r>
          </w:p>
        </w:tc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6BB2A78" w14:textId="77777777" w:rsidR="00E839E2" w:rsidRPr="001229A9" w:rsidRDefault="00E839E2" w:rsidP="00E839E2">
            <w:pPr>
              <w:pStyle w:val="Footer"/>
              <w:ind w:left="34" w:hanging="34"/>
              <w:rPr>
                <w:rFonts w:ascii="Arial" w:hAnsi="Arial" w:cs="Arial"/>
                <w:b/>
                <w:sz w:val="12"/>
                <w:szCs w:val="18"/>
              </w:rPr>
            </w:pPr>
            <w:r w:rsidRPr="001229A9">
              <w:rPr>
                <w:rFonts w:ascii="Arial" w:hAnsi="Arial" w:cs="Arial"/>
                <w:b/>
                <w:sz w:val="16"/>
                <w:szCs w:val="18"/>
              </w:rPr>
              <w:t>Low risk no action required</w:t>
            </w:r>
          </w:p>
        </w:tc>
      </w:tr>
      <w:tr w:rsidR="00E839E2" w:rsidRPr="001229A9" w14:paraId="0245323E" w14:textId="77777777" w:rsidTr="00376817">
        <w:trPr>
          <w:trHeight w:val="184"/>
        </w:trPr>
        <w:tc>
          <w:tcPr>
            <w:tcW w:w="60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C2D315" w14:textId="77777777" w:rsidR="00E839E2" w:rsidRPr="001229A9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18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287E89" w14:textId="77777777" w:rsidR="00E839E2" w:rsidRPr="001229A9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40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CF37"/>
            <w:vAlign w:val="center"/>
          </w:tcPr>
          <w:p w14:paraId="378B0033" w14:textId="77777777" w:rsidR="00E839E2" w:rsidRPr="001229A9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1229A9">
              <w:rPr>
                <w:rFonts w:ascii="Arial" w:hAnsi="Arial" w:cs="Arial"/>
                <w:b/>
                <w:sz w:val="12"/>
                <w:szCs w:val="18"/>
              </w:rPr>
              <w:t>Medium</w:t>
            </w:r>
          </w:p>
        </w:tc>
        <w:tc>
          <w:tcPr>
            <w:tcW w:w="23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93785C" w14:textId="77777777" w:rsidR="00E839E2" w:rsidRPr="001229A9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 w:rsidRPr="001229A9">
              <w:rPr>
                <w:rFonts w:ascii="Arial" w:hAnsi="Arial" w:cs="Arial"/>
                <w:b/>
                <w:sz w:val="16"/>
                <w:szCs w:val="18"/>
              </w:rPr>
              <w:t>9-15</w:t>
            </w:r>
          </w:p>
        </w:tc>
        <w:tc>
          <w:tcPr>
            <w:tcW w:w="187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7D5C28" w14:textId="77777777" w:rsidR="00E839E2" w:rsidRPr="001229A9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1229A9">
              <w:rPr>
                <w:rFonts w:ascii="Arial" w:hAnsi="Arial" w:cs="Arial"/>
                <w:b/>
                <w:sz w:val="16"/>
                <w:szCs w:val="18"/>
              </w:rPr>
              <w:t>Medium risk ensure adequate controls are in use</w:t>
            </w:r>
          </w:p>
        </w:tc>
      </w:tr>
      <w:tr w:rsidR="00E839E2" w:rsidRPr="001229A9" w14:paraId="00656E66" w14:textId="77777777" w:rsidTr="00376817">
        <w:trPr>
          <w:trHeight w:val="184"/>
        </w:trPr>
        <w:tc>
          <w:tcPr>
            <w:tcW w:w="6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5217B" w14:textId="77777777" w:rsidR="00E839E2" w:rsidRPr="001229A9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proofErr w:type="gramStart"/>
            <w:r w:rsidRPr="001229A9">
              <w:rPr>
                <w:rFonts w:ascii="Arial" w:hAnsi="Arial" w:cs="Arial"/>
                <w:b/>
                <w:sz w:val="16"/>
                <w:szCs w:val="18"/>
              </w:rPr>
              <w:t>Severity  (</w:t>
            </w:r>
            <w:proofErr w:type="gramEnd"/>
            <w:r w:rsidRPr="001229A9">
              <w:rPr>
                <w:rFonts w:ascii="Arial" w:hAnsi="Arial" w:cs="Arial"/>
                <w:b/>
                <w:sz w:val="16"/>
                <w:szCs w:val="18"/>
              </w:rPr>
              <w:t>Sev)</w:t>
            </w:r>
          </w:p>
        </w:tc>
        <w:tc>
          <w:tcPr>
            <w:tcW w:w="18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244ED" w14:textId="77777777" w:rsidR="00E839E2" w:rsidRPr="001229A9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1229A9">
              <w:rPr>
                <w:rFonts w:ascii="Arial" w:hAnsi="Arial" w:cs="Arial"/>
                <w:b/>
                <w:sz w:val="16"/>
                <w:szCs w:val="18"/>
              </w:rPr>
              <w:t>5= Catastrophic, 4= Major, 3= Moderate, 2= Minor, 1= Insignificant</w:t>
            </w:r>
          </w:p>
        </w:tc>
        <w:tc>
          <w:tcPr>
            <w:tcW w:w="4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14:paraId="2F1B0F64" w14:textId="77777777" w:rsidR="00E839E2" w:rsidRPr="001229A9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1229A9">
              <w:rPr>
                <w:rFonts w:ascii="Arial" w:hAnsi="Arial" w:cs="Arial"/>
                <w:b/>
                <w:sz w:val="12"/>
                <w:szCs w:val="18"/>
              </w:rPr>
              <w:t>High</w:t>
            </w:r>
          </w:p>
        </w:tc>
        <w:tc>
          <w:tcPr>
            <w:tcW w:w="2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A3A42" w14:textId="77777777" w:rsidR="00E839E2" w:rsidRPr="001229A9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 w:rsidRPr="001229A9">
              <w:rPr>
                <w:rFonts w:ascii="Arial" w:hAnsi="Arial" w:cs="Arial"/>
                <w:b/>
                <w:sz w:val="16"/>
                <w:szCs w:val="18"/>
              </w:rPr>
              <w:t>16-25</w:t>
            </w:r>
          </w:p>
        </w:tc>
        <w:tc>
          <w:tcPr>
            <w:tcW w:w="18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9C208" w14:textId="77777777" w:rsidR="00E839E2" w:rsidRPr="001229A9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1229A9">
              <w:rPr>
                <w:rFonts w:ascii="Arial" w:hAnsi="Arial" w:cs="Arial"/>
                <w:b/>
                <w:sz w:val="16"/>
                <w:szCs w:val="18"/>
              </w:rPr>
              <w:t>High risk stop operation and implement adequate control measures</w:t>
            </w:r>
          </w:p>
        </w:tc>
      </w:tr>
    </w:tbl>
    <w:p w14:paraId="4E48E917" w14:textId="77777777" w:rsidR="00E839E2" w:rsidRPr="001229A9" w:rsidRDefault="00E839E2">
      <w:pPr>
        <w:rPr>
          <w:rFonts w:ascii="Arial" w:hAnsi="Arial" w:cs="Arial"/>
          <w:sz w:val="16"/>
          <w:szCs w:val="16"/>
        </w:rPr>
      </w:pPr>
    </w:p>
    <w:p w14:paraId="5E22ED60" w14:textId="77777777" w:rsidR="0005270D" w:rsidRPr="00376817" w:rsidRDefault="0005270D" w:rsidP="0005270D">
      <w:pPr>
        <w:jc w:val="center"/>
        <w:rPr>
          <w:rFonts w:ascii="Arial" w:hAnsi="Arial" w:cs="Arial"/>
          <w:b/>
          <w:sz w:val="18"/>
          <w:szCs w:val="14"/>
        </w:rPr>
      </w:pPr>
      <w:r w:rsidRPr="00376817">
        <w:rPr>
          <w:rFonts w:ascii="Arial" w:hAnsi="Arial" w:cs="Arial"/>
          <w:b/>
          <w:sz w:val="18"/>
          <w:szCs w:val="14"/>
        </w:rPr>
        <w:t>This Risk Assessment and identified Control Measures has been established following consultation with Management, Supervisory and Operational staff</w:t>
      </w:r>
    </w:p>
    <w:p w14:paraId="7CF951D0" w14:textId="77777777" w:rsidR="0005270D" w:rsidRPr="00376817" w:rsidRDefault="0005270D" w:rsidP="0005270D">
      <w:pPr>
        <w:jc w:val="center"/>
        <w:rPr>
          <w:rFonts w:ascii="Arial" w:hAnsi="Arial" w:cs="Arial"/>
          <w:b/>
          <w:sz w:val="18"/>
          <w:szCs w:val="14"/>
        </w:rPr>
      </w:pPr>
      <w:r w:rsidRPr="00376817">
        <w:rPr>
          <w:rFonts w:ascii="Arial" w:hAnsi="Arial" w:cs="Arial"/>
          <w:b/>
          <w:sz w:val="18"/>
          <w:szCs w:val="14"/>
        </w:rPr>
        <w:t>Staff acknowledgment as to their understanding of the control measures to be applied is included as the last page to this document</w:t>
      </w:r>
    </w:p>
    <w:p w14:paraId="03C4A5E2" w14:textId="77777777" w:rsidR="0005270D" w:rsidRPr="001229A9" w:rsidRDefault="0005270D">
      <w:pPr>
        <w:rPr>
          <w:rFonts w:ascii="Arial" w:hAnsi="Arial" w:cs="Arial"/>
          <w:sz w:val="16"/>
          <w:szCs w:val="16"/>
          <w:highlight w:val="yellow"/>
        </w:rPr>
      </w:pPr>
    </w:p>
    <w:tbl>
      <w:tblPr>
        <w:tblW w:w="1525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3584"/>
        <w:gridCol w:w="630"/>
        <w:gridCol w:w="601"/>
        <w:gridCol w:w="700"/>
        <w:gridCol w:w="6561"/>
        <w:gridCol w:w="518"/>
        <w:gridCol w:w="616"/>
        <w:gridCol w:w="658"/>
        <w:gridCol w:w="891"/>
      </w:tblGrid>
      <w:tr w:rsidR="00A32778" w:rsidRPr="001229A9" w14:paraId="6015E756" w14:textId="77777777" w:rsidTr="00376817">
        <w:trPr>
          <w:trHeight w:val="168"/>
          <w:jc w:val="center"/>
        </w:trPr>
        <w:tc>
          <w:tcPr>
            <w:tcW w:w="4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C7265" w14:textId="77777777" w:rsidR="00A32778" w:rsidRPr="00376817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76817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35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5D5560" w14:textId="77777777" w:rsidR="00A32778" w:rsidRPr="00376817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76817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9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A0FEB2" w14:textId="77777777" w:rsidR="00A32778" w:rsidRPr="001229A9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229A9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5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57BCB2" w14:textId="77777777" w:rsidR="00A32778" w:rsidRPr="001229A9" w:rsidRDefault="00A32778" w:rsidP="00B76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817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EBDD2" w14:textId="77777777" w:rsidR="00A32778" w:rsidRPr="001229A9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229A9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F5143C" w14:textId="77DFC3E0" w:rsidR="00A32778" w:rsidRPr="001229A9" w:rsidRDefault="00376817" w:rsidP="00B76FCD">
            <w:pPr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>Extra Controls</w:t>
            </w:r>
          </w:p>
        </w:tc>
      </w:tr>
      <w:tr w:rsidR="00A32778" w:rsidRPr="001229A9" w14:paraId="1A378375" w14:textId="77777777" w:rsidTr="00376817">
        <w:trPr>
          <w:trHeight w:val="110"/>
          <w:jc w:val="center"/>
        </w:trPr>
        <w:tc>
          <w:tcPr>
            <w:tcW w:w="4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8A828" w14:textId="77777777" w:rsidR="00A32778" w:rsidRPr="001229A9" w:rsidRDefault="00A3277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37DF2C" w14:textId="77777777" w:rsidR="00A32778" w:rsidRPr="001229A9" w:rsidRDefault="00A3277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797040" w14:textId="77777777" w:rsidR="00A32778" w:rsidRPr="001229A9" w:rsidRDefault="00A32778" w:rsidP="00B76FC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229A9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D43C36" w14:textId="77777777" w:rsidR="00A32778" w:rsidRPr="001229A9" w:rsidRDefault="00A32778" w:rsidP="00B76FC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229A9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16D236" w14:textId="77777777" w:rsidR="00A32778" w:rsidRPr="001229A9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229A9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5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8B3F5B" w14:textId="77777777" w:rsidR="00A32778" w:rsidRPr="001229A9" w:rsidRDefault="00A3277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A4273" w14:textId="77777777" w:rsidR="00A32778" w:rsidRPr="001229A9" w:rsidRDefault="00A32778" w:rsidP="00B76FC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229A9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A41F0D" w14:textId="77777777" w:rsidR="00A32778" w:rsidRPr="001229A9" w:rsidRDefault="00A32778" w:rsidP="00B76FC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229A9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48176E" w14:textId="77777777" w:rsidR="00A32778" w:rsidRPr="001229A9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229A9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B7AB68" w14:textId="77777777" w:rsidR="00A32778" w:rsidRPr="001229A9" w:rsidRDefault="00A3277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2778" w:rsidRPr="001229A9" w14:paraId="4E398907" w14:textId="77777777" w:rsidTr="00376817">
        <w:trPr>
          <w:trHeight w:val="3345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BAEEB4" w14:textId="77777777" w:rsidR="00A32778" w:rsidRPr="001229A9" w:rsidRDefault="00A32778" w:rsidP="00B76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817">
              <w:rPr>
                <w:rFonts w:ascii="Arial" w:hAnsi="Arial" w:cs="Arial"/>
                <w:b/>
                <w:sz w:val="16"/>
                <w:szCs w:val="16"/>
              </w:rPr>
              <w:t>1.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644901" w14:textId="77777777" w:rsidR="00A32778" w:rsidRPr="001229A9" w:rsidRDefault="00A32778" w:rsidP="00B76FCD">
            <w:pPr>
              <w:rPr>
                <w:rFonts w:ascii="Arial" w:hAnsi="Arial" w:cs="Arial"/>
                <w:sz w:val="20"/>
                <w:szCs w:val="20"/>
              </w:rPr>
            </w:pPr>
            <w:r w:rsidRPr="001229A9">
              <w:rPr>
                <w:rFonts w:ascii="Arial" w:hAnsi="Arial" w:cs="Arial"/>
                <w:sz w:val="20"/>
                <w:szCs w:val="20"/>
              </w:rPr>
              <w:t>Use of Display Screen Equipment (DSE)</w:t>
            </w:r>
          </w:p>
          <w:p w14:paraId="56518E7E" w14:textId="77777777" w:rsidR="00A32778" w:rsidRPr="001229A9" w:rsidRDefault="00A32778" w:rsidP="00B76FCD">
            <w:pPr>
              <w:rPr>
                <w:rFonts w:ascii="Arial" w:hAnsi="Arial" w:cs="Arial"/>
                <w:sz w:val="20"/>
                <w:szCs w:val="20"/>
              </w:rPr>
            </w:pPr>
          </w:p>
          <w:p w14:paraId="11D45D87" w14:textId="77777777" w:rsidR="000C7006" w:rsidRPr="001229A9" w:rsidRDefault="00F37408" w:rsidP="000C7006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1229A9">
              <w:rPr>
                <w:rFonts w:ascii="Arial" w:hAnsi="Arial" w:cs="Arial"/>
                <w:i/>
                <w:sz w:val="16"/>
                <w:szCs w:val="16"/>
              </w:rPr>
              <w:t>Staff risk posture problems and pain, discomfort or injuries (e</w:t>
            </w:r>
            <w:r w:rsidR="00C410D5" w:rsidRPr="001229A9">
              <w:rPr>
                <w:rFonts w:ascii="Arial" w:hAnsi="Arial" w:cs="Arial"/>
                <w:i/>
                <w:sz w:val="16"/>
                <w:szCs w:val="16"/>
              </w:rPr>
              <w:t>.</w:t>
            </w:r>
            <w:r w:rsidRPr="001229A9">
              <w:rPr>
                <w:rFonts w:ascii="Arial" w:hAnsi="Arial" w:cs="Arial"/>
                <w:i/>
                <w:sz w:val="16"/>
                <w:szCs w:val="16"/>
              </w:rPr>
              <w:t>g</w:t>
            </w:r>
            <w:r w:rsidR="00C410D5" w:rsidRPr="001229A9">
              <w:rPr>
                <w:rFonts w:ascii="Arial" w:hAnsi="Arial" w:cs="Arial"/>
                <w:i/>
                <w:sz w:val="16"/>
                <w:szCs w:val="16"/>
              </w:rPr>
              <w:t>.</w:t>
            </w:r>
            <w:r w:rsidRPr="001229A9">
              <w:rPr>
                <w:rFonts w:ascii="Arial" w:hAnsi="Arial" w:cs="Arial"/>
                <w:i/>
                <w:sz w:val="16"/>
                <w:szCs w:val="16"/>
              </w:rPr>
              <w:t xml:space="preserve"> to hands/ arms) from overuse or improper use of equipment or from poorly designed wo</w:t>
            </w:r>
            <w:r w:rsidR="000B2215" w:rsidRPr="001229A9">
              <w:rPr>
                <w:rFonts w:ascii="Arial" w:hAnsi="Arial" w:cs="Arial"/>
                <w:i/>
                <w:sz w:val="16"/>
                <w:szCs w:val="16"/>
              </w:rPr>
              <w:t>rkstations or work environments</w:t>
            </w:r>
            <w:r w:rsidRPr="001229A9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</w:p>
          <w:p w14:paraId="1B14D126" w14:textId="77777777" w:rsidR="000C7006" w:rsidRPr="001229A9" w:rsidRDefault="000C7006" w:rsidP="000C7006">
            <w:pPr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08A84EC3" w14:textId="77777777" w:rsidR="00F37408" w:rsidRPr="001229A9" w:rsidRDefault="00F37408" w:rsidP="000B2215">
            <w:pPr>
              <w:rPr>
                <w:rFonts w:ascii="HelveticaNeue LightCond" w:hAnsi="HelveticaNeue LightCond"/>
              </w:rPr>
            </w:pPr>
            <w:r w:rsidRPr="001229A9">
              <w:rPr>
                <w:rFonts w:ascii="Arial" w:hAnsi="Arial" w:cs="Arial"/>
                <w:i/>
                <w:sz w:val="16"/>
                <w:szCs w:val="16"/>
              </w:rPr>
              <w:t>Headaches or sore eyes can occur, e</w:t>
            </w:r>
            <w:r w:rsidR="000C7006" w:rsidRPr="001229A9">
              <w:rPr>
                <w:rFonts w:ascii="Arial" w:hAnsi="Arial" w:cs="Arial"/>
                <w:i/>
                <w:sz w:val="16"/>
                <w:szCs w:val="16"/>
              </w:rPr>
              <w:t>.</w:t>
            </w:r>
            <w:r w:rsidRPr="001229A9">
              <w:rPr>
                <w:rFonts w:ascii="Arial" w:hAnsi="Arial" w:cs="Arial"/>
                <w:i/>
                <w:sz w:val="16"/>
                <w:szCs w:val="16"/>
              </w:rPr>
              <w:t>g</w:t>
            </w:r>
            <w:r w:rsidR="000C7006" w:rsidRPr="001229A9">
              <w:rPr>
                <w:rFonts w:ascii="Arial" w:hAnsi="Arial" w:cs="Arial"/>
                <w:i/>
                <w:sz w:val="16"/>
                <w:szCs w:val="16"/>
              </w:rPr>
              <w:t>.</w:t>
            </w:r>
            <w:r w:rsidR="000B2215" w:rsidRPr="001229A9">
              <w:rPr>
                <w:rFonts w:ascii="Arial" w:hAnsi="Arial" w:cs="Arial"/>
                <w:i/>
                <w:sz w:val="16"/>
                <w:szCs w:val="16"/>
              </w:rPr>
              <w:t xml:space="preserve"> if the lighting is poor</w:t>
            </w:r>
            <w:r w:rsidRPr="001229A9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24BE8" w14:textId="77777777" w:rsidR="00A32778" w:rsidRPr="001229A9" w:rsidRDefault="00A3277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229A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86DE8B" w14:textId="77777777" w:rsidR="00A32778" w:rsidRPr="001229A9" w:rsidRDefault="003F7F4E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229A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145D7B" w14:textId="77777777" w:rsidR="00A32778" w:rsidRPr="001229A9" w:rsidRDefault="003F7F4E" w:rsidP="00B76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6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52E936" w14:textId="3FDFB63A" w:rsidR="00F37408" w:rsidRPr="00376817" w:rsidRDefault="00F37408" w:rsidP="00376817">
            <w:pPr>
              <w:pStyle w:val="Default"/>
              <w:numPr>
                <w:ilvl w:val="0"/>
                <w:numId w:val="14"/>
              </w:numPr>
              <w:ind w:left="170" w:hanging="170"/>
              <w:rPr>
                <w:sz w:val="20"/>
                <w:szCs w:val="20"/>
              </w:rPr>
            </w:pPr>
            <w:r w:rsidRPr="00376817">
              <w:rPr>
                <w:sz w:val="20"/>
                <w:szCs w:val="20"/>
              </w:rPr>
              <w:t>Workstations</w:t>
            </w:r>
            <w:r w:rsidR="00376817">
              <w:rPr>
                <w:sz w:val="20"/>
                <w:szCs w:val="20"/>
              </w:rPr>
              <w:t xml:space="preserve">, both at the office and within the home office environment, </w:t>
            </w:r>
            <w:r w:rsidRPr="00376817">
              <w:rPr>
                <w:sz w:val="20"/>
                <w:szCs w:val="20"/>
              </w:rPr>
              <w:t>are assessed, risks are reduced and information and training are provided</w:t>
            </w:r>
            <w:r w:rsidR="000C7006" w:rsidRPr="00376817">
              <w:rPr>
                <w:sz w:val="20"/>
                <w:szCs w:val="20"/>
              </w:rPr>
              <w:t>.</w:t>
            </w:r>
            <w:r w:rsidRPr="00376817">
              <w:rPr>
                <w:sz w:val="20"/>
                <w:szCs w:val="20"/>
              </w:rPr>
              <w:t xml:space="preserve"> </w:t>
            </w:r>
          </w:p>
          <w:p w14:paraId="67C998ED" w14:textId="77777777" w:rsidR="003226CA" w:rsidRPr="00376817" w:rsidRDefault="00F37408" w:rsidP="00376817">
            <w:pPr>
              <w:pStyle w:val="Default"/>
              <w:numPr>
                <w:ilvl w:val="0"/>
                <w:numId w:val="14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376817">
              <w:rPr>
                <w:color w:val="auto"/>
                <w:sz w:val="20"/>
                <w:szCs w:val="20"/>
              </w:rPr>
              <w:t xml:space="preserve">Assessments are reviewed upon change </w:t>
            </w:r>
            <w:r w:rsidR="003226CA" w:rsidRPr="00376817">
              <w:rPr>
                <w:color w:val="auto"/>
                <w:sz w:val="20"/>
                <w:szCs w:val="20"/>
              </w:rPr>
              <w:t xml:space="preserve">to any work feature, e.g. </w:t>
            </w:r>
            <w:r w:rsidR="003226CA" w:rsidRPr="00376817">
              <w:rPr>
                <w:rStyle w:val="A1"/>
                <w:rFonts w:cs="Arial"/>
                <w:color w:val="auto"/>
              </w:rPr>
              <w:t>equipment, furniture or the work environment such as lighting.</w:t>
            </w:r>
          </w:p>
          <w:p w14:paraId="3BFCB3E9" w14:textId="77777777" w:rsidR="003226CA" w:rsidRPr="00376817" w:rsidRDefault="003226CA" w:rsidP="00376817">
            <w:pPr>
              <w:pStyle w:val="Pa3"/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76817">
              <w:rPr>
                <w:rStyle w:val="A1"/>
                <w:rFonts w:ascii="Arial" w:hAnsi="Arial" w:cs="Arial"/>
                <w:color w:val="auto"/>
              </w:rPr>
              <w:t>Workstation and equipment set to ensure good posture and to avoid glare and reflections on the screen.</w:t>
            </w:r>
          </w:p>
          <w:p w14:paraId="688EB620" w14:textId="77777777" w:rsidR="003226CA" w:rsidRPr="00376817" w:rsidRDefault="003226CA" w:rsidP="00376817">
            <w:pPr>
              <w:pStyle w:val="Pa3"/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16"/>
                <w:szCs w:val="16"/>
              </w:rPr>
            </w:pPr>
            <w:r w:rsidRPr="00376817">
              <w:rPr>
                <w:rStyle w:val="A1"/>
                <w:rFonts w:ascii="Arial" w:hAnsi="Arial" w:cs="Arial"/>
                <w:color w:val="auto"/>
              </w:rPr>
              <w:t>Work planned to include regular breaks or change of activity.</w:t>
            </w:r>
          </w:p>
          <w:p w14:paraId="45EDEA94" w14:textId="77777777" w:rsidR="003226CA" w:rsidRPr="00376817" w:rsidRDefault="003226CA" w:rsidP="00376817">
            <w:pPr>
              <w:pStyle w:val="Pa3"/>
              <w:numPr>
                <w:ilvl w:val="0"/>
                <w:numId w:val="14"/>
              </w:numPr>
              <w:ind w:left="170" w:hanging="170"/>
              <w:rPr>
                <w:rStyle w:val="A1"/>
                <w:rFonts w:ascii="Arial" w:hAnsi="Arial" w:cs="Arial"/>
                <w:color w:val="auto"/>
                <w:sz w:val="16"/>
                <w:szCs w:val="16"/>
              </w:rPr>
            </w:pPr>
            <w:r w:rsidRPr="00376817">
              <w:rPr>
                <w:rStyle w:val="A1"/>
                <w:rFonts w:ascii="Arial" w:hAnsi="Arial" w:cs="Arial"/>
                <w:color w:val="auto"/>
              </w:rPr>
              <w:t>Lighting and temperature suitably controlled.</w:t>
            </w:r>
          </w:p>
          <w:p w14:paraId="534CFA65" w14:textId="77777777" w:rsidR="003226CA" w:rsidRPr="00376817" w:rsidRDefault="0032729A" w:rsidP="00376817">
            <w:pPr>
              <w:pStyle w:val="Pa3"/>
              <w:numPr>
                <w:ilvl w:val="0"/>
                <w:numId w:val="14"/>
              </w:numPr>
              <w:ind w:left="170" w:hanging="170"/>
              <w:rPr>
                <w:rStyle w:val="A1"/>
                <w:rFonts w:ascii="Arial" w:hAnsi="Arial" w:cs="Arial"/>
                <w:color w:val="auto"/>
              </w:rPr>
            </w:pPr>
            <w:r w:rsidRPr="00376817">
              <w:rPr>
                <w:rStyle w:val="A1"/>
                <w:rFonts w:ascii="Arial" w:hAnsi="Arial" w:cs="Arial"/>
                <w:color w:val="auto"/>
              </w:rPr>
              <w:t>Eye tests provided for those who need them, duty</w:t>
            </w:r>
            <w:r w:rsidR="003226CA" w:rsidRPr="00376817">
              <w:rPr>
                <w:rStyle w:val="A1"/>
                <w:rFonts w:ascii="Arial" w:hAnsi="Arial" w:cs="Arial"/>
                <w:color w:val="auto"/>
              </w:rPr>
              <w:t xml:space="preserve"> </w:t>
            </w:r>
            <w:r w:rsidRPr="00376817">
              <w:rPr>
                <w:rStyle w:val="A1"/>
                <w:rFonts w:ascii="Arial" w:hAnsi="Arial" w:cs="Arial"/>
                <w:color w:val="auto"/>
              </w:rPr>
              <w:t>holder to pay for basic spectacles specific for VDU use (or portion of cost in other cases)</w:t>
            </w:r>
          </w:p>
          <w:p w14:paraId="4B2ECB3C" w14:textId="77777777" w:rsidR="001229A9" w:rsidRPr="001229A9" w:rsidRDefault="001229A9" w:rsidP="00376817">
            <w:pPr>
              <w:pStyle w:val="Default"/>
              <w:numPr>
                <w:ilvl w:val="0"/>
                <w:numId w:val="14"/>
              </w:numPr>
              <w:ind w:left="170" w:hanging="170"/>
            </w:pPr>
            <w:r w:rsidRPr="00376817">
              <w:rPr>
                <w:rStyle w:val="A1"/>
                <w:rFonts w:cs="Arial"/>
                <w:color w:val="auto"/>
              </w:rPr>
              <w:t>Laptop users trained to carry out own DSE assessment for use away from office</w:t>
            </w:r>
            <w:r w:rsidRPr="001229A9">
              <w:rPr>
                <w:rStyle w:val="A1"/>
                <w:color w:val="auto"/>
              </w:rPr>
              <w:t xml:space="preserve">. 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378EC4" w14:textId="77777777" w:rsidR="00A32778" w:rsidRPr="001229A9" w:rsidRDefault="00A3277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229A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6CEA77" w14:textId="77777777" w:rsidR="00A32778" w:rsidRPr="001229A9" w:rsidRDefault="003F041C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229A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6BBB55" w14:textId="77777777" w:rsidR="00A32778" w:rsidRPr="001229A9" w:rsidRDefault="003F041C" w:rsidP="00B76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FE9F7F" w14:textId="045EAE02" w:rsidR="00A32778" w:rsidRPr="001229A9" w:rsidRDefault="00376817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F050"/>
            </w:r>
          </w:p>
        </w:tc>
      </w:tr>
    </w:tbl>
    <w:p w14:paraId="104AACBC" w14:textId="77777777" w:rsidR="00A03D7B" w:rsidRPr="001229A9" w:rsidRDefault="00A03D7B">
      <w:pPr>
        <w:rPr>
          <w:sz w:val="20"/>
          <w:szCs w:val="20"/>
          <w:highlight w:val="yellow"/>
          <w:shd w:val="clear" w:color="auto" w:fill="FFFF00"/>
        </w:rPr>
      </w:pPr>
    </w:p>
    <w:p w14:paraId="1BD15DF3" w14:textId="77777777" w:rsidR="004A5CEA" w:rsidRPr="001229A9" w:rsidRDefault="004A5CEA">
      <w:pPr>
        <w:rPr>
          <w:sz w:val="20"/>
          <w:szCs w:val="20"/>
          <w:highlight w:val="yellow"/>
          <w:shd w:val="clear" w:color="auto" w:fill="FFFF00"/>
        </w:rPr>
      </w:pPr>
    </w:p>
    <w:p w14:paraId="4A0DE8DA" w14:textId="77777777" w:rsidR="004A5CEA" w:rsidRDefault="004A5CEA">
      <w:pPr>
        <w:rPr>
          <w:sz w:val="20"/>
          <w:szCs w:val="20"/>
          <w:highlight w:val="yellow"/>
          <w:shd w:val="clear" w:color="auto" w:fill="FFFF00"/>
        </w:rPr>
      </w:pPr>
    </w:p>
    <w:p w14:paraId="12AAC82B" w14:textId="77777777" w:rsidR="001229A9" w:rsidRDefault="001229A9">
      <w:pPr>
        <w:rPr>
          <w:sz w:val="20"/>
          <w:szCs w:val="20"/>
          <w:highlight w:val="yellow"/>
          <w:shd w:val="clear" w:color="auto" w:fill="FFFF00"/>
        </w:rPr>
      </w:pPr>
    </w:p>
    <w:p w14:paraId="3CCDCC59" w14:textId="77777777" w:rsidR="001229A9" w:rsidRPr="001229A9" w:rsidRDefault="001229A9">
      <w:pPr>
        <w:rPr>
          <w:sz w:val="20"/>
          <w:szCs w:val="20"/>
          <w:highlight w:val="yellow"/>
          <w:shd w:val="clear" w:color="auto" w:fill="FFFF00"/>
        </w:rPr>
      </w:pPr>
    </w:p>
    <w:p w14:paraId="3E254B0C" w14:textId="77777777" w:rsidR="004A5CEA" w:rsidRDefault="004A5CEA">
      <w:pPr>
        <w:rPr>
          <w:sz w:val="20"/>
          <w:szCs w:val="20"/>
          <w:highlight w:val="yellow"/>
          <w:shd w:val="clear" w:color="auto" w:fill="FFFF00"/>
        </w:rPr>
      </w:pPr>
    </w:p>
    <w:p w14:paraId="37BCE799" w14:textId="77777777" w:rsidR="001229A9" w:rsidRPr="001229A9" w:rsidRDefault="001229A9">
      <w:pPr>
        <w:rPr>
          <w:sz w:val="20"/>
          <w:szCs w:val="20"/>
          <w:highlight w:val="yellow"/>
          <w:shd w:val="clear" w:color="auto" w:fill="FFFF00"/>
        </w:rPr>
      </w:pPr>
    </w:p>
    <w:tbl>
      <w:tblPr>
        <w:tblW w:w="1511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3584"/>
        <w:gridCol w:w="630"/>
        <w:gridCol w:w="601"/>
        <w:gridCol w:w="700"/>
        <w:gridCol w:w="6491"/>
        <w:gridCol w:w="504"/>
        <w:gridCol w:w="602"/>
        <w:gridCol w:w="611"/>
        <w:gridCol w:w="896"/>
      </w:tblGrid>
      <w:tr w:rsidR="004A5CEA" w:rsidRPr="001229A9" w14:paraId="5DA514F2" w14:textId="77777777" w:rsidTr="00376817">
        <w:trPr>
          <w:trHeight w:val="168"/>
          <w:jc w:val="center"/>
        </w:trPr>
        <w:tc>
          <w:tcPr>
            <w:tcW w:w="4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0DA30F" w14:textId="77777777" w:rsidR="004A5CEA" w:rsidRPr="00376817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76817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35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5656B" w14:textId="77777777" w:rsidR="004A5CEA" w:rsidRPr="00376817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76817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9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809416" w14:textId="77777777" w:rsidR="004A5CEA" w:rsidRPr="001229A9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229A9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BDDE24" w14:textId="77777777" w:rsidR="004A5CEA" w:rsidRPr="001229A9" w:rsidRDefault="004A5CEA" w:rsidP="00AD77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817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FFF639" w14:textId="77777777" w:rsidR="004A5CEA" w:rsidRPr="001229A9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229A9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5DF52" w14:textId="3972CBC5" w:rsidR="004A5CEA" w:rsidRPr="001229A9" w:rsidRDefault="00376817" w:rsidP="00AD772C">
            <w:pPr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>Extra Controls</w:t>
            </w:r>
          </w:p>
        </w:tc>
      </w:tr>
      <w:tr w:rsidR="004A5CEA" w:rsidRPr="001229A9" w14:paraId="5D7D54BE" w14:textId="77777777" w:rsidTr="00376817">
        <w:trPr>
          <w:trHeight w:val="110"/>
          <w:jc w:val="center"/>
        </w:trPr>
        <w:tc>
          <w:tcPr>
            <w:tcW w:w="4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215EAF" w14:textId="77777777" w:rsidR="004A5CEA" w:rsidRPr="001229A9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3A2017" w14:textId="77777777" w:rsidR="004A5CEA" w:rsidRPr="001229A9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DD4E5" w14:textId="77777777" w:rsidR="004A5CEA" w:rsidRPr="001229A9" w:rsidRDefault="004A5CEA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229A9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0D140F" w14:textId="77777777" w:rsidR="004A5CEA" w:rsidRPr="001229A9" w:rsidRDefault="004A5CEA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229A9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C74623" w14:textId="77777777" w:rsidR="004A5CEA" w:rsidRPr="001229A9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229A9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4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DA7984" w14:textId="77777777" w:rsidR="004A5CEA" w:rsidRPr="001229A9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749DC2" w14:textId="77777777" w:rsidR="004A5CEA" w:rsidRPr="001229A9" w:rsidRDefault="004A5CEA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229A9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D50F65" w14:textId="77777777" w:rsidR="004A5CEA" w:rsidRPr="001229A9" w:rsidRDefault="004A5CEA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229A9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BC4917" w14:textId="77777777" w:rsidR="004A5CEA" w:rsidRPr="001229A9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229A9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4CE86B" w14:textId="77777777" w:rsidR="004A5CEA" w:rsidRPr="001229A9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A5CEA" w:rsidRPr="001229A9" w14:paraId="2C98235B" w14:textId="77777777" w:rsidTr="00376817">
        <w:trPr>
          <w:trHeight w:val="3175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28F13D" w14:textId="77777777" w:rsidR="004A5CEA" w:rsidRPr="00376817" w:rsidRDefault="00836DAF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76817">
              <w:rPr>
                <w:rFonts w:ascii="Arial" w:hAnsi="Arial" w:cs="Arial"/>
                <w:b/>
                <w:sz w:val="16"/>
                <w:szCs w:val="16"/>
              </w:rPr>
              <w:t>2</w:t>
            </w:r>
            <w:r w:rsidR="004A5CEA" w:rsidRPr="00376817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B806F" w14:textId="77777777" w:rsidR="001229A9" w:rsidRPr="00836DAF" w:rsidRDefault="001229A9" w:rsidP="001229A9">
            <w:pPr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>Handling of materials and equipment</w:t>
            </w:r>
          </w:p>
          <w:p w14:paraId="693B02E8" w14:textId="77777777" w:rsidR="001229A9" w:rsidRPr="00836DAF" w:rsidRDefault="001229A9" w:rsidP="001229A9">
            <w:pPr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17EB5D4B" w14:textId="77777777" w:rsidR="001229A9" w:rsidRPr="00836DAF" w:rsidRDefault="00836DAF" w:rsidP="001229A9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836DAF">
              <w:rPr>
                <w:rFonts w:ascii="Arial" w:hAnsi="Arial" w:cs="Arial"/>
                <w:i/>
                <w:sz w:val="16"/>
                <w:szCs w:val="16"/>
              </w:rPr>
              <w:t>Staff</w:t>
            </w:r>
            <w:r w:rsidR="001229A9" w:rsidRPr="00836DAF">
              <w:rPr>
                <w:rFonts w:ascii="Arial" w:hAnsi="Arial" w:cs="Arial"/>
                <w:i/>
                <w:sz w:val="16"/>
                <w:szCs w:val="16"/>
              </w:rPr>
              <w:t xml:space="preserve"> could suffer personal injury </w:t>
            </w:r>
            <w:proofErr w:type="gramStart"/>
            <w:r w:rsidR="001229A9" w:rsidRPr="00836DAF">
              <w:rPr>
                <w:rFonts w:ascii="Arial" w:hAnsi="Arial" w:cs="Arial"/>
                <w:i/>
                <w:sz w:val="16"/>
                <w:szCs w:val="16"/>
              </w:rPr>
              <w:t>as a result of</w:t>
            </w:r>
            <w:proofErr w:type="gramEnd"/>
            <w:r w:rsidR="001229A9" w:rsidRPr="00836DAF">
              <w:rPr>
                <w:rFonts w:ascii="Arial" w:hAnsi="Arial" w:cs="Arial"/>
                <w:i/>
                <w:sz w:val="16"/>
                <w:szCs w:val="16"/>
              </w:rPr>
              <w:t xml:space="preserve"> lifting/carrying heavy or awkward loads</w:t>
            </w:r>
          </w:p>
          <w:p w14:paraId="3B66C603" w14:textId="77777777" w:rsidR="001229A9" w:rsidRPr="00836DAF" w:rsidRDefault="001229A9" w:rsidP="001229A9">
            <w:pPr>
              <w:pStyle w:val="Default"/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C72AAB" w14:textId="77777777" w:rsidR="004A5CEA" w:rsidRPr="00836DAF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BCCA33" w14:textId="77777777" w:rsidR="004A5CEA" w:rsidRPr="00836DAF" w:rsidRDefault="00CF77F3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A5C58B" w14:textId="77777777" w:rsidR="004A5CEA" w:rsidRPr="00836DAF" w:rsidRDefault="00CF77F3" w:rsidP="00AD77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6DAF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6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8361F" w14:textId="77777777" w:rsidR="004A5CEA" w:rsidRPr="00836DAF" w:rsidRDefault="004A5CEA" w:rsidP="00376817">
            <w:pPr>
              <w:numPr>
                <w:ilvl w:val="0"/>
                <w:numId w:val="1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>Manual handling of materials is avoided wherever possible.</w:t>
            </w:r>
          </w:p>
          <w:p w14:paraId="506107D2" w14:textId="77777777" w:rsidR="004A5CEA" w:rsidRPr="00836DAF" w:rsidRDefault="004A5CEA" w:rsidP="00376817">
            <w:pPr>
              <w:numPr>
                <w:ilvl w:val="0"/>
                <w:numId w:val="1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 xml:space="preserve">The distance that materials </w:t>
            </w:r>
            <w:proofErr w:type="gramStart"/>
            <w:r w:rsidRPr="00836DAF">
              <w:rPr>
                <w:rFonts w:ascii="Arial" w:hAnsi="Arial" w:cs="Arial"/>
                <w:sz w:val="20"/>
                <w:szCs w:val="20"/>
              </w:rPr>
              <w:t>have to</w:t>
            </w:r>
            <w:proofErr w:type="gramEnd"/>
            <w:r w:rsidRPr="00836DAF">
              <w:rPr>
                <w:rFonts w:ascii="Arial" w:hAnsi="Arial" w:cs="Arial"/>
                <w:sz w:val="20"/>
                <w:szCs w:val="20"/>
              </w:rPr>
              <w:t xml:space="preserve"> be moved to/from is minimised to avoid excessive carrying/lifting etc.</w:t>
            </w:r>
          </w:p>
          <w:p w14:paraId="3575E4D9" w14:textId="77777777" w:rsidR="004A5CEA" w:rsidRPr="00836DAF" w:rsidRDefault="004A5CEA" w:rsidP="00376817">
            <w:pPr>
              <w:numPr>
                <w:ilvl w:val="0"/>
                <w:numId w:val="1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>The use of mechanical aid is the preferred choice of moving items however where it is unavoidable the Company ensure that relevant staff are trained in good manual handling techniques.</w:t>
            </w:r>
          </w:p>
          <w:p w14:paraId="06D91F58" w14:textId="77777777" w:rsidR="004A5CEA" w:rsidRPr="00836DAF" w:rsidRDefault="004A5CEA" w:rsidP="00376817">
            <w:pPr>
              <w:numPr>
                <w:ilvl w:val="0"/>
                <w:numId w:val="1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>Staff advised never to exceed their own personal capability when lifting/moving items.</w:t>
            </w:r>
          </w:p>
          <w:p w14:paraId="52942385" w14:textId="77777777" w:rsidR="001229A9" w:rsidRPr="00836DAF" w:rsidRDefault="001229A9" w:rsidP="00376817">
            <w:pPr>
              <w:numPr>
                <w:ilvl w:val="0"/>
                <w:numId w:val="1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>Where possible Sales Reps shall utilise client parking arrangem</w:t>
            </w:r>
            <w:r w:rsidR="00836DAF" w:rsidRPr="00836DAF">
              <w:rPr>
                <w:rFonts w:ascii="Arial" w:hAnsi="Arial" w:cs="Arial"/>
                <w:sz w:val="20"/>
                <w:szCs w:val="20"/>
              </w:rPr>
              <w:t>ents to minimise distances materials</w:t>
            </w:r>
            <w:r w:rsidRPr="00836DAF">
              <w:rPr>
                <w:rFonts w:ascii="Arial" w:hAnsi="Arial" w:cs="Arial"/>
                <w:sz w:val="20"/>
                <w:szCs w:val="20"/>
              </w:rPr>
              <w:t xml:space="preserve"> have to be transported.</w:t>
            </w:r>
          </w:p>
          <w:p w14:paraId="18239A22" w14:textId="77777777" w:rsidR="001229A9" w:rsidRPr="00836DAF" w:rsidRDefault="001229A9" w:rsidP="00376817">
            <w:pPr>
              <w:pStyle w:val="Default"/>
              <w:numPr>
                <w:ilvl w:val="0"/>
                <w:numId w:val="15"/>
              </w:numPr>
              <w:ind w:left="170" w:hanging="170"/>
            </w:pPr>
            <w:r w:rsidRPr="00836DAF">
              <w:rPr>
                <w:sz w:val="20"/>
                <w:szCs w:val="20"/>
              </w:rPr>
              <w:t>Staff are provided with suitable carrying equipment, e.g. Laptop bags, hand baggage with wheels etc. for carrying equipment and product samples.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CC4A6" w14:textId="77777777" w:rsidR="004A5CEA" w:rsidRPr="00836DAF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70D3EB" w14:textId="77777777" w:rsidR="004A5CEA" w:rsidRPr="00836DAF" w:rsidRDefault="006A3FF2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7EC060" w14:textId="77777777" w:rsidR="004A5CEA" w:rsidRPr="00836DAF" w:rsidRDefault="006A3FF2" w:rsidP="00AD77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6DAF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A71332" w14:textId="77777777" w:rsidR="004A5CEA" w:rsidRPr="00836DAF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4D5" w:rsidRPr="001229A9" w14:paraId="62AFC540" w14:textId="77777777" w:rsidTr="00376817">
        <w:trPr>
          <w:trHeight w:val="3515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912AC1" w14:textId="77777777" w:rsidR="006144D5" w:rsidRPr="00376817" w:rsidRDefault="006144D5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76817">
              <w:rPr>
                <w:rFonts w:ascii="Arial" w:hAnsi="Arial" w:cs="Arial"/>
                <w:b/>
                <w:sz w:val="16"/>
                <w:szCs w:val="16"/>
              </w:rPr>
              <w:t>3.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222001" w14:textId="77777777" w:rsidR="006144D5" w:rsidRPr="001229A9" w:rsidRDefault="006144D5" w:rsidP="001B2A26">
            <w:pPr>
              <w:pStyle w:val="Pa7"/>
              <w:spacing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229A9">
              <w:rPr>
                <w:rFonts w:ascii="Arial" w:hAnsi="Arial" w:cs="Arial"/>
                <w:color w:val="000000"/>
                <w:sz w:val="20"/>
                <w:szCs w:val="20"/>
              </w:rPr>
              <w:t xml:space="preserve">Health of workers – </w:t>
            </w:r>
            <w:r w:rsidRPr="001229A9">
              <w:rPr>
                <w:rFonts w:ascii="Arial" w:hAnsi="Arial" w:cs="Arial"/>
                <w:sz w:val="20"/>
                <w:szCs w:val="20"/>
              </w:rPr>
              <w:t xml:space="preserve">work related stress </w:t>
            </w:r>
          </w:p>
          <w:p w14:paraId="5F32A3CC" w14:textId="77777777" w:rsidR="006144D5" w:rsidRPr="001229A9" w:rsidRDefault="006144D5" w:rsidP="001B2A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34C2B65B" w14:textId="77777777" w:rsidR="006144D5" w:rsidRPr="001229A9" w:rsidRDefault="006144D5" w:rsidP="001B2A26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1229A9">
              <w:rPr>
                <w:rFonts w:ascii="Arial" w:hAnsi="Arial" w:cs="Arial"/>
                <w:i/>
                <w:sz w:val="16"/>
                <w:szCs w:val="16"/>
              </w:rPr>
              <w:t xml:space="preserve">Staff could suffer ill health </w:t>
            </w:r>
            <w:proofErr w:type="gramStart"/>
            <w:r w:rsidRPr="001229A9">
              <w:rPr>
                <w:rFonts w:ascii="Arial" w:hAnsi="Arial" w:cs="Arial"/>
                <w:i/>
                <w:sz w:val="16"/>
                <w:szCs w:val="16"/>
              </w:rPr>
              <w:t>as a result of</w:t>
            </w:r>
            <w:proofErr w:type="gramEnd"/>
            <w:r w:rsidRPr="001229A9">
              <w:rPr>
                <w:rFonts w:ascii="Arial" w:hAnsi="Arial" w:cs="Arial"/>
                <w:i/>
                <w:sz w:val="16"/>
                <w:szCs w:val="16"/>
              </w:rPr>
              <w:t xml:space="preserve"> pressure of work demands, lack of job control </w:t>
            </w:r>
            <w:r w:rsidRPr="001229A9">
              <w:rPr>
                <w:rFonts w:ascii="Arial" w:hAnsi="Arial" w:cs="Arial"/>
                <w:i/>
                <w:color w:val="000000"/>
                <w:sz w:val="16"/>
                <w:szCs w:val="16"/>
              </w:rPr>
              <w:t>(e.g. no control over timing/frequency of incoming calls)</w:t>
            </w:r>
            <w:r w:rsidRPr="001229A9">
              <w:rPr>
                <w:rFonts w:ascii="Arial" w:hAnsi="Arial" w:cs="Arial"/>
                <w:i/>
                <w:sz w:val="16"/>
                <w:szCs w:val="16"/>
              </w:rPr>
              <w:t>, insufficient support from colleagues, not knowing their role, poor relationships, badly managed change, bullying or verbal abuse from customers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A9475" w14:textId="77777777" w:rsidR="006144D5" w:rsidRPr="001229A9" w:rsidRDefault="006144D5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229A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7E0659" w14:textId="77777777" w:rsidR="006144D5" w:rsidRPr="001229A9" w:rsidRDefault="006144D5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229A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C666DC" w14:textId="77777777" w:rsidR="006144D5" w:rsidRPr="001229A9" w:rsidRDefault="006144D5" w:rsidP="001B2A2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6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6500A7" w14:textId="77777777" w:rsidR="006144D5" w:rsidRPr="001229A9" w:rsidRDefault="006144D5" w:rsidP="00376817">
            <w:pPr>
              <w:pStyle w:val="ListParagraph"/>
              <w:numPr>
                <w:ilvl w:val="0"/>
                <w:numId w:val="1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1229A9">
              <w:rPr>
                <w:rFonts w:ascii="Arial" w:hAnsi="Arial" w:cs="Arial"/>
                <w:sz w:val="20"/>
                <w:szCs w:val="20"/>
              </w:rPr>
              <w:t>Work plans &amp; objectives discussed and agreed.</w:t>
            </w:r>
          </w:p>
          <w:p w14:paraId="58D6F4E3" w14:textId="77777777" w:rsidR="006144D5" w:rsidRPr="001229A9" w:rsidRDefault="006144D5" w:rsidP="00376817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sz w:val="20"/>
                <w:szCs w:val="20"/>
              </w:rPr>
            </w:pPr>
            <w:r w:rsidRPr="001229A9">
              <w:rPr>
                <w:sz w:val="20"/>
                <w:szCs w:val="20"/>
              </w:rPr>
              <w:t xml:space="preserve">Staff are trained how to do their job effectively. </w:t>
            </w:r>
          </w:p>
          <w:p w14:paraId="497D89B9" w14:textId="77777777" w:rsidR="006144D5" w:rsidRPr="001229A9" w:rsidRDefault="006144D5" w:rsidP="00376817">
            <w:pPr>
              <w:pStyle w:val="ListParagraph"/>
              <w:numPr>
                <w:ilvl w:val="0"/>
                <w:numId w:val="1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1229A9">
              <w:rPr>
                <w:rFonts w:ascii="Arial" w:hAnsi="Arial" w:cs="Arial"/>
                <w:sz w:val="20"/>
                <w:szCs w:val="20"/>
              </w:rPr>
              <w:t>Flexible working patterns.</w:t>
            </w:r>
          </w:p>
          <w:p w14:paraId="70194F34" w14:textId="77777777" w:rsidR="006144D5" w:rsidRPr="001229A9" w:rsidRDefault="006144D5" w:rsidP="00376817">
            <w:pPr>
              <w:pStyle w:val="ListParagraph"/>
              <w:numPr>
                <w:ilvl w:val="0"/>
                <w:numId w:val="1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1229A9">
              <w:rPr>
                <w:rFonts w:ascii="Arial" w:hAnsi="Arial" w:cs="Arial"/>
                <w:sz w:val="20"/>
                <w:szCs w:val="20"/>
              </w:rPr>
              <w:t>Management control.</w:t>
            </w:r>
          </w:p>
          <w:p w14:paraId="1600654B" w14:textId="77777777" w:rsidR="006144D5" w:rsidRPr="001229A9" w:rsidRDefault="006144D5" w:rsidP="00376817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sz w:val="20"/>
                <w:szCs w:val="20"/>
              </w:rPr>
            </w:pPr>
            <w:r w:rsidRPr="001229A9">
              <w:rPr>
                <w:sz w:val="20"/>
                <w:szCs w:val="20"/>
              </w:rPr>
              <w:t>Regular team meetings.</w:t>
            </w:r>
          </w:p>
          <w:p w14:paraId="283ABB33" w14:textId="77777777" w:rsidR="006144D5" w:rsidRPr="001229A9" w:rsidRDefault="006144D5" w:rsidP="00376817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sz w:val="20"/>
                <w:szCs w:val="20"/>
              </w:rPr>
            </w:pPr>
            <w:r w:rsidRPr="001229A9">
              <w:rPr>
                <w:sz w:val="20"/>
                <w:szCs w:val="20"/>
              </w:rPr>
              <w:t xml:space="preserve">Staff training available to ensure skills updates as necessary. </w:t>
            </w:r>
          </w:p>
          <w:p w14:paraId="702C5BE8" w14:textId="77777777" w:rsidR="006144D5" w:rsidRPr="001229A9" w:rsidRDefault="006144D5" w:rsidP="00376817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sz w:val="20"/>
                <w:szCs w:val="20"/>
              </w:rPr>
            </w:pPr>
            <w:r w:rsidRPr="001229A9">
              <w:rPr>
                <w:sz w:val="20"/>
                <w:szCs w:val="20"/>
              </w:rPr>
              <w:t>Staff encouraged to use their initiative and develop new skills.</w:t>
            </w:r>
          </w:p>
          <w:p w14:paraId="70CEBEF3" w14:textId="77777777" w:rsidR="006144D5" w:rsidRPr="001229A9" w:rsidRDefault="006144D5" w:rsidP="00376817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sz w:val="20"/>
                <w:szCs w:val="20"/>
              </w:rPr>
            </w:pPr>
            <w:r w:rsidRPr="001229A9">
              <w:rPr>
                <w:sz w:val="20"/>
                <w:szCs w:val="20"/>
              </w:rPr>
              <w:t>Managers to take seriously any issues that are brought to them. and try to resolve quickly.</w:t>
            </w:r>
          </w:p>
          <w:p w14:paraId="4680713B" w14:textId="77777777" w:rsidR="006144D5" w:rsidRPr="001229A9" w:rsidRDefault="006144D5" w:rsidP="00376817">
            <w:pPr>
              <w:pStyle w:val="ListParagraph"/>
              <w:numPr>
                <w:ilvl w:val="0"/>
                <w:numId w:val="1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1229A9">
              <w:rPr>
                <w:rFonts w:ascii="Arial" w:hAnsi="Arial" w:cs="Arial"/>
                <w:sz w:val="20"/>
                <w:szCs w:val="20"/>
              </w:rPr>
              <w:t>Company support mechanisms in place.</w:t>
            </w:r>
          </w:p>
          <w:p w14:paraId="4884AF23" w14:textId="77777777" w:rsidR="006144D5" w:rsidRPr="001229A9" w:rsidRDefault="006144D5" w:rsidP="00376817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sz w:val="20"/>
                <w:szCs w:val="20"/>
              </w:rPr>
            </w:pPr>
            <w:r w:rsidRPr="001229A9">
              <w:rPr>
                <w:sz w:val="20"/>
                <w:szCs w:val="20"/>
              </w:rPr>
              <w:t>Team structure and responsibilities are clearly defined.</w:t>
            </w:r>
          </w:p>
          <w:p w14:paraId="253FAF3A" w14:textId="77777777" w:rsidR="006144D5" w:rsidRPr="001229A9" w:rsidRDefault="006144D5" w:rsidP="00376817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sz w:val="20"/>
                <w:szCs w:val="20"/>
              </w:rPr>
            </w:pPr>
            <w:r w:rsidRPr="001229A9">
              <w:rPr>
                <w:sz w:val="20"/>
                <w:szCs w:val="20"/>
              </w:rPr>
              <w:t>Arranged socials.</w:t>
            </w:r>
          </w:p>
          <w:p w14:paraId="173211EC" w14:textId="77777777" w:rsidR="006144D5" w:rsidRPr="001229A9" w:rsidRDefault="006144D5" w:rsidP="00376817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sz w:val="20"/>
                <w:szCs w:val="20"/>
              </w:rPr>
            </w:pPr>
            <w:r w:rsidRPr="001229A9">
              <w:rPr>
                <w:sz w:val="20"/>
                <w:szCs w:val="20"/>
              </w:rPr>
              <w:t>Honest and open communication with all staff.</w:t>
            </w:r>
          </w:p>
          <w:p w14:paraId="76E65A01" w14:textId="77777777" w:rsidR="006144D5" w:rsidRPr="001229A9" w:rsidRDefault="006144D5" w:rsidP="00376817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sz w:val="20"/>
                <w:szCs w:val="20"/>
              </w:rPr>
            </w:pPr>
            <w:r w:rsidRPr="001229A9">
              <w:rPr>
                <w:sz w:val="20"/>
                <w:szCs w:val="20"/>
              </w:rPr>
              <w:t>Staff can speak confidentially to a supervisor/manager if they are feeling unwell or ill at ease about things at work.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17DF4E" w14:textId="77777777" w:rsidR="006144D5" w:rsidRPr="001229A9" w:rsidRDefault="006144D5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229A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EB8C8" w14:textId="77777777" w:rsidR="006144D5" w:rsidRPr="001229A9" w:rsidRDefault="006144D5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229A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63BDD4" w14:textId="77777777" w:rsidR="006144D5" w:rsidRPr="001229A9" w:rsidRDefault="006144D5" w:rsidP="001B2A2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29A9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763A84" w14:textId="77777777" w:rsidR="006144D5" w:rsidRPr="001229A9" w:rsidRDefault="006144D5" w:rsidP="001B2A26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0C2F064A" w14:textId="77777777" w:rsidR="00840A3A" w:rsidRPr="001229A9" w:rsidRDefault="00840A3A">
      <w:pPr>
        <w:rPr>
          <w:rFonts w:ascii="Arial" w:hAnsi="Arial" w:cs="Arial"/>
          <w:sz w:val="20"/>
          <w:szCs w:val="20"/>
          <w:highlight w:val="yellow"/>
        </w:rPr>
      </w:pPr>
    </w:p>
    <w:p w14:paraId="0310F6CA" w14:textId="77777777" w:rsidR="00840A3A" w:rsidRPr="001229A9" w:rsidRDefault="00840A3A">
      <w:pPr>
        <w:rPr>
          <w:rFonts w:ascii="Arial" w:hAnsi="Arial" w:cs="Arial"/>
          <w:sz w:val="20"/>
          <w:szCs w:val="20"/>
          <w:highlight w:val="yellow"/>
        </w:rPr>
      </w:pPr>
    </w:p>
    <w:p w14:paraId="3CD855CF" w14:textId="77777777" w:rsidR="00840A3A" w:rsidRPr="001229A9" w:rsidRDefault="00840A3A">
      <w:pPr>
        <w:rPr>
          <w:rFonts w:ascii="Arial" w:hAnsi="Arial" w:cs="Arial"/>
          <w:sz w:val="20"/>
          <w:szCs w:val="20"/>
          <w:highlight w:val="yellow"/>
        </w:rPr>
      </w:pPr>
    </w:p>
    <w:p w14:paraId="5260C968" w14:textId="77777777" w:rsidR="00840A3A" w:rsidRPr="001229A9" w:rsidRDefault="00840A3A">
      <w:pPr>
        <w:rPr>
          <w:rFonts w:ascii="Arial" w:hAnsi="Arial" w:cs="Arial"/>
          <w:sz w:val="20"/>
          <w:szCs w:val="20"/>
          <w:highlight w:val="yellow"/>
        </w:rPr>
      </w:pPr>
    </w:p>
    <w:p w14:paraId="661B7824" w14:textId="77777777" w:rsidR="00840A3A" w:rsidRPr="001229A9" w:rsidRDefault="00840A3A">
      <w:pPr>
        <w:rPr>
          <w:rFonts w:ascii="Arial" w:hAnsi="Arial" w:cs="Arial"/>
          <w:sz w:val="20"/>
          <w:szCs w:val="20"/>
          <w:highlight w:val="yellow"/>
        </w:rPr>
      </w:pPr>
    </w:p>
    <w:p w14:paraId="46DCE35B" w14:textId="77777777" w:rsidR="00840A3A" w:rsidRDefault="00840A3A">
      <w:pPr>
        <w:rPr>
          <w:rFonts w:ascii="Arial" w:hAnsi="Arial" w:cs="Arial"/>
          <w:sz w:val="20"/>
          <w:szCs w:val="20"/>
          <w:highlight w:val="yellow"/>
        </w:rPr>
      </w:pPr>
    </w:p>
    <w:p w14:paraId="230AF194" w14:textId="77777777" w:rsidR="006144D5" w:rsidRPr="001229A9" w:rsidRDefault="006144D5">
      <w:pPr>
        <w:rPr>
          <w:rFonts w:ascii="Arial" w:hAnsi="Arial" w:cs="Arial"/>
          <w:sz w:val="20"/>
          <w:szCs w:val="20"/>
          <w:highlight w:val="yellow"/>
        </w:rPr>
      </w:pPr>
    </w:p>
    <w:p w14:paraId="75E2743C" w14:textId="77777777" w:rsidR="008429CC" w:rsidRPr="001229A9" w:rsidRDefault="008429CC">
      <w:pPr>
        <w:rPr>
          <w:rFonts w:ascii="Arial" w:hAnsi="Arial" w:cs="Arial"/>
          <w:sz w:val="20"/>
          <w:highlight w:val="yellow"/>
        </w:rPr>
      </w:pPr>
    </w:p>
    <w:tbl>
      <w:tblPr>
        <w:tblW w:w="15076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3584"/>
        <w:gridCol w:w="630"/>
        <w:gridCol w:w="601"/>
        <w:gridCol w:w="710"/>
        <w:gridCol w:w="6432"/>
        <w:gridCol w:w="504"/>
        <w:gridCol w:w="588"/>
        <w:gridCol w:w="630"/>
        <w:gridCol w:w="898"/>
      </w:tblGrid>
      <w:tr w:rsidR="002741F6" w:rsidRPr="001229A9" w14:paraId="7ED38A8E" w14:textId="77777777" w:rsidTr="00376817">
        <w:trPr>
          <w:trHeight w:val="168"/>
          <w:jc w:val="center"/>
        </w:trPr>
        <w:tc>
          <w:tcPr>
            <w:tcW w:w="4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9207DA" w14:textId="77777777" w:rsidR="002741F6" w:rsidRPr="00376817" w:rsidRDefault="002741F6" w:rsidP="0057094C">
            <w:pPr>
              <w:jc w:val="center"/>
              <w:rPr>
                <w:sz w:val="18"/>
                <w:szCs w:val="18"/>
              </w:rPr>
            </w:pPr>
            <w:r w:rsidRPr="00376817">
              <w:rPr>
                <w:rFonts w:ascii="Arial" w:hAnsi="Arial" w:cs="Arial"/>
                <w:b/>
                <w:sz w:val="18"/>
                <w:szCs w:val="18"/>
              </w:rPr>
              <w:lastRenderedPageBreak/>
              <w:t>No</w:t>
            </w:r>
          </w:p>
        </w:tc>
        <w:tc>
          <w:tcPr>
            <w:tcW w:w="35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3F8F4" w14:textId="77777777" w:rsidR="002741F6" w:rsidRPr="00376817" w:rsidRDefault="002741F6" w:rsidP="005709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76817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B2A2C6" w14:textId="77777777" w:rsidR="002741F6" w:rsidRPr="00836DAF" w:rsidRDefault="002741F6" w:rsidP="005709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36DAF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4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1B62C5" w14:textId="77777777" w:rsidR="002741F6" w:rsidRPr="00836DAF" w:rsidRDefault="002741F6" w:rsidP="005709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817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A8D511" w14:textId="77777777" w:rsidR="002741F6" w:rsidRPr="00836DAF" w:rsidRDefault="002741F6" w:rsidP="005709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36DAF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02BB2D" w14:textId="4069D6EF" w:rsidR="002741F6" w:rsidRPr="00836DAF" w:rsidRDefault="00376817" w:rsidP="0057094C">
            <w:pPr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>Extra Controls</w:t>
            </w:r>
          </w:p>
        </w:tc>
      </w:tr>
      <w:tr w:rsidR="002741F6" w:rsidRPr="001229A9" w14:paraId="6B721C68" w14:textId="77777777" w:rsidTr="00376817">
        <w:trPr>
          <w:trHeight w:val="110"/>
          <w:jc w:val="center"/>
        </w:trPr>
        <w:tc>
          <w:tcPr>
            <w:tcW w:w="4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77684B" w14:textId="77777777" w:rsidR="002741F6" w:rsidRPr="00836DAF" w:rsidRDefault="002741F6" w:rsidP="005709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E8BEB7" w14:textId="77777777" w:rsidR="002741F6" w:rsidRPr="00836DAF" w:rsidRDefault="002741F6" w:rsidP="005709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E95888" w14:textId="77777777" w:rsidR="002741F6" w:rsidRPr="00836DAF" w:rsidRDefault="002741F6" w:rsidP="005709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6DAF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F64261" w14:textId="77777777" w:rsidR="002741F6" w:rsidRPr="00836DAF" w:rsidRDefault="002741F6" w:rsidP="005709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6DAF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5D6F6F" w14:textId="77777777" w:rsidR="002741F6" w:rsidRPr="00836DAF" w:rsidRDefault="002741F6" w:rsidP="005709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36DAF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4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88DA41" w14:textId="77777777" w:rsidR="002741F6" w:rsidRPr="00836DAF" w:rsidRDefault="002741F6" w:rsidP="005709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29BCDD" w14:textId="77777777" w:rsidR="002741F6" w:rsidRPr="00836DAF" w:rsidRDefault="002741F6" w:rsidP="005709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6DAF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3F4E8A" w14:textId="77777777" w:rsidR="002741F6" w:rsidRPr="00836DAF" w:rsidRDefault="002741F6" w:rsidP="005709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6DAF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B4DF53" w14:textId="77777777" w:rsidR="002741F6" w:rsidRPr="00836DAF" w:rsidRDefault="002741F6" w:rsidP="005709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36DAF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E828CD" w14:textId="77777777" w:rsidR="002741F6" w:rsidRPr="00836DAF" w:rsidRDefault="002741F6" w:rsidP="005709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41F6" w:rsidRPr="001229A9" w14:paraId="58676B4B" w14:textId="77777777" w:rsidTr="00376817">
        <w:trPr>
          <w:trHeight w:val="3118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B8BD1E" w14:textId="77777777" w:rsidR="002741F6" w:rsidRPr="00376817" w:rsidRDefault="00836DAF" w:rsidP="005709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76817">
              <w:rPr>
                <w:rFonts w:ascii="Arial" w:hAnsi="Arial" w:cs="Arial"/>
                <w:b/>
                <w:sz w:val="16"/>
                <w:szCs w:val="16"/>
              </w:rPr>
              <w:t>4</w:t>
            </w:r>
            <w:r w:rsidR="002741F6" w:rsidRPr="00376817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3BDAC7" w14:textId="77777777" w:rsidR="002741F6" w:rsidRPr="00836DAF" w:rsidRDefault="002741F6" w:rsidP="0057094C">
            <w:pPr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>Lone working</w:t>
            </w:r>
          </w:p>
          <w:p w14:paraId="6044C494" w14:textId="77777777" w:rsidR="002741F6" w:rsidRPr="00836DAF" w:rsidRDefault="002741F6" w:rsidP="0057094C">
            <w:pPr>
              <w:rPr>
                <w:rFonts w:ascii="Arial" w:hAnsi="Arial" w:cs="Arial"/>
                <w:sz w:val="20"/>
                <w:szCs w:val="20"/>
              </w:rPr>
            </w:pPr>
          </w:p>
          <w:p w14:paraId="49365C20" w14:textId="77777777" w:rsidR="002741F6" w:rsidRPr="00836DAF" w:rsidRDefault="002741F6" w:rsidP="0057094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836DAF">
              <w:rPr>
                <w:rFonts w:ascii="Arial" w:hAnsi="Arial" w:cs="Arial"/>
                <w:i/>
                <w:sz w:val="16"/>
                <w:szCs w:val="16"/>
              </w:rPr>
              <w:t xml:space="preserve">Staff could suffer injury or ill health while out of the office, e.g. </w:t>
            </w:r>
            <w:r w:rsidR="00836DAF" w:rsidRPr="00836DAF">
              <w:rPr>
                <w:rFonts w:ascii="Arial" w:hAnsi="Arial" w:cs="Arial"/>
                <w:i/>
                <w:sz w:val="16"/>
                <w:szCs w:val="16"/>
              </w:rPr>
              <w:t>when visiting clients’ offices</w:t>
            </w:r>
          </w:p>
          <w:p w14:paraId="457902DA" w14:textId="77777777" w:rsidR="002741F6" w:rsidRPr="00836DAF" w:rsidRDefault="002741F6" w:rsidP="0057094C">
            <w:pPr>
              <w:rPr>
                <w:rFonts w:ascii="Arial" w:hAnsi="Arial" w:cs="Arial"/>
                <w:i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F4D1F" w14:textId="77777777" w:rsidR="002741F6" w:rsidRPr="00836DAF" w:rsidRDefault="002741F6" w:rsidP="005709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EE75A1" w14:textId="77777777" w:rsidR="002741F6" w:rsidRPr="00836DAF" w:rsidRDefault="00394C86" w:rsidP="005709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237363" w14:textId="77777777" w:rsidR="002741F6" w:rsidRPr="00836DAF" w:rsidRDefault="00394C86" w:rsidP="005709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6DAF"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6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0E64E6" w14:textId="77777777" w:rsidR="002741F6" w:rsidRPr="00836DAF" w:rsidRDefault="002741F6" w:rsidP="00376817">
            <w:pPr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>Staff maintain regular contact with office, line manager.</w:t>
            </w:r>
          </w:p>
          <w:p w14:paraId="07418D6C" w14:textId="77777777" w:rsidR="002741F6" w:rsidRPr="00836DAF" w:rsidRDefault="002741F6" w:rsidP="00376817">
            <w:pPr>
              <w:numPr>
                <w:ilvl w:val="0"/>
                <w:numId w:val="16"/>
              </w:numPr>
              <w:ind w:left="170" w:right="453" w:hanging="17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>Staff are required to take personal responsibility for sharing information regarding their whereabouts (time out, location being visited, contact details, expected time of return)</w:t>
            </w:r>
          </w:p>
          <w:p w14:paraId="78DB0EBF" w14:textId="5B533B87" w:rsidR="002741F6" w:rsidRPr="00836DAF" w:rsidRDefault="002741F6" w:rsidP="00376817">
            <w:pPr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color w:val="000000"/>
                <w:sz w:val="20"/>
                <w:szCs w:val="20"/>
              </w:rPr>
              <w:t xml:space="preserve">Staff </w:t>
            </w:r>
            <w:r w:rsidR="00376817">
              <w:rPr>
                <w:rFonts w:ascii="Arial" w:hAnsi="Arial" w:cs="Arial"/>
                <w:color w:val="000000"/>
                <w:sz w:val="20"/>
                <w:szCs w:val="20"/>
              </w:rPr>
              <w:t>that are mobile and/or home based</w:t>
            </w:r>
            <w:r w:rsidRPr="00836DAF">
              <w:rPr>
                <w:rFonts w:ascii="Arial" w:hAnsi="Arial" w:cs="Arial"/>
                <w:color w:val="000000"/>
                <w:sz w:val="20"/>
                <w:szCs w:val="20"/>
              </w:rPr>
              <w:t xml:space="preserve"> are provided with company mobile phones </w:t>
            </w:r>
            <w:r w:rsidR="00376817">
              <w:rPr>
                <w:rFonts w:ascii="Arial" w:hAnsi="Arial" w:cs="Arial"/>
                <w:color w:val="000000"/>
                <w:sz w:val="20"/>
                <w:szCs w:val="20"/>
              </w:rPr>
              <w:t>to communicate with colleagues etc</w:t>
            </w:r>
            <w:r w:rsidRPr="00836DAF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  <w:p w14:paraId="06D19D2B" w14:textId="77777777" w:rsidR="002741F6" w:rsidRPr="00836DAF" w:rsidRDefault="002741F6" w:rsidP="00376817">
            <w:pPr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>Staff are required to report incidents concerning lone working to enable systems to be reviewed and revised.</w:t>
            </w:r>
          </w:p>
          <w:p w14:paraId="32871DC3" w14:textId="77777777" w:rsidR="002741F6" w:rsidRPr="00836DAF" w:rsidRDefault="002741F6" w:rsidP="00376817">
            <w:pPr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>Staff are required to report any significant changes to their planned activities to ensure that the comp</w:t>
            </w:r>
            <w:r w:rsidR="007A14C1" w:rsidRPr="00836DAF">
              <w:rPr>
                <w:rFonts w:ascii="Arial" w:hAnsi="Arial" w:cs="Arial"/>
                <w:sz w:val="20"/>
                <w:szCs w:val="20"/>
              </w:rPr>
              <w:t>any knows of their whereabouts.</w:t>
            </w:r>
          </w:p>
          <w:p w14:paraId="048DA2F3" w14:textId="77777777" w:rsidR="002741F6" w:rsidRPr="00836DAF" w:rsidRDefault="002741F6" w:rsidP="00376817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>Staff required to adhere to any systems developed for their protection while working alone.</w:t>
            </w:r>
          </w:p>
          <w:p w14:paraId="48B10757" w14:textId="77777777" w:rsidR="002741F6" w:rsidRPr="00836DAF" w:rsidRDefault="002741F6" w:rsidP="00376817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 xml:space="preserve">Emergency contact numbers are </w:t>
            </w:r>
            <w:r w:rsidR="005A1BC1" w:rsidRPr="00836DAF">
              <w:rPr>
                <w:rFonts w:ascii="Arial" w:hAnsi="Arial" w:cs="Arial"/>
                <w:sz w:val="20"/>
                <w:szCs w:val="20"/>
              </w:rPr>
              <w:t>communicated.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735DE3" w14:textId="77777777" w:rsidR="002741F6" w:rsidRPr="00836DAF" w:rsidRDefault="002741F6" w:rsidP="005709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E599AB" w14:textId="77777777" w:rsidR="002741F6" w:rsidRPr="00836DAF" w:rsidRDefault="00394C86" w:rsidP="005709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45048B" w14:textId="77777777" w:rsidR="002741F6" w:rsidRPr="00836DAF" w:rsidRDefault="00394C86" w:rsidP="005709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6DAF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CC3703" w14:textId="77777777" w:rsidR="002741F6" w:rsidRPr="00836DAF" w:rsidRDefault="002741F6" w:rsidP="005709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DAF" w:rsidRPr="001229A9" w14:paraId="244AB0CD" w14:textId="77777777" w:rsidTr="00376817">
        <w:trPr>
          <w:trHeight w:val="1417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8C0A2B" w14:textId="77777777" w:rsidR="00836DAF" w:rsidRPr="00376817" w:rsidRDefault="00836DAF" w:rsidP="005709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76817">
              <w:rPr>
                <w:rFonts w:ascii="Arial" w:hAnsi="Arial" w:cs="Arial"/>
                <w:b/>
                <w:sz w:val="16"/>
                <w:szCs w:val="16"/>
              </w:rPr>
              <w:t>5.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6ED902" w14:textId="77777777" w:rsidR="00836DAF" w:rsidRPr="006144D5" w:rsidRDefault="00836DAF" w:rsidP="001B2A26">
            <w:pPr>
              <w:rPr>
                <w:rFonts w:ascii="Arial" w:hAnsi="Arial" w:cs="Arial"/>
                <w:sz w:val="20"/>
                <w:szCs w:val="20"/>
              </w:rPr>
            </w:pPr>
            <w:r w:rsidRPr="006144D5">
              <w:rPr>
                <w:rFonts w:ascii="Arial" w:hAnsi="Arial" w:cs="Arial"/>
                <w:sz w:val="20"/>
                <w:szCs w:val="20"/>
              </w:rPr>
              <w:t>Driving to and from client sites</w:t>
            </w:r>
          </w:p>
          <w:p w14:paraId="3487DCD9" w14:textId="77777777" w:rsidR="00836DAF" w:rsidRPr="006144D5" w:rsidRDefault="00836DAF" w:rsidP="001B2A26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5B30305F" w14:textId="77777777" w:rsidR="00836DAF" w:rsidRPr="006144D5" w:rsidRDefault="006144D5" w:rsidP="001B2A26">
            <w:pPr>
              <w:rPr>
                <w:rFonts w:ascii="Arial" w:hAnsi="Arial" w:cs="Arial"/>
                <w:sz w:val="20"/>
                <w:szCs w:val="20"/>
              </w:rPr>
            </w:pPr>
            <w:r w:rsidRPr="006144D5">
              <w:rPr>
                <w:rFonts w:ascii="Arial" w:hAnsi="Arial" w:cs="Arial"/>
                <w:i/>
                <w:sz w:val="16"/>
                <w:szCs w:val="16"/>
              </w:rPr>
              <w:t xml:space="preserve">Staff </w:t>
            </w:r>
            <w:r w:rsidR="00836DAF" w:rsidRPr="006144D5">
              <w:rPr>
                <w:rFonts w:ascii="Arial" w:hAnsi="Arial" w:cs="Arial"/>
                <w:i/>
                <w:sz w:val="16"/>
                <w:szCs w:val="16"/>
              </w:rPr>
              <w:t xml:space="preserve">could suffer personal injury or at worse fatality, or </w:t>
            </w:r>
            <w:r w:rsidRPr="006144D5">
              <w:rPr>
                <w:rFonts w:ascii="Arial" w:hAnsi="Arial" w:cs="Arial"/>
                <w:i/>
                <w:sz w:val="16"/>
                <w:szCs w:val="16"/>
              </w:rPr>
              <w:t>cause injury/fatality to others</w:t>
            </w:r>
            <w:r w:rsidR="00836DAF" w:rsidRPr="006144D5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proofErr w:type="gramStart"/>
            <w:r w:rsidR="00836DAF" w:rsidRPr="006144D5">
              <w:rPr>
                <w:rFonts w:ascii="Arial" w:hAnsi="Arial" w:cs="Arial"/>
                <w:i/>
                <w:sz w:val="16"/>
                <w:szCs w:val="16"/>
              </w:rPr>
              <w:t>as a result of</w:t>
            </w:r>
            <w:proofErr w:type="gramEnd"/>
            <w:r w:rsidR="00836DAF" w:rsidRPr="006144D5">
              <w:rPr>
                <w:rFonts w:ascii="Arial" w:hAnsi="Arial" w:cs="Arial"/>
                <w:i/>
                <w:sz w:val="16"/>
                <w:szCs w:val="16"/>
              </w:rPr>
              <w:t xml:space="preserve"> a road traffic accident (RTA)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BC878C" w14:textId="77777777" w:rsidR="00836DAF" w:rsidRPr="006144D5" w:rsidRDefault="006144D5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4D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A8FA4C" w14:textId="77777777" w:rsidR="00836DAF" w:rsidRPr="006144D5" w:rsidRDefault="00836DAF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4D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9719C9" w14:textId="77777777" w:rsidR="00836DAF" w:rsidRPr="006144D5" w:rsidRDefault="006144D5" w:rsidP="001B2A2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44D5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52EAE" w14:textId="77777777" w:rsidR="00836DAF" w:rsidRPr="006144D5" w:rsidRDefault="00836DAF" w:rsidP="00376817">
            <w:pPr>
              <w:numPr>
                <w:ilvl w:val="0"/>
                <w:numId w:val="18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6144D5">
              <w:rPr>
                <w:rFonts w:ascii="Arial" w:hAnsi="Arial" w:cs="Arial"/>
                <w:sz w:val="20"/>
                <w:szCs w:val="20"/>
              </w:rPr>
              <w:t>Any person driving on company business are required to comply with:</w:t>
            </w:r>
          </w:p>
          <w:p w14:paraId="689C8A06" w14:textId="328CAEB0" w:rsidR="00836DAF" w:rsidRPr="006144D5" w:rsidRDefault="00836DAF" w:rsidP="00376817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6144D5">
              <w:rPr>
                <w:rFonts w:ascii="Arial" w:hAnsi="Arial" w:cs="Arial"/>
                <w:sz w:val="20"/>
                <w:szCs w:val="20"/>
              </w:rPr>
              <w:t xml:space="preserve">All relevant driving </w:t>
            </w:r>
            <w:r w:rsidR="00376817" w:rsidRPr="006144D5">
              <w:rPr>
                <w:rFonts w:ascii="Arial" w:hAnsi="Arial" w:cs="Arial"/>
                <w:sz w:val="20"/>
                <w:szCs w:val="20"/>
              </w:rPr>
              <w:t>legislation.</w:t>
            </w:r>
          </w:p>
          <w:p w14:paraId="5867E697" w14:textId="77777777" w:rsidR="00836DAF" w:rsidRPr="006144D5" w:rsidRDefault="00836DAF" w:rsidP="00376817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6144D5">
              <w:rPr>
                <w:rFonts w:ascii="Arial" w:hAnsi="Arial" w:cs="Arial"/>
                <w:sz w:val="20"/>
                <w:szCs w:val="20"/>
              </w:rPr>
              <w:t xml:space="preserve">Control measures laid down in the </w:t>
            </w:r>
            <w:r w:rsidR="006144D5" w:rsidRPr="006144D5">
              <w:rPr>
                <w:rFonts w:ascii="Arial" w:hAnsi="Arial" w:cs="Arial"/>
                <w:sz w:val="20"/>
                <w:szCs w:val="20"/>
              </w:rPr>
              <w:t>‘Driving at Work’ risk assessment (2.2.4</w:t>
            </w:r>
            <w:r w:rsidRPr="006144D5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06039A" w14:textId="77777777" w:rsidR="00836DAF" w:rsidRPr="006144D5" w:rsidRDefault="006144D5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4D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4EF21" w14:textId="77777777" w:rsidR="00836DAF" w:rsidRPr="006144D5" w:rsidRDefault="00836DAF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4D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16AA12" w14:textId="77777777" w:rsidR="00836DAF" w:rsidRPr="006144D5" w:rsidRDefault="006144D5" w:rsidP="001B2A2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44D5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87295D" w14:textId="77777777" w:rsidR="00836DAF" w:rsidRPr="006144D5" w:rsidRDefault="00836DAF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DAF" w:rsidRPr="001229A9" w14:paraId="686DA239" w14:textId="77777777" w:rsidTr="00376817">
        <w:trPr>
          <w:trHeight w:val="1531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6D5E0B" w14:textId="77777777" w:rsidR="00836DAF" w:rsidRPr="00376817" w:rsidRDefault="00836DAF" w:rsidP="005709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76817">
              <w:rPr>
                <w:rFonts w:ascii="Arial" w:hAnsi="Arial" w:cs="Arial"/>
                <w:b/>
                <w:sz w:val="16"/>
                <w:szCs w:val="16"/>
              </w:rPr>
              <w:t>6.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BDC754" w14:textId="77777777" w:rsidR="00836DAF" w:rsidRPr="006144D5" w:rsidRDefault="00836DAF" w:rsidP="001B2A26">
            <w:pPr>
              <w:rPr>
                <w:rFonts w:ascii="Arial" w:hAnsi="Arial" w:cs="Arial"/>
                <w:sz w:val="20"/>
                <w:szCs w:val="20"/>
              </w:rPr>
            </w:pPr>
            <w:r w:rsidRPr="006144D5">
              <w:rPr>
                <w:rFonts w:ascii="Arial" w:hAnsi="Arial" w:cs="Arial"/>
                <w:sz w:val="20"/>
                <w:szCs w:val="20"/>
              </w:rPr>
              <w:t>Exposure to violence and aggression</w:t>
            </w:r>
          </w:p>
          <w:p w14:paraId="3194BA9B" w14:textId="77777777" w:rsidR="00836DAF" w:rsidRPr="006144D5" w:rsidRDefault="00836DAF" w:rsidP="001B2A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31C7A506" w14:textId="77777777" w:rsidR="00836DAF" w:rsidRPr="006144D5" w:rsidRDefault="006144D5" w:rsidP="001B2A26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6144D5">
              <w:rPr>
                <w:rFonts w:ascii="Arial" w:hAnsi="Arial" w:cs="Arial"/>
                <w:i/>
                <w:sz w:val="16"/>
                <w:szCs w:val="16"/>
              </w:rPr>
              <w:t>Staff</w:t>
            </w:r>
            <w:r w:rsidR="00836DAF" w:rsidRPr="006144D5">
              <w:rPr>
                <w:rFonts w:ascii="Arial" w:hAnsi="Arial" w:cs="Arial"/>
                <w:i/>
                <w:sz w:val="16"/>
                <w:szCs w:val="16"/>
              </w:rPr>
              <w:t xml:space="preserve"> are potentially at risk of physical assault, psychological trauma, theft/robbery of valuables, when ‘out on the road’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12B36A" w14:textId="77777777" w:rsidR="00836DAF" w:rsidRPr="006144D5" w:rsidRDefault="00836DAF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4D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79DA5A" w14:textId="77777777" w:rsidR="00836DAF" w:rsidRPr="006144D5" w:rsidRDefault="00836DAF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4D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BA774D" w14:textId="77777777" w:rsidR="00836DAF" w:rsidRPr="006144D5" w:rsidRDefault="00836DAF" w:rsidP="001B2A2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44D5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7F9F30" w14:textId="77777777" w:rsidR="00836DAF" w:rsidRPr="006144D5" w:rsidRDefault="00836DAF" w:rsidP="00376817">
            <w:pPr>
              <w:numPr>
                <w:ilvl w:val="0"/>
                <w:numId w:val="18"/>
              </w:numPr>
              <w:ind w:left="170" w:hanging="170"/>
              <w:rPr>
                <w:rFonts w:ascii="Arial" w:hAnsi="Arial" w:cs="Arial"/>
                <w:sz w:val="20"/>
              </w:rPr>
            </w:pPr>
            <w:r w:rsidRPr="006144D5">
              <w:rPr>
                <w:rFonts w:ascii="Arial" w:hAnsi="Arial" w:cs="Arial"/>
                <w:sz w:val="20"/>
              </w:rPr>
              <w:t>Staff are advised to avoid confrontation.</w:t>
            </w:r>
          </w:p>
          <w:p w14:paraId="670AC296" w14:textId="2B0A1C2A" w:rsidR="00836DAF" w:rsidRPr="006144D5" w:rsidRDefault="00836DAF" w:rsidP="00376817">
            <w:pPr>
              <w:numPr>
                <w:ilvl w:val="0"/>
                <w:numId w:val="18"/>
              </w:numPr>
              <w:ind w:left="170" w:hanging="170"/>
              <w:rPr>
                <w:rFonts w:ascii="Arial" w:hAnsi="Arial" w:cs="Arial"/>
                <w:sz w:val="20"/>
              </w:rPr>
            </w:pPr>
            <w:r w:rsidRPr="006144D5">
              <w:rPr>
                <w:rFonts w:ascii="Arial" w:hAnsi="Arial" w:cs="Arial"/>
                <w:sz w:val="20"/>
              </w:rPr>
              <w:t xml:space="preserve">Staff </w:t>
            </w:r>
            <w:r w:rsidR="00376817">
              <w:rPr>
                <w:rFonts w:ascii="Arial" w:hAnsi="Arial" w:cs="Arial"/>
                <w:sz w:val="20"/>
              </w:rPr>
              <w:t xml:space="preserve">are </w:t>
            </w:r>
            <w:r w:rsidRPr="006144D5">
              <w:rPr>
                <w:rFonts w:ascii="Arial" w:hAnsi="Arial" w:cs="Arial"/>
                <w:sz w:val="20"/>
              </w:rPr>
              <w:t xml:space="preserve">advised </w:t>
            </w:r>
            <w:r w:rsidR="00376817">
              <w:rPr>
                <w:rFonts w:ascii="Arial" w:hAnsi="Arial" w:cs="Arial"/>
                <w:sz w:val="20"/>
              </w:rPr>
              <w:t xml:space="preserve">to </w:t>
            </w:r>
            <w:r w:rsidR="00376817" w:rsidRPr="006144D5">
              <w:rPr>
                <w:rFonts w:ascii="Arial" w:hAnsi="Arial" w:cs="Arial"/>
                <w:sz w:val="20"/>
              </w:rPr>
              <w:t>surrende</w:t>
            </w:r>
            <w:r w:rsidR="00376817">
              <w:rPr>
                <w:rFonts w:ascii="Arial" w:hAnsi="Arial" w:cs="Arial"/>
                <w:sz w:val="20"/>
              </w:rPr>
              <w:t>r any</w:t>
            </w:r>
            <w:r w:rsidRPr="006144D5">
              <w:rPr>
                <w:rFonts w:ascii="Arial" w:hAnsi="Arial" w:cs="Arial"/>
                <w:sz w:val="20"/>
              </w:rPr>
              <w:t xml:space="preserve"> valuables if they are threatened.</w:t>
            </w:r>
          </w:p>
          <w:p w14:paraId="22D7DFA4" w14:textId="77777777" w:rsidR="006144D5" w:rsidRPr="006144D5" w:rsidRDefault="00836DAF" w:rsidP="00376817">
            <w:pPr>
              <w:numPr>
                <w:ilvl w:val="0"/>
                <w:numId w:val="18"/>
              </w:numPr>
              <w:ind w:left="170" w:hanging="170"/>
              <w:rPr>
                <w:rFonts w:ascii="Arial" w:hAnsi="Arial" w:cs="Arial"/>
                <w:sz w:val="20"/>
              </w:rPr>
            </w:pPr>
            <w:r w:rsidRPr="006144D5">
              <w:rPr>
                <w:rFonts w:ascii="Arial" w:hAnsi="Arial" w:cs="Arial"/>
                <w:sz w:val="20"/>
              </w:rPr>
              <w:t>Trust instincts: first impressions are often accurate.</w:t>
            </w:r>
          </w:p>
          <w:p w14:paraId="4EAB66AD" w14:textId="77777777" w:rsidR="006144D5" w:rsidRPr="006144D5" w:rsidRDefault="006144D5" w:rsidP="00376817">
            <w:pPr>
              <w:numPr>
                <w:ilvl w:val="0"/>
                <w:numId w:val="18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6144D5">
              <w:rPr>
                <w:rFonts w:ascii="Arial" w:hAnsi="Arial" w:cs="Arial"/>
                <w:sz w:val="20"/>
              </w:rPr>
              <w:t xml:space="preserve">Act of violence and aggression are reported to the Police and Head Office as appropriate, </w:t>
            </w:r>
            <w:r w:rsidRPr="006144D5">
              <w:rPr>
                <w:rFonts w:ascii="Arial" w:hAnsi="Arial" w:cs="Arial"/>
                <w:sz w:val="20"/>
                <w:szCs w:val="20"/>
              </w:rPr>
              <w:t>to enable systems to be reviewed and revised.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8EDB5C" w14:textId="77777777" w:rsidR="00836DAF" w:rsidRPr="006144D5" w:rsidRDefault="00836DAF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4D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820A1A" w14:textId="77777777" w:rsidR="00836DAF" w:rsidRPr="006144D5" w:rsidRDefault="00836DAF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4D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A4B54" w14:textId="77777777" w:rsidR="00836DAF" w:rsidRPr="006144D5" w:rsidRDefault="00836DAF" w:rsidP="001B2A2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44D5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B8C516" w14:textId="77777777" w:rsidR="00836DAF" w:rsidRPr="006144D5" w:rsidRDefault="00836DAF" w:rsidP="001B2A26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782DE9" w:rsidRPr="001229A9" w14:paraId="76DB0126" w14:textId="77777777" w:rsidTr="00376817">
        <w:trPr>
          <w:trHeight w:val="1361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F55E9D" w14:textId="77777777" w:rsidR="00782DE9" w:rsidRPr="00376817" w:rsidRDefault="00782DE9" w:rsidP="001B2A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76817">
              <w:rPr>
                <w:rFonts w:ascii="Arial" w:hAnsi="Arial" w:cs="Arial"/>
                <w:b/>
                <w:sz w:val="16"/>
                <w:szCs w:val="16"/>
              </w:rPr>
              <w:t>7.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B9B2D" w14:textId="77777777" w:rsidR="00782DE9" w:rsidRPr="006144D5" w:rsidRDefault="00782DE9" w:rsidP="001B2A26">
            <w:pPr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</w:pPr>
            <w:r w:rsidRPr="006144D5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Sensitivity to local situation</w:t>
            </w:r>
          </w:p>
          <w:p w14:paraId="39BD0E00" w14:textId="77777777" w:rsidR="00782DE9" w:rsidRPr="006144D5" w:rsidRDefault="00782DE9" w:rsidP="001B2A26">
            <w:pPr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</w:pPr>
          </w:p>
          <w:p w14:paraId="24CEEB32" w14:textId="77777777" w:rsidR="00782DE9" w:rsidRPr="006144D5" w:rsidRDefault="00782DE9" w:rsidP="001B2A26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6144D5">
              <w:rPr>
                <w:rStyle w:val="Strong"/>
                <w:rFonts w:ascii="Arial" w:hAnsi="Arial" w:cs="Arial"/>
                <w:b w:val="0"/>
                <w:i/>
                <w:sz w:val="16"/>
                <w:szCs w:val="16"/>
              </w:rPr>
              <w:t xml:space="preserve">Sales Rep(s) may suffer personal injury, subjected to aggression or violence </w:t>
            </w:r>
            <w:proofErr w:type="gramStart"/>
            <w:r w:rsidRPr="006144D5">
              <w:rPr>
                <w:rStyle w:val="Strong"/>
                <w:rFonts w:ascii="Arial" w:hAnsi="Arial" w:cs="Arial"/>
                <w:b w:val="0"/>
                <w:i/>
                <w:sz w:val="16"/>
                <w:szCs w:val="16"/>
              </w:rPr>
              <w:t>as a result of</w:t>
            </w:r>
            <w:proofErr w:type="gramEnd"/>
            <w:r w:rsidRPr="006144D5">
              <w:rPr>
                <w:rStyle w:val="Strong"/>
                <w:rFonts w:ascii="Arial" w:hAnsi="Arial" w:cs="Arial"/>
                <w:b w:val="0"/>
                <w:i/>
                <w:sz w:val="16"/>
                <w:szCs w:val="16"/>
              </w:rPr>
              <w:t xml:space="preserve"> ethnicity, cultural and/or religious beliefs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21A4CC" w14:textId="77777777" w:rsidR="00782DE9" w:rsidRPr="006144D5" w:rsidRDefault="00782DE9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4D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BBF275" w14:textId="77777777" w:rsidR="00782DE9" w:rsidRPr="006144D5" w:rsidRDefault="00782DE9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4D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51763B" w14:textId="77777777" w:rsidR="00782DE9" w:rsidRPr="006144D5" w:rsidRDefault="00782DE9" w:rsidP="001B2A2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44D5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31757F" w14:textId="77777777" w:rsidR="00782DE9" w:rsidRPr="006144D5" w:rsidRDefault="00782DE9" w:rsidP="00376817">
            <w:pPr>
              <w:numPr>
                <w:ilvl w:val="0"/>
                <w:numId w:val="18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6144D5">
              <w:rPr>
                <w:rFonts w:ascii="Arial" w:hAnsi="Arial" w:cs="Arial"/>
                <w:color w:val="000000"/>
                <w:sz w:val="20"/>
                <w:szCs w:val="20"/>
              </w:rPr>
              <w:t>No one is forced to work in an area in which they feel uncomfortable.</w:t>
            </w:r>
          </w:p>
          <w:p w14:paraId="7B756E96" w14:textId="77777777" w:rsidR="00782DE9" w:rsidRPr="006144D5" w:rsidRDefault="00782DE9" w:rsidP="00376817">
            <w:pPr>
              <w:numPr>
                <w:ilvl w:val="0"/>
                <w:numId w:val="18"/>
              </w:numPr>
              <w:ind w:left="170" w:hanging="17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144D5">
              <w:rPr>
                <w:rFonts w:ascii="Arial" w:hAnsi="Arial" w:cs="Arial"/>
                <w:color w:val="000000"/>
                <w:sz w:val="20"/>
                <w:szCs w:val="20"/>
              </w:rPr>
              <w:t xml:space="preserve">Certain staff may not be sent to </w:t>
            </w:r>
            <w:proofErr w:type="gramStart"/>
            <w:r w:rsidRPr="006144D5">
              <w:rPr>
                <w:rFonts w:ascii="Arial" w:hAnsi="Arial" w:cs="Arial"/>
                <w:color w:val="000000"/>
                <w:sz w:val="20"/>
                <w:szCs w:val="20"/>
              </w:rPr>
              <w:t>particular areas</w:t>
            </w:r>
            <w:proofErr w:type="gramEnd"/>
            <w:r w:rsidRPr="006144D5">
              <w:rPr>
                <w:rFonts w:ascii="Arial" w:hAnsi="Arial" w:cs="Arial"/>
                <w:color w:val="000000"/>
                <w:sz w:val="20"/>
                <w:szCs w:val="20"/>
              </w:rPr>
              <w:t xml:space="preserve">, e.g. if a locality has a history of racially motivated attacks on </w:t>
            </w:r>
            <w:proofErr w:type="gramStart"/>
            <w:r w:rsidRPr="006144D5">
              <w:rPr>
                <w:rFonts w:ascii="Arial" w:hAnsi="Arial" w:cs="Arial"/>
                <w:color w:val="000000"/>
                <w:sz w:val="20"/>
                <w:szCs w:val="20"/>
              </w:rPr>
              <w:t>particular ethnic</w:t>
            </w:r>
            <w:proofErr w:type="gramEnd"/>
            <w:r w:rsidRPr="006144D5">
              <w:rPr>
                <w:rFonts w:ascii="Arial" w:hAnsi="Arial" w:cs="Arial"/>
                <w:color w:val="000000"/>
                <w:sz w:val="20"/>
                <w:szCs w:val="20"/>
              </w:rPr>
              <w:t xml:space="preserve"> minorities, care is taken not to send staff of the same ethnicity to that area.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06E72" w14:textId="77777777" w:rsidR="00782DE9" w:rsidRPr="006144D5" w:rsidRDefault="00782DE9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4D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9F24A" w14:textId="77777777" w:rsidR="00782DE9" w:rsidRPr="006144D5" w:rsidRDefault="00782DE9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4D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10E9C8" w14:textId="77777777" w:rsidR="00782DE9" w:rsidRPr="006144D5" w:rsidRDefault="00782DE9" w:rsidP="001B2A2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144D5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E582E2" w14:textId="77777777" w:rsidR="00782DE9" w:rsidRPr="006144D5" w:rsidRDefault="00782DE9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AC801F8" w14:textId="77777777" w:rsidR="00836DAF" w:rsidRDefault="00836DAF">
      <w:pPr>
        <w:rPr>
          <w:rFonts w:ascii="Arial" w:hAnsi="Arial" w:cs="Arial"/>
          <w:sz w:val="20"/>
          <w:highlight w:val="yellow"/>
        </w:rPr>
      </w:pPr>
    </w:p>
    <w:p w14:paraId="760067F9" w14:textId="77777777" w:rsidR="006144D5" w:rsidRDefault="006144D5">
      <w:pPr>
        <w:rPr>
          <w:rFonts w:ascii="Arial" w:hAnsi="Arial" w:cs="Arial"/>
          <w:sz w:val="20"/>
          <w:highlight w:val="yellow"/>
        </w:rPr>
      </w:pPr>
    </w:p>
    <w:p w14:paraId="08A1B658" w14:textId="77777777" w:rsidR="008429CC" w:rsidRDefault="008429CC">
      <w:pPr>
        <w:rPr>
          <w:rFonts w:ascii="Arial" w:hAnsi="Arial" w:cs="Arial"/>
          <w:sz w:val="20"/>
          <w:highlight w:val="yellow"/>
        </w:rPr>
      </w:pPr>
    </w:p>
    <w:p w14:paraId="0CE7D1B2" w14:textId="77777777" w:rsidR="00376817" w:rsidRDefault="00376817">
      <w:r>
        <w:br w:type="page"/>
      </w:r>
    </w:p>
    <w:tbl>
      <w:tblPr>
        <w:tblW w:w="1502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3584"/>
        <w:gridCol w:w="630"/>
        <w:gridCol w:w="601"/>
        <w:gridCol w:w="710"/>
        <w:gridCol w:w="6406"/>
        <w:gridCol w:w="504"/>
        <w:gridCol w:w="588"/>
        <w:gridCol w:w="616"/>
        <w:gridCol w:w="885"/>
      </w:tblGrid>
      <w:tr w:rsidR="00836DAF" w:rsidRPr="00836DAF" w14:paraId="0C44C3BC" w14:textId="77777777" w:rsidTr="00376817">
        <w:trPr>
          <w:trHeight w:val="168"/>
          <w:jc w:val="center"/>
        </w:trPr>
        <w:tc>
          <w:tcPr>
            <w:tcW w:w="4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DCFD40" w14:textId="231F9019" w:rsidR="00836DAF" w:rsidRPr="00376817" w:rsidRDefault="00836DAF" w:rsidP="001B2A26">
            <w:pPr>
              <w:jc w:val="center"/>
              <w:rPr>
                <w:sz w:val="18"/>
                <w:szCs w:val="18"/>
              </w:rPr>
            </w:pPr>
            <w:r w:rsidRPr="00376817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35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EC4B54" w14:textId="77777777" w:rsidR="00836DAF" w:rsidRPr="00376817" w:rsidRDefault="00836DAF" w:rsidP="001B2A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76817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12AF82" w14:textId="77777777" w:rsidR="00836DAF" w:rsidRPr="00836DAF" w:rsidRDefault="00836DAF" w:rsidP="001B2A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36DAF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4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E3C77A" w14:textId="77777777" w:rsidR="00836DAF" w:rsidRPr="00836DAF" w:rsidRDefault="00836DAF" w:rsidP="001B2A2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817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683E1C" w14:textId="77777777" w:rsidR="00836DAF" w:rsidRPr="00836DAF" w:rsidRDefault="00836DAF" w:rsidP="001B2A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36DAF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2360C8" w14:textId="12F8F4C6" w:rsidR="00836DAF" w:rsidRPr="00836DAF" w:rsidRDefault="00376817" w:rsidP="001B2A26">
            <w:pPr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>Extra Controls</w:t>
            </w:r>
          </w:p>
        </w:tc>
      </w:tr>
      <w:tr w:rsidR="00836DAF" w:rsidRPr="00836DAF" w14:paraId="0D2075B6" w14:textId="77777777" w:rsidTr="00376817">
        <w:trPr>
          <w:trHeight w:val="110"/>
          <w:jc w:val="center"/>
        </w:trPr>
        <w:tc>
          <w:tcPr>
            <w:tcW w:w="4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5BD11" w14:textId="77777777" w:rsidR="00836DAF" w:rsidRPr="00836DAF" w:rsidRDefault="00836DAF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0310BC" w14:textId="77777777" w:rsidR="00836DAF" w:rsidRPr="00836DAF" w:rsidRDefault="00836DAF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A5FB28" w14:textId="77777777" w:rsidR="00836DAF" w:rsidRPr="00836DAF" w:rsidRDefault="00836DAF" w:rsidP="001B2A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6DAF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A0CE94" w14:textId="77777777" w:rsidR="00836DAF" w:rsidRPr="00836DAF" w:rsidRDefault="00836DAF" w:rsidP="001B2A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6DAF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1BB37" w14:textId="77777777" w:rsidR="00836DAF" w:rsidRPr="00836DAF" w:rsidRDefault="00836DAF" w:rsidP="001B2A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36DAF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4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17F057" w14:textId="77777777" w:rsidR="00836DAF" w:rsidRPr="00836DAF" w:rsidRDefault="00836DAF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6C1EC3" w14:textId="77777777" w:rsidR="00836DAF" w:rsidRPr="00836DAF" w:rsidRDefault="00836DAF" w:rsidP="001B2A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6DAF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E4DAB4" w14:textId="77777777" w:rsidR="00836DAF" w:rsidRPr="00836DAF" w:rsidRDefault="00836DAF" w:rsidP="001B2A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6DAF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A7309C" w14:textId="77777777" w:rsidR="00836DAF" w:rsidRPr="00836DAF" w:rsidRDefault="00836DAF" w:rsidP="001B2A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36DAF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0CF60" w14:textId="77777777" w:rsidR="00836DAF" w:rsidRPr="00836DAF" w:rsidRDefault="00836DAF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DAF" w:rsidRPr="001229A9" w14:paraId="34CC63A0" w14:textId="77777777" w:rsidTr="00376817">
        <w:trPr>
          <w:trHeight w:val="2665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5086E2" w14:textId="77777777" w:rsidR="00836DAF" w:rsidRPr="00376817" w:rsidRDefault="006144D5" w:rsidP="001B2A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76817">
              <w:rPr>
                <w:rFonts w:ascii="Arial" w:hAnsi="Arial" w:cs="Arial"/>
                <w:b/>
                <w:sz w:val="16"/>
                <w:szCs w:val="16"/>
              </w:rPr>
              <w:t>8</w:t>
            </w:r>
            <w:r w:rsidR="00836DAF" w:rsidRPr="00376817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355AE" w14:textId="77777777" w:rsidR="00836DAF" w:rsidRPr="00782DE9" w:rsidRDefault="00836DAF" w:rsidP="001B2A26">
            <w:pPr>
              <w:rPr>
                <w:rFonts w:ascii="Arial" w:hAnsi="Arial" w:cs="Arial"/>
                <w:sz w:val="20"/>
                <w:szCs w:val="20"/>
              </w:rPr>
            </w:pPr>
            <w:r w:rsidRPr="00782DE9">
              <w:rPr>
                <w:rFonts w:ascii="Arial" w:hAnsi="Arial" w:cs="Arial"/>
                <w:sz w:val="20"/>
                <w:szCs w:val="20"/>
              </w:rPr>
              <w:t>Working at night</w:t>
            </w:r>
          </w:p>
          <w:p w14:paraId="0D0ADC4A" w14:textId="77777777" w:rsidR="00836DAF" w:rsidRPr="00782DE9" w:rsidRDefault="00836DAF" w:rsidP="001B2A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74B1C1E5" w14:textId="77777777" w:rsidR="00836DAF" w:rsidRPr="00782DE9" w:rsidRDefault="00836DAF" w:rsidP="001B2A26">
            <w:pPr>
              <w:rPr>
                <w:rStyle w:val="Strong"/>
                <w:rFonts w:ascii="Arial" w:hAnsi="Arial" w:cs="Arial"/>
                <w:b w:val="0"/>
                <w:bCs w:val="0"/>
                <w:i/>
                <w:sz w:val="16"/>
                <w:szCs w:val="16"/>
              </w:rPr>
            </w:pPr>
            <w:r w:rsidRPr="00782DE9">
              <w:rPr>
                <w:rFonts w:ascii="Arial" w:hAnsi="Arial" w:cs="Arial"/>
                <w:i/>
                <w:sz w:val="16"/>
                <w:szCs w:val="16"/>
              </w:rPr>
              <w:t>Staff are particularly at risk when working at night/dark evenings (level of risk will vary depending on the location)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8652D" w14:textId="77777777" w:rsidR="00836DAF" w:rsidRPr="00782DE9" w:rsidRDefault="00836DAF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2DE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FE5A45" w14:textId="77777777" w:rsidR="00836DAF" w:rsidRPr="00782DE9" w:rsidRDefault="00836DAF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2DE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D9EAA0" w14:textId="77777777" w:rsidR="00836DAF" w:rsidRPr="00782DE9" w:rsidRDefault="00836DAF" w:rsidP="001B2A2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82DE9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AC2A1" w14:textId="235F7171" w:rsidR="00836DAF" w:rsidRPr="00782DE9" w:rsidRDefault="00376817" w:rsidP="00376817">
            <w:pPr>
              <w:numPr>
                <w:ilvl w:val="0"/>
                <w:numId w:val="19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Staff are advised to limit </w:t>
            </w:r>
            <w:r w:rsidR="00836DAF" w:rsidRPr="00782DE9">
              <w:rPr>
                <w:rFonts w:ascii="Arial" w:hAnsi="Arial" w:cs="Arial"/>
                <w:sz w:val="20"/>
                <w:szCs w:val="20"/>
              </w:rPr>
              <w:t>work on dark evenings/</w:t>
            </w:r>
            <w:r w:rsidRPr="00782DE9">
              <w:rPr>
                <w:rFonts w:ascii="Arial" w:hAnsi="Arial" w:cs="Arial"/>
                <w:sz w:val="20"/>
                <w:szCs w:val="20"/>
              </w:rPr>
              <w:t>nighttime</w:t>
            </w:r>
            <w:r w:rsidR="00836DAF" w:rsidRPr="00782DE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3D997C5" w14:textId="018AF9E3" w:rsidR="00836DAF" w:rsidRPr="00782DE9" w:rsidRDefault="00836DAF" w:rsidP="00376817">
            <w:pPr>
              <w:numPr>
                <w:ilvl w:val="0"/>
                <w:numId w:val="19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782DE9">
              <w:rPr>
                <w:rFonts w:ascii="Arial" w:hAnsi="Arial" w:cs="Arial"/>
                <w:sz w:val="20"/>
                <w:szCs w:val="20"/>
              </w:rPr>
              <w:t xml:space="preserve">If </w:t>
            </w:r>
            <w:r w:rsidR="00782DE9" w:rsidRPr="00782DE9">
              <w:rPr>
                <w:rFonts w:ascii="Arial" w:hAnsi="Arial" w:cs="Arial"/>
                <w:sz w:val="20"/>
                <w:szCs w:val="20"/>
              </w:rPr>
              <w:t>staff do</w:t>
            </w:r>
            <w:r w:rsidRPr="00782DE9">
              <w:rPr>
                <w:rFonts w:ascii="Arial" w:hAnsi="Arial" w:cs="Arial"/>
                <w:sz w:val="20"/>
                <w:szCs w:val="20"/>
              </w:rPr>
              <w:t xml:space="preserve"> not feel confident working on dark </w:t>
            </w:r>
            <w:r w:rsidR="00376817" w:rsidRPr="00782DE9">
              <w:rPr>
                <w:rFonts w:ascii="Arial" w:hAnsi="Arial" w:cs="Arial"/>
                <w:sz w:val="20"/>
                <w:szCs w:val="20"/>
              </w:rPr>
              <w:t>evenings,</w:t>
            </w:r>
            <w:r w:rsidRPr="00782DE9">
              <w:rPr>
                <w:rFonts w:ascii="Arial" w:hAnsi="Arial" w:cs="Arial"/>
                <w:sz w:val="20"/>
                <w:szCs w:val="20"/>
              </w:rPr>
              <w:t xml:space="preserve"> they can choose to work only in daylight hours. </w:t>
            </w:r>
          </w:p>
          <w:p w14:paraId="0DA02F05" w14:textId="77777777" w:rsidR="00836DAF" w:rsidRPr="00782DE9" w:rsidRDefault="006144D5" w:rsidP="00376817">
            <w:pPr>
              <w:numPr>
                <w:ilvl w:val="0"/>
                <w:numId w:val="19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782DE9">
              <w:rPr>
                <w:rFonts w:ascii="Arial" w:hAnsi="Arial" w:cs="Arial"/>
                <w:sz w:val="20"/>
                <w:szCs w:val="20"/>
              </w:rPr>
              <w:t>S</w:t>
            </w:r>
            <w:r w:rsidR="00836DAF" w:rsidRPr="00782DE9">
              <w:rPr>
                <w:rFonts w:ascii="Arial" w:hAnsi="Arial" w:cs="Arial"/>
                <w:sz w:val="20"/>
                <w:szCs w:val="20"/>
              </w:rPr>
              <w:t xml:space="preserve">taff are </w:t>
            </w:r>
            <w:r w:rsidRPr="00782DE9">
              <w:rPr>
                <w:rFonts w:ascii="Arial" w:hAnsi="Arial" w:cs="Arial"/>
                <w:sz w:val="20"/>
                <w:szCs w:val="20"/>
              </w:rPr>
              <w:t>expected to take personnel responsibility for avoiding</w:t>
            </w:r>
            <w:r w:rsidR="00782DE9" w:rsidRPr="00782DE9">
              <w:rPr>
                <w:rFonts w:ascii="Arial" w:hAnsi="Arial" w:cs="Arial"/>
                <w:sz w:val="20"/>
                <w:szCs w:val="20"/>
              </w:rPr>
              <w:t xml:space="preserve"> locations at night</w:t>
            </w:r>
            <w:r w:rsidRPr="00782DE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82DE9" w:rsidRPr="00782DE9">
              <w:rPr>
                <w:rFonts w:ascii="Arial" w:hAnsi="Arial" w:cs="Arial"/>
                <w:sz w:val="20"/>
                <w:szCs w:val="20"/>
              </w:rPr>
              <w:t>where they may be more vulnerable, i.e. deprived areas, areas with a high crime rate.</w:t>
            </w:r>
          </w:p>
          <w:p w14:paraId="55388D1C" w14:textId="7A3E7276" w:rsidR="00836DAF" w:rsidRPr="00782DE9" w:rsidRDefault="00376817" w:rsidP="00376817">
            <w:pPr>
              <w:numPr>
                <w:ilvl w:val="0"/>
                <w:numId w:val="19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Company management and colleagues</w:t>
            </w:r>
            <w:r w:rsidR="00836DAF" w:rsidRPr="00782DE9">
              <w:rPr>
                <w:rFonts w:ascii="Arial" w:hAnsi="Arial" w:cs="Arial"/>
                <w:sz w:val="20"/>
                <w:szCs w:val="20"/>
              </w:rPr>
              <w:t xml:space="preserve"> maintain contact in person or by mobile phones so that lone working staff are not isolated.</w:t>
            </w:r>
          </w:p>
          <w:p w14:paraId="758A5125" w14:textId="77777777" w:rsidR="00836DAF" w:rsidRPr="00782DE9" w:rsidRDefault="00836DAF" w:rsidP="00376817">
            <w:pPr>
              <w:numPr>
                <w:ilvl w:val="0"/>
                <w:numId w:val="19"/>
              </w:numPr>
              <w:ind w:left="170" w:right="453" w:hanging="17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2DE9">
              <w:rPr>
                <w:rFonts w:ascii="Arial" w:hAnsi="Arial" w:cs="Arial"/>
                <w:sz w:val="20"/>
                <w:szCs w:val="20"/>
              </w:rPr>
              <w:t>Staff are required to take personal responsibility for sharing information regarding their whereabouts (time out, location being visited, contact details, expected time of return)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5800CF" w14:textId="77777777" w:rsidR="00836DAF" w:rsidRPr="00782DE9" w:rsidRDefault="00836DAF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2DE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23F585" w14:textId="77777777" w:rsidR="00836DAF" w:rsidRPr="00782DE9" w:rsidRDefault="00836DAF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2DE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8EAD82" w14:textId="77777777" w:rsidR="00836DAF" w:rsidRPr="00782DE9" w:rsidRDefault="00836DAF" w:rsidP="001B2A2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82DE9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324EC" w14:textId="77777777" w:rsidR="00836DAF" w:rsidRPr="00782DE9" w:rsidRDefault="00836DAF" w:rsidP="001B2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73BF" w:rsidRPr="00D073BF" w14:paraId="4F5D5E36" w14:textId="77777777" w:rsidTr="00376817">
        <w:trPr>
          <w:trHeight w:val="1531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16CE90" w14:textId="77777777" w:rsidR="00D073BF" w:rsidRPr="00376817" w:rsidRDefault="00D073BF" w:rsidP="001B2A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76817">
              <w:rPr>
                <w:rFonts w:ascii="Arial" w:hAnsi="Arial" w:cs="Arial"/>
                <w:b/>
                <w:sz w:val="16"/>
                <w:szCs w:val="16"/>
              </w:rPr>
              <w:t>9.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FF3132" w14:textId="77777777" w:rsidR="00D073BF" w:rsidRPr="00D073BF" w:rsidRDefault="00D073BF" w:rsidP="00BD6847">
            <w:pPr>
              <w:rPr>
                <w:rFonts w:ascii="Arial" w:hAnsi="Arial" w:cs="Arial"/>
                <w:sz w:val="20"/>
                <w:szCs w:val="20"/>
              </w:rPr>
            </w:pPr>
            <w:r w:rsidRPr="00D073BF">
              <w:rPr>
                <w:rFonts w:ascii="Arial" w:hAnsi="Arial" w:cs="Arial"/>
                <w:color w:val="000000"/>
                <w:sz w:val="20"/>
                <w:szCs w:val="20"/>
              </w:rPr>
              <w:t>Security and other alerts</w:t>
            </w:r>
          </w:p>
          <w:p w14:paraId="4A0F1E8F" w14:textId="77777777" w:rsidR="00D073BF" w:rsidRPr="00D073BF" w:rsidRDefault="00D073BF" w:rsidP="00BD6847">
            <w:pPr>
              <w:rPr>
                <w:rFonts w:ascii="Arial" w:hAnsi="Arial" w:cs="Arial"/>
                <w:sz w:val="20"/>
                <w:szCs w:val="20"/>
              </w:rPr>
            </w:pPr>
          </w:p>
          <w:p w14:paraId="41143428" w14:textId="77777777" w:rsidR="00D073BF" w:rsidRPr="00D073BF" w:rsidRDefault="00D073BF" w:rsidP="00BD684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D073BF">
              <w:rPr>
                <w:rFonts w:ascii="Arial" w:hAnsi="Arial" w:cs="Arial"/>
                <w:i/>
                <w:sz w:val="16"/>
                <w:szCs w:val="16"/>
              </w:rPr>
              <w:t>Staff could suffer injury due to a failure to follow site instructions resulting in liability to emergency arrangements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21C510" w14:textId="77777777" w:rsidR="00D073BF" w:rsidRPr="00D073BF" w:rsidRDefault="00D073BF" w:rsidP="00BD68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3BF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91CB2F" w14:textId="77777777" w:rsidR="00D073BF" w:rsidRPr="00D073BF" w:rsidRDefault="00D073BF" w:rsidP="00BD68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3B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2C91C8" w14:textId="77777777" w:rsidR="00D073BF" w:rsidRPr="00D073BF" w:rsidRDefault="00D073BF" w:rsidP="00BD684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3BF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178FB" w14:textId="77777777" w:rsidR="00D073BF" w:rsidRPr="00D073BF" w:rsidRDefault="00D073BF" w:rsidP="00376817">
            <w:pPr>
              <w:numPr>
                <w:ilvl w:val="0"/>
                <w:numId w:val="19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D073BF">
              <w:rPr>
                <w:rFonts w:ascii="Arial" w:hAnsi="Arial" w:cs="Arial"/>
                <w:sz w:val="20"/>
                <w:szCs w:val="20"/>
              </w:rPr>
              <w:t>On arrival staff shall establish the specific site security status and emergency plan arrangements.</w:t>
            </w:r>
          </w:p>
          <w:p w14:paraId="61EAE80F" w14:textId="77777777" w:rsidR="00D073BF" w:rsidRPr="00D073BF" w:rsidRDefault="00D073BF" w:rsidP="00376817">
            <w:pPr>
              <w:numPr>
                <w:ilvl w:val="0"/>
                <w:numId w:val="19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073BF">
              <w:rPr>
                <w:rFonts w:ascii="Arial" w:hAnsi="Arial" w:cs="Arial"/>
                <w:sz w:val="20"/>
                <w:szCs w:val="20"/>
              </w:rPr>
              <w:t>Follow site procedures at all times</w:t>
            </w:r>
            <w:proofErr w:type="gramEnd"/>
            <w:r w:rsidRPr="00D073BF">
              <w:rPr>
                <w:rFonts w:ascii="Arial" w:hAnsi="Arial" w:cs="Arial"/>
                <w:sz w:val="20"/>
                <w:szCs w:val="20"/>
              </w:rPr>
              <w:t>, i.e. signing-in processes etc.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D56E1B" w14:textId="77777777" w:rsidR="00D073BF" w:rsidRPr="00D073BF" w:rsidRDefault="00D073BF" w:rsidP="00BD68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3BF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EDAF71" w14:textId="77777777" w:rsidR="00D073BF" w:rsidRPr="00D073BF" w:rsidRDefault="00D073BF" w:rsidP="00BD68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3B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704D47" w14:textId="77777777" w:rsidR="00D073BF" w:rsidRPr="00D073BF" w:rsidRDefault="00D073BF" w:rsidP="00BD684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3BF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5184B9" w14:textId="77777777" w:rsidR="00D073BF" w:rsidRPr="00D073BF" w:rsidRDefault="00D073BF" w:rsidP="00BD6847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073BF" w:rsidRPr="00F84555" w14:paraId="5EDF9B7B" w14:textId="77777777" w:rsidTr="00376817">
        <w:trPr>
          <w:trHeight w:val="1701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F40F83" w14:textId="77777777" w:rsidR="00D073BF" w:rsidRPr="00376817" w:rsidRDefault="00D073BF" w:rsidP="001B2A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76817">
              <w:rPr>
                <w:rFonts w:ascii="Arial" w:hAnsi="Arial" w:cs="Arial"/>
                <w:b/>
                <w:sz w:val="16"/>
                <w:szCs w:val="16"/>
              </w:rPr>
              <w:t>10.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0402E2" w14:textId="77777777" w:rsidR="00D073BF" w:rsidRPr="00F84555" w:rsidRDefault="00D073BF" w:rsidP="00BD6847">
            <w:pPr>
              <w:rPr>
                <w:rFonts w:ascii="Arial" w:hAnsi="Arial" w:cs="Arial"/>
                <w:sz w:val="20"/>
                <w:szCs w:val="20"/>
              </w:rPr>
            </w:pPr>
            <w:r w:rsidRPr="00F84555">
              <w:rPr>
                <w:rFonts w:ascii="Arial" w:hAnsi="Arial" w:cs="Arial"/>
                <w:sz w:val="20"/>
                <w:szCs w:val="20"/>
              </w:rPr>
              <w:t>Unfamiliar working environment (client premises)</w:t>
            </w:r>
          </w:p>
          <w:p w14:paraId="4DEF8054" w14:textId="77777777" w:rsidR="00D073BF" w:rsidRPr="00F84555" w:rsidRDefault="00D073BF" w:rsidP="00BD6847">
            <w:pPr>
              <w:rPr>
                <w:rFonts w:ascii="Arial" w:hAnsi="Arial" w:cs="Arial"/>
                <w:sz w:val="20"/>
                <w:szCs w:val="20"/>
              </w:rPr>
            </w:pPr>
          </w:p>
          <w:p w14:paraId="781AE377" w14:textId="77777777" w:rsidR="00D073BF" w:rsidRPr="00F84555" w:rsidRDefault="00D073BF" w:rsidP="00BD684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F84555">
              <w:rPr>
                <w:rFonts w:ascii="Arial" w:hAnsi="Arial" w:cs="Arial"/>
                <w:i/>
                <w:sz w:val="16"/>
                <w:szCs w:val="16"/>
              </w:rPr>
              <w:t xml:space="preserve">Staff member may suffer injury </w:t>
            </w:r>
            <w:proofErr w:type="gramStart"/>
            <w:r w:rsidRPr="00F84555">
              <w:rPr>
                <w:rFonts w:ascii="Arial" w:hAnsi="Arial" w:cs="Arial"/>
                <w:i/>
                <w:sz w:val="16"/>
                <w:szCs w:val="16"/>
              </w:rPr>
              <w:t>as a result of</w:t>
            </w:r>
            <w:proofErr w:type="gramEnd"/>
            <w:r w:rsidRPr="00F84555">
              <w:rPr>
                <w:rFonts w:ascii="Arial" w:hAnsi="Arial" w:cs="Arial"/>
                <w:i/>
                <w:sz w:val="16"/>
                <w:szCs w:val="16"/>
              </w:rPr>
              <w:t xml:space="preserve"> unfamiliarity with site conditions or </w:t>
            </w:r>
            <w:proofErr w:type="gramStart"/>
            <w:r w:rsidRPr="00F84555">
              <w:rPr>
                <w:rFonts w:ascii="Arial" w:hAnsi="Arial" w:cs="Arial"/>
                <w:i/>
                <w:sz w:val="16"/>
                <w:szCs w:val="16"/>
              </w:rPr>
              <w:t>as a result of</w:t>
            </w:r>
            <w:proofErr w:type="gramEnd"/>
            <w:r w:rsidRPr="00F84555">
              <w:rPr>
                <w:rFonts w:ascii="Arial" w:hAnsi="Arial" w:cs="Arial"/>
                <w:i/>
                <w:sz w:val="16"/>
                <w:szCs w:val="16"/>
              </w:rPr>
              <w:t xml:space="preserve"> other activities occurring on site.  Also, lack of understanding in the event of an emergency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53AFA" w14:textId="77777777" w:rsidR="00D073BF" w:rsidRPr="00F84555" w:rsidRDefault="00D073BF" w:rsidP="00BD68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455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044E48" w14:textId="77777777" w:rsidR="00D073BF" w:rsidRPr="00F84555" w:rsidRDefault="00D073BF" w:rsidP="00BD68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455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3BE23E" w14:textId="77777777" w:rsidR="00D073BF" w:rsidRPr="00F84555" w:rsidRDefault="00D073BF" w:rsidP="00BD684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84555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3464E" w14:textId="23587C35" w:rsidR="00D073BF" w:rsidRPr="00F84555" w:rsidRDefault="00F84555" w:rsidP="00376817">
            <w:pPr>
              <w:pStyle w:val="ListParagraph"/>
              <w:numPr>
                <w:ilvl w:val="0"/>
                <w:numId w:val="19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F84555">
              <w:rPr>
                <w:rFonts w:ascii="Arial" w:hAnsi="Arial" w:cs="Arial"/>
                <w:sz w:val="20"/>
                <w:szCs w:val="20"/>
              </w:rPr>
              <w:t>Staff member will seek (where appropriate)</w:t>
            </w:r>
            <w:r w:rsidR="00D073BF" w:rsidRPr="00F84555">
              <w:rPr>
                <w:rFonts w:ascii="Arial" w:hAnsi="Arial" w:cs="Arial"/>
                <w:sz w:val="20"/>
                <w:szCs w:val="20"/>
              </w:rPr>
              <w:t xml:space="preserve"> advice regarding any </w:t>
            </w:r>
            <w:r w:rsidR="00376817" w:rsidRPr="00F84555">
              <w:rPr>
                <w:rFonts w:ascii="Arial" w:hAnsi="Arial" w:cs="Arial"/>
                <w:sz w:val="20"/>
                <w:szCs w:val="20"/>
              </w:rPr>
              <w:t>site-specific</w:t>
            </w:r>
            <w:r w:rsidR="00D073BF" w:rsidRPr="00F84555">
              <w:rPr>
                <w:rFonts w:ascii="Arial" w:hAnsi="Arial" w:cs="Arial"/>
                <w:sz w:val="20"/>
                <w:szCs w:val="20"/>
              </w:rPr>
              <w:t xml:space="preserve"> conditions that could affect their health and safety.</w:t>
            </w:r>
          </w:p>
          <w:p w14:paraId="318CF9C0" w14:textId="77777777" w:rsidR="00D073BF" w:rsidRPr="00F84555" w:rsidRDefault="00D073BF" w:rsidP="00376817">
            <w:pPr>
              <w:pStyle w:val="ListParagraph"/>
              <w:numPr>
                <w:ilvl w:val="0"/>
                <w:numId w:val="19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F84555">
              <w:rPr>
                <w:rFonts w:ascii="Arial" w:hAnsi="Arial" w:cs="Arial"/>
                <w:sz w:val="20"/>
                <w:szCs w:val="20"/>
              </w:rPr>
              <w:t>Staff member to make themselves aware of any sit</w:t>
            </w:r>
            <w:r w:rsidR="00F84555" w:rsidRPr="00F84555">
              <w:rPr>
                <w:rFonts w:ascii="Arial" w:hAnsi="Arial" w:cs="Arial"/>
                <w:sz w:val="20"/>
                <w:szCs w:val="20"/>
              </w:rPr>
              <w:t>e emergency procedures.</w:t>
            </w:r>
          </w:p>
          <w:p w14:paraId="0856054F" w14:textId="77777777" w:rsidR="00D073BF" w:rsidRPr="00F84555" w:rsidRDefault="00F84555" w:rsidP="00376817">
            <w:pPr>
              <w:pStyle w:val="ListParagraph"/>
              <w:numPr>
                <w:ilvl w:val="0"/>
                <w:numId w:val="19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F84555">
              <w:rPr>
                <w:rFonts w:ascii="Arial" w:hAnsi="Arial" w:cs="Arial"/>
                <w:sz w:val="20"/>
                <w:szCs w:val="20"/>
              </w:rPr>
              <w:t xml:space="preserve">PPE provided and </w:t>
            </w:r>
            <w:r w:rsidR="00D073BF" w:rsidRPr="00F84555">
              <w:rPr>
                <w:rFonts w:ascii="Arial" w:hAnsi="Arial" w:cs="Arial"/>
                <w:sz w:val="20"/>
                <w:szCs w:val="20"/>
              </w:rPr>
              <w:t>wo</w:t>
            </w:r>
            <w:r w:rsidRPr="00F84555">
              <w:rPr>
                <w:rFonts w:ascii="Arial" w:hAnsi="Arial" w:cs="Arial"/>
                <w:sz w:val="20"/>
                <w:szCs w:val="20"/>
              </w:rPr>
              <w:t>rn where dictated by site specific rules.</w:t>
            </w:r>
          </w:p>
          <w:p w14:paraId="671650E8" w14:textId="77777777" w:rsidR="00D073BF" w:rsidRPr="00F84555" w:rsidRDefault="00F84555" w:rsidP="00376817">
            <w:pPr>
              <w:pStyle w:val="ListParagraph"/>
              <w:numPr>
                <w:ilvl w:val="0"/>
                <w:numId w:val="19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F84555">
              <w:rPr>
                <w:rFonts w:ascii="Arial" w:hAnsi="Arial" w:cs="Arial"/>
                <w:sz w:val="20"/>
                <w:szCs w:val="20"/>
              </w:rPr>
              <w:t>Staff member to leave site</w:t>
            </w:r>
            <w:r w:rsidR="00D073BF" w:rsidRPr="00F84555">
              <w:rPr>
                <w:rFonts w:ascii="Arial" w:hAnsi="Arial" w:cs="Arial"/>
                <w:sz w:val="20"/>
                <w:szCs w:val="20"/>
              </w:rPr>
              <w:t xml:space="preserve"> when they feel there is a threat to their health or safety.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2AD0BC" w14:textId="77777777" w:rsidR="00D073BF" w:rsidRPr="00F84555" w:rsidRDefault="00D073BF" w:rsidP="00BD68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455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6B130" w14:textId="77777777" w:rsidR="00D073BF" w:rsidRPr="00F84555" w:rsidRDefault="00F84555" w:rsidP="00BD68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455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83FB3" w14:textId="77777777" w:rsidR="00D073BF" w:rsidRPr="00F84555" w:rsidRDefault="00F84555" w:rsidP="00BD684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84555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5097E2" w14:textId="77777777" w:rsidR="00D073BF" w:rsidRPr="00F84555" w:rsidRDefault="00D073BF" w:rsidP="00BD6847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435CAA8E" w14:textId="77777777" w:rsidR="00836DAF" w:rsidRDefault="00836DAF">
      <w:pPr>
        <w:rPr>
          <w:rFonts w:ascii="Arial" w:hAnsi="Arial" w:cs="Arial"/>
          <w:sz w:val="20"/>
          <w:highlight w:val="yellow"/>
        </w:rPr>
      </w:pPr>
    </w:p>
    <w:p w14:paraId="2A1E9D34" w14:textId="77777777" w:rsidR="00376817" w:rsidRDefault="00376817">
      <w:pPr>
        <w:rPr>
          <w:rFonts w:ascii="Arial" w:hAnsi="Arial" w:cs="Arial"/>
          <w:sz w:val="20"/>
          <w:highlight w:val="yellow"/>
        </w:rPr>
      </w:pPr>
    </w:p>
    <w:tbl>
      <w:tblPr>
        <w:tblW w:w="150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992"/>
        <w:gridCol w:w="9225"/>
        <w:gridCol w:w="1701"/>
        <w:gridCol w:w="1275"/>
        <w:gridCol w:w="1276"/>
      </w:tblGrid>
      <w:tr w:rsidR="00485232" w:rsidRPr="001229A9" w14:paraId="1BF30D56" w14:textId="77777777" w:rsidTr="009D335B">
        <w:trPr>
          <w:trHeight w:val="397"/>
        </w:trPr>
        <w:tc>
          <w:tcPr>
            <w:tcW w:w="15026" w:type="dxa"/>
            <w:gridSpan w:val="6"/>
            <w:shd w:val="clear" w:color="auto" w:fill="D9D9D9"/>
            <w:vAlign w:val="center"/>
          </w:tcPr>
          <w:p w14:paraId="744F295F" w14:textId="77777777" w:rsidR="00485232" w:rsidRPr="00836DAF" w:rsidRDefault="00485232" w:rsidP="008B478D">
            <w:pPr>
              <w:jc w:val="center"/>
              <w:rPr>
                <w:rFonts w:ascii="Arial" w:hAnsi="Arial" w:cs="Arial"/>
                <w:b/>
              </w:rPr>
            </w:pPr>
            <w:r w:rsidRPr="00836DAF">
              <w:rPr>
                <w:rFonts w:ascii="Arial" w:hAnsi="Arial" w:cs="Arial"/>
                <w:b/>
              </w:rPr>
              <w:t>ACTION ARISING FROM RISK ASSESSMENT</w:t>
            </w:r>
          </w:p>
        </w:tc>
      </w:tr>
      <w:tr w:rsidR="000A4D42" w:rsidRPr="001229A9" w14:paraId="11394F5D" w14:textId="77777777" w:rsidTr="00982090">
        <w:trPr>
          <w:trHeight w:val="510"/>
        </w:trPr>
        <w:tc>
          <w:tcPr>
            <w:tcW w:w="55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6535E67" w14:textId="77777777" w:rsidR="00485232" w:rsidRPr="00836DAF" w:rsidRDefault="00485232" w:rsidP="008B47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36DAF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57597E2B" w14:textId="77777777" w:rsidR="00485232" w:rsidRPr="00836DAF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36DAF">
              <w:rPr>
                <w:rFonts w:ascii="Arial" w:hAnsi="Arial" w:cs="Arial"/>
                <w:b/>
                <w:sz w:val="18"/>
                <w:szCs w:val="18"/>
              </w:rPr>
              <w:t>Risk Rating</w:t>
            </w:r>
          </w:p>
        </w:tc>
        <w:tc>
          <w:tcPr>
            <w:tcW w:w="9225" w:type="dxa"/>
            <w:shd w:val="clear" w:color="auto" w:fill="D9D9D9"/>
            <w:vAlign w:val="center"/>
          </w:tcPr>
          <w:p w14:paraId="1F4A0EEA" w14:textId="77777777" w:rsidR="00485232" w:rsidRPr="00836DAF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36DAF"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72AF1EF" w14:textId="77777777" w:rsidR="00485232" w:rsidRPr="00836DAF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36DAF">
              <w:rPr>
                <w:rFonts w:ascii="Arial" w:hAnsi="Arial" w:cs="Arial"/>
                <w:b/>
                <w:sz w:val="18"/>
                <w:szCs w:val="18"/>
              </w:rPr>
              <w:t xml:space="preserve">Person (s) </w:t>
            </w:r>
            <w:r w:rsidRPr="00836DAF">
              <w:rPr>
                <w:rFonts w:ascii="Arial" w:hAnsi="Arial" w:cs="Arial"/>
                <w:b/>
                <w:sz w:val="16"/>
                <w:szCs w:val="18"/>
              </w:rPr>
              <w:t>Responsible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4590503D" w14:textId="77777777" w:rsidR="00485232" w:rsidRPr="00836DAF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36DAF">
              <w:rPr>
                <w:rFonts w:ascii="Arial" w:hAnsi="Arial" w:cs="Arial"/>
                <w:b/>
                <w:sz w:val="18"/>
                <w:szCs w:val="18"/>
              </w:rPr>
              <w:t>Target Date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C631C16" w14:textId="77777777" w:rsidR="00485232" w:rsidRPr="00836DAF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36DAF">
              <w:rPr>
                <w:rFonts w:ascii="Arial" w:hAnsi="Arial" w:cs="Arial"/>
                <w:b/>
                <w:sz w:val="18"/>
                <w:szCs w:val="18"/>
              </w:rPr>
              <w:t xml:space="preserve">Date </w:t>
            </w:r>
            <w:r w:rsidRPr="00836DAF">
              <w:rPr>
                <w:rFonts w:ascii="Arial" w:hAnsi="Arial" w:cs="Arial"/>
                <w:b/>
                <w:sz w:val="16"/>
                <w:szCs w:val="18"/>
              </w:rPr>
              <w:t>Completed</w:t>
            </w:r>
          </w:p>
        </w:tc>
      </w:tr>
      <w:tr w:rsidR="0053410E" w:rsidRPr="003F041C" w14:paraId="44416CC1" w14:textId="77777777" w:rsidTr="00982090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14:paraId="5EA64E51" w14:textId="77777777" w:rsidR="0053410E" w:rsidRPr="00982090" w:rsidRDefault="003F041C" w:rsidP="002109E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82090">
              <w:rPr>
                <w:rFonts w:ascii="Arial" w:hAnsi="Arial" w:cs="Arial"/>
                <w:b/>
                <w:sz w:val="16"/>
                <w:szCs w:val="16"/>
              </w:rPr>
              <w:t>All</w:t>
            </w:r>
          </w:p>
        </w:tc>
        <w:tc>
          <w:tcPr>
            <w:tcW w:w="992" w:type="dxa"/>
            <w:shd w:val="clear" w:color="auto" w:fill="FFC000"/>
            <w:vAlign w:val="center"/>
          </w:tcPr>
          <w:p w14:paraId="2D1767B9" w14:textId="77777777" w:rsidR="0053410E" w:rsidRPr="00982090" w:rsidRDefault="00983D6E" w:rsidP="002109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82090">
              <w:rPr>
                <w:rFonts w:ascii="Arial" w:hAnsi="Arial" w:cs="Arial"/>
                <w:b/>
                <w:sz w:val="16"/>
                <w:szCs w:val="16"/>
              </w:rPr>
              <w:t>Med</w:t>
            </w:r>
          </w:p>
        </w:tc>
        <w:tc>
          <w:tcPr>
            <w:tcW w:w="9225" w:type="dxa"/>
            <w:vAlign w:val="center"/>
          </w:tcPr>
          <w:p w14:paraId="75F2E611" w14:textId="77777777" w:rsidR="0053410E" w:rsidRPr="00836DAF" w:rsidRDefault="0053410E" w:rsidP="008C347D">
            <w:pPr>
              <w:rPr>
                <w:rFonts w:ascii="Arial" w:hAnsi="Arial" w:cs="Arial"/>
                <w:sz w:val="20"/>
                <w:szCs w:val="20"/>
              </w:rPr>
            </w:pPr>
            <w:r w:rsidRPr="00836DAF">
              <w:rPr>
                <w:rFonts w:ascii="Arial" w:hAnsi="Arial" w:cs="Arial"/>
                <w:sz w:val="20"/>
                <w:szCs w:val="20"/>
              </w:rPr>
              <w:t xml:space="preserve">This risk assessment must be communicated to all staff involved in </w:t>
            </w:r>
            <w:r w:rsidR="008C347D" w:rsidRPr="00836DAF">
              <w:rPr>
                <w:rFonts w:ascii="Arial" w:hAnsi="Arial" w:cs="Arial"/>
                <w:sz w:val="20"/>
                <w:szCs w:val="20"/>
              </w:rPr>
              <w:t>this activity</w:t>
            </w:r>
            <w:r w:rsidRPr="00836DA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02710D6B" w14:textId="59BA43DB" w:rsidR="0053410E" w:rsidRPr="00836DAF" w:rsidRDefault="00982090" w:rsidP="002109E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Geveko </w:t>
            </w:r>
            <w:r w:rsidR="003F041C" w:rsidRPr="00836DAF">
              <w:rPr>
                <w:rFonts w:ascii="Arial" w:hAnsi="Arial" w:cs="Arial"/>
                <w:sz w:val="20"/>
                <w:szCs w:val="20"/>
              </w:rPr>
              <w:t>Markings</w:t>
            </w:r>
            <w:r>
              <w:rPr>
                <w:rFonts w:ascii="Arial" w:hAnsi="Arial" w:cs="Arial"/>
                <w:sz w:val="20"/>
                <w:szCs w:val="20"/>
              </w:rPr>
              <w:t xml:space="preserve"> Management </w:t>
            </w:r>
            <w:r w:rsidR="0053410E" w:rsidRPr="00836DA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3410E" w:rsidRPr="00836DAF">
              <w:rPr>
                <w:rFonts w:ascii="Arial" w:hAnsi="Arial" w:cs="Arial"/>
                <w:sz w:val="14"/>
                <w:szCs w:val="14"/>
              </w:rPr>
              <w:t>supported by MBHS</w:t>
            </w:r>
          </w:p>
        </w:tc>
        <w:tc>
          <w:tcPr>
            <w:tcW w:w="1275" w:type="dxa"/>
            <w:vAlign w:val="center"/>
          </w:tcPr>
          <w:p w14:paraId="461C836F" w14:textId="77777777" w:rsidR="0053410E" w:rsidRPr="00836DAF" w:rsidRDefault="00983D6E" w:rsidP="002109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53410E" w:rsidRPr="00836DAF">
              <w:rPr>
                <w:rFonts w:ascii="Arial" w:hAnsi="Arial" w:cs="Arial"/>
                <w:sz w:val="20"/>
                <w:szCs w:val="20"/>
              </w:rPr>
              <w:t xml:space="preserve"> months </w:t>
            </w:r>
          </w:p>
          <w:p w14:paraId="4EEB10B1" w14:textId="77777777" w:rsidR="0053410E" w:rsidRPr="00836DAF" w:rsidRDefault="0053410E" w:rsidP="002109E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36DAF">
              <w:rPr>
                <w:rFonts w:ascii="Arial" w:hAnsi="Arial" w:cs="Arial"/>
                <w:sz w:val="14"/>
                <w:szCs w:val="14"/>
              </w:rPr>
              <w:t>from date of assessment</w:t>
            </w:r>
          </w:p>
        </w:tc>
        <w:tc>
          <w:tcPr>
            <w:tcW w:w="1276" w:type="dxa"/>
            <w:vAlign w:val="center"/>
          </w:tcPr>
          <w:p w14:paraId="2AEC3F34" w14:textId="14A1B767" w:rsidR="0053410E" w:rsidRPr="00EC059A" w:rsidRDefault="0053410E" w:rsidP="002109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A63767D" w14:textId="77777777" w:rsidR="0020227D" w:rsidRPr="00376817" w:rsidRDefault="0020227D" w:rsidP="0098313B">
      <w:pPr>
        <w:jc w:val="center"/>
        <w:rPr>
          <w:rFonts w:ascii="Arial" w:hAnsi="Arial" w:cs="Arial"/>
          <w:bCs/>
          <w:sz w:val="16"/>
          <w:szCs w:val="10"/>
          <w:highlight w:val="yellow"/>
        </w:rPr>
      </w:pPr>
    </w:p>
    <w:p w14:paraId="52DDF2B6" w14:textId="77777777" w:rsidR="00225519" w:rsidRPr="0020227D" w:rsidRDefault="00225519" w:rsidP="009D335B">
      <w:pPr>
        <w:tabs>
          <w:tab w:val="left" w:pos="9156"/>
        </w:tabs>
        <w:jc w:val="center"/>
        <w:rPr>
          <w:rFonts w:ascii="Arial" w:hAnsi="Arial" w:cs="Arial"/>
          <w:b/>
          <w:sz w:val="28"/>
          <w:szCs w:val="22"/>
        </w:rPr>
      </w:pPr>
      <w:r w:rsidRPr="0020227D">
        <w:rPr>
          <w:rFonts w:ascii="Arial" w:hAnsi="Arial" w:cs="Arial"/>
          <w:b/>
          <w:sz w:val="28"/>
          <w:szCs w:val="22"/>
        </w:rPr>
        <w:lastRenderedPageBreak/>
        <w:t>Acknowledgement</w:t>
      </w:r>
    </w:p>
    <w:p w14:paraId="27B5059D" w14:textId="77777777" w:rsidR="009D335B" w:rsidRPr="0020227D" w:rsidRDefault="0098313B" w:rsidP="0098313B">
      <w:pPr>
        <w:jc w:val="center"/>
        <w:rPr>
          <w:rFonts w:ascii="Arial" w:hAnsi="Arial" w:cs="Arial"/>
          <w:sz w:val="22"/>
          <w:szCs w:val="22"/>
        </w:rPr>
      </w:pPr>
      <w:r w:rsidRPr="0020227D">
        <w:rPr>
          <w:rFonts w:ascii="Arial" w:hAnsi="Arial" w:cs="Arial"/>
          <w:sz w:val="22"/>
          <w:szCs w:val="22"/>
        </w:rPr>
        <w:t xml:space="preserve">The following members of staff </w:t>
      </w:r>
      <w:r w:rsidR="009D335B" w:rsidRPr="0020227D">
        <w:rPr>
          <w:rFonts w:ascii="Arial" w:hAnsi="Arial" w:cs="Arial"/>
          <w:sz w:val="22"/>
          <w:szCs w:val="22"/>
        </w:rPr>
        <w:t>have read this risk assessment.</w:t>
      </w:r>
    </w:p>
    <w:p w14:paraId="66A5152D" w14:textId="77777777" w:rsidR="0098313B" w:rsidRPr="0020227D" w:rsidRDefault="0098313B" w:rsidP="0098313B">
      <w:pPr>
        <w:jc w:val="center"/>
      </w:pPr>
      <w:r w:rsidRPr="0020227D">
        <w:rPr>
          <w:rFonts w:ascii="Arial" w:hAnsi="Arial" w:cs="Arial"/>
          <w:sz w:val="22"/>
          <w:szCs w:val="22"/>
        </w:rPr>
        <w:t>Their signatures are confirmation that they have read and understood all which is within its contents.</w:t>
      </w:r>
    </w:p>
    <w:p w14:paraId="662A4194" w14:textId="77777777" w:rsidR="0098313B" w:rsidRPr="0020227D" w:rsidRDefault="0098313B" w:rsidP="0098313B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98313B" w:rsidRPr="002201B2" w14:paraId="68892D19" w14:textId="77777777" w:rsidTr="00316403">
        <w:trPr>
          <w:trHeight w:val="510"/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7E22A99F" w14:textId="77777777" w:rsidR="0098313B" w:rsidRPr="0020227D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12D23752" w14:textId="77777777" w:rsidR="0098313B" w:rsidRPr="0020227D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  <w:vAlign w:val="center"/>
          </w:tcPr>
          <w:p w14:paraId="25A0F053" w14:textId="77777777" w:rsidR="0098313B" w:rsidRPr="0020227D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  <w:vAlign w:val="center"/>
          </w:tcPr>
          <w:p w14:paraId="2A306816" w14:textId="77777777" w:rsidR="0098313B" w:rsidRPr="0020227D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1E15D5DB" w14:textId="77777777" w:rsidR="0098313B" w:rsidRPr="0020227D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  <w:vAlign w:val="center"/>
          </w:tcPr>
          <w:p w14:paraId="46B9FF6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Date</w:t>
            </w:r>
          </w:p>
        </w:tc>
      </w:tr>
      <w:tr w:rsidR="0098313B" w:rsidRPr="002201B2" w14:paraId="1CD22CEB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719407D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6FEF68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0E43ED3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5EF0007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384FAD6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63BB204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21CF6603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4612072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CA8CCC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2C4492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2F364D3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13DACE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61EAC9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78E2FD7E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C89361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6EBEDC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440D258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4765CE7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7AF637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0E87556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778141E3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3723BEC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5A1F9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97A10F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4AEA719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F14396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65EAB07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3008DCB2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34C98E3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360907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1A940F7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D20F11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33CEAC9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1ABF180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34542B18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5F07559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76B027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1F4A075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60951D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E95F49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39D4D09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2EBBE909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1C060E9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F6971C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B3F5D8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48F3C34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4A9786A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3216C62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3AE33CB9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79E7BA3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49DF8F7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08EDC9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23B0331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39A5BF3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26A59F7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063325A3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3A9D4A4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F37E4D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E53759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42D2AEA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783B24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025B5E0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5D4F0D0D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733791B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5DD1BF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E86BA3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11A2572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BF71D9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237AF5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0A61DA8E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3CB4813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3CDFE7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40A8BD4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24722BB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4B045DB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018C9CA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37F54028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670A3C0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EAE822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7C2B4A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639A53B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328BACB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336EAD2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56AAFE98" w14:textId="77777777" w:rsidR="00CF161F" w:rsidRPr="002201B2" w:rsidRDefault="00CF161F">
      <w:pPr>
        <w:rPr>
          <w:rFonts w:ascii="Arial" w:hAnsi="Arial" w:cs="Arial"/>
        </w:rPr>
      </w:pPr>
    </w:p>
    <w:sectPr w:rsidR="00CF161F" w:rsidRPr="002201B2" w:rsidSect="00376817">
      <w:headerReference w:type="default" r:id="rId8"/>
      <w:footerReference w:type="default" r:id="rId9"/>
      <w:pgSz w:w="16838" w:h="11906" w:orient="landscape" w:code="9"/>
      <w:pgMar w:top="851" w:right="907" w:bottom="709" w:left="907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9490F" w14:textId="77777777" w:rsidR="00D82A7A" w:rsidRDefault="00D82A7A">
      <w:r>
        <w:separator/>
      </w:r>
    </w:p>
  </w:endnote>
  <w:endnote w:type="continuationSeparator" w:id="0">
    <w:p w14:paraId="4175C6CC" w14:textId="77777777" w:rsidR="00D82A7A" w:rsidRDefault="00D82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 LightCon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 MediumCond">
    <w:altName w:val="HelveticaNeue MediumCon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92" w:type="dxa"/>
      <w:tblLook w:val="04A0" w:firstRow="1" w:lastRow="0" w:firstColumn="1" w:lastColumn="0" w:noHBand="0" w:noVBand="1"/>
    </w:tblPr>
    <w:tblGrid>
      <w:gridCol w:w="4928"/>
      <w:gridCol w:w="4929"/>
      <w:gridCol w:w="5135"/>
    </w:tblGrid>
    <w:tr w:rsidR="00DD58D1" w:rsidRPr="00376817" w14:paraId="21F1438E" w14:textId="77777777" w:rsidTr="00787066">
      <w:tc>
        <w:tcPr>
          <w:tcW w:w="4928" w:type="dxa"/>
        </w:tcPr>
        <w:p w14:paraId="1B1ACF36" w14:textId="77777777" w:rsidR="00DD58D1" w:rsidRPr="00376817" w:rsidRDefault="00DD58D1" w:rsidP="002109E8">
          <w:pPr>
            <w:pStyle w:val="Footer"/>
            <w:rPr>
              <w:rFonts w:ascii="Arial" w:hAnsi="Arial" w:cs="Arial"/>
              <w:color w:val="D9D9D9" w:themeColor="background1" w:themeShade="D9"/>
              <w:sz w:val="18"/>
              <w:szCs w:val="18"/>
            </w:rPr>
          </w:pPr>
          <w:r w:rsidRPr="00376817">
            <w:rPr>
              <w:rFonts w:ascii="Arial" w:hAnsi="Arial" w:cs="Arial"/>
              <w:color w:val="D9D9D9" w:themeColor="background1" w:themeShade="D9"/>
              <w:sz w:val="16"/>
              <w:szCs w:val="16"/>
            </w:rPr>
            <w:t>MB Health &amp; Safety Ltd</w:t>
          </w:r>
        </w:p>
      </w:tc>
      <w:tc>
        <w:tcPr>
          <w:tcW w:w="4929" w:type="dxa"/>
        </w:tcPr>
        <w:p w14:paraId="6E8BFA32" w14:textId="59988FD9" w:rsidR="00DD58D1" w:rsidRPr="00DD58D1" w:rsidRDefault="00DD58D1" w:rsidP="00DD58D1">
          <w:pPr>
            <w:pStyle w:val="Footer"/>
            <w:jc w:val="center"/>
            <w:rPr>
              <w:rFonts w:ascii="Arial" w:hAnsi="Arial" w:cs="Arial"/>
              <w:sz w:val="16"/>
              <w:szCs w:val="18"/>
            </w:rPr>
          </w:pPr>
          <w:r>
            <w:rPr>
              <w:rFonts w:ascii="Arial" w:hAnsi="Arial" w:cs="Arial"/>
              <w:sz w:val="16"/>
              <w:szCs w:val="18"/>
            </w:rPr>
            <w:t>V</w:t>
          </w:r>
          <w:r w:rsidR="00376817">
            <w:rPr>
              <w:rFonts w:ascii="Arial" w:hAnsi="Arial" w:cs="Arial"/>
              <w:sz w:val="16"/>
              <w:szCs w:val="18"/>
            </w:rPr>
            <w:t>ersion 2</w:t>
          </w:r>
        </w:p>
      </w:tc>
      <w:tc>
        <w:tcPr>
          <w:tcW w:w="5135" w:type="dxa"/>
        </w:tcPr>
        <w:p w14:paraId="0B0A371E" w14:textId="77777777" w:rsidR="00DD58D1" w:rsidRPr="00376817" w:rsidRDefault="00DD58D1" w:rsidP="002109E8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  <w:r w:rsidRPr="00376817">
            <w:rPr>
              <w:rFonts w:ascii="Arial" w:hAnsi="Arial" w:cs="Arial"/>
              <w:sz w:val="16"/>
              <w:szCs w:val="16"/>
            </w:rPr>
            <w:t xml:space="preserve">Page </w:t>
          </w:r>
          <w:r w:rsidRPr="00376817">
            <w:rPr>
              <w:rFonts w:ascii="Arial" w:hAnsi="Arial" w:cs="Arial"/>
              <w:sz w:val="16"/>
              <w:szCs w:val="16"/>
            </w:rPr>
            <w:fldChar w:fldCharType="begin"/>
          </w:r>
          <w:r w:rsidRPr="00376817">
            <w:rPr>
              <w:rFonts w:ascii="Arial" w:hAnsi="Arial" w:cs="Arial"/>
              <w:sz w:val="16"/>
              <w:szCs w:val="16"/>
            </w:rPr>
            <w:instrText xml:space="preserve"> PAGE </w:instrText>
          </w:r>
          <w:r w:rsidRPr="00376817">
            <w:rPr>
              <w:rFonts w:ascii="Arial" w:hAnsi="Arial" w:cs="Arial"/>
              <w:sz w:val="16"/>
              <w:szCs w:val="16"/>
            </w:rPr>
            <w:fldChar w:fldCharType="separate"/>
          </w:r>
          <w:r w:rsidR="00EC059A" w:rsidRPr="00376817">
            <w:rPr>
              <w:rFonts w:ascii="Arial" w:hAnsi="Arial" w:cs="Arial"/>
              <w:noProof/>
              <w:sz w:val="16"/>
              <w:szCs w:val="16"/>
            </w:rPr>
            <w:t>5</w:t>
          </w:r>
          <w:r w:rsidRPr="00376817">
            <w:rPr>
              <w:rFonts w:ascii="Arial" w:hAnsi="Arial" w:cs="Arial"/>
              <w:sz w:val="16"/>
              <w:szCs w:val="16"/>
            </w:rPr>
            <w:fldChar w:fldCharType="end"/>
          </w:r>
          <w:r w:rsidRPr="00376817">
            <w:rPr>
              <w:rFonts w:ascii="Arial" w:hAnsi="Arial" w:cs="Arial"/>
              <w:sz w:val="16"/>
              <w:szCs w:val="16"/>
            </w:rPr>
            <w:t xml:space="preserve"> of </w:t>
          </w:r>
          <w:r w:rsidRPr="00376817">
            <w:rPr>
              <w:rFonts w:ascii="Arial" w:hAnsi="Arial" w:cs="Arial"/>
              <w:sz w:val="16"/>
              <w:szCs w:val="16"/>
            </w:rPr>
            <w:fldChar w:fldCharType="begin"/>
          </w:r>
          <w:r w:rsidRPr="00376817">
            <w:rPr>
              <w:rFonts w:ascii="Arial" w:hAnsi="Arial" w:cs="Arial"/>
              <w:sz w:val="16"/>
              <w:szCs w:val="16"/>
            </w:rPr>
            <w:instrText xml:space="preserve"> NUMPAGES  </w:instrText>
          </w:r>
          <w:r w:rsidRPr="00376817">
            <w:rPr>
              <w:rFonts w:ascii="Arial" w:hAnsi="Arial" w:cs="Arial"/>
              <w:sz w:val="16"/>
              <w:szCs w:val="16"/>
            </w:rPr>
            <w:fldChar w:fldCharType="separate"/>
          </w:r>
          <w:r w:rsidR="00EC059A" w:rsidRPr="00376817">
            <w:rPr>
              <w:rFonts w:ascii="Arial" w:hAnsi="Arial" w:cs="Arial"/>
              <w:noProof/>
              <w:sz w:val="16"/>
              <w:szCs w:val="16"/>
            </w:rPr>
            <w:t>6</w:t>
          </w:r>
          <w:r w:rsidRPr="00376817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3FB96744" w14:textId="77777777" w:rsidR="007B2D70" w:rsidRPr="00EC582F" w:rsidRDefault="007B2D70" w:rsidP="00EC5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79080" w14:textId="77777777" w:rsidR="00D82A7A" w:rsidRDefault="00D82A7A">
      <w:r>
        <w:separator/>
      </w:r>
    </w:p>
  </w:footnote>
  <w:footnote w:type="continuationSeparator" w:id="0">
    <w:p w14:paraId="2B1A1484" w14:textId="77777777" w:rsidR="00D82A7A" w:rsidRDefault="00D82A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92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5211"/>
      <w:gridCol w:w="6379"/>
      <w:gridCol w:w="3402"/>
    </w:tblGrid>
    <w:tr w:rsidR="00485232" w:rsidRPr="007908A1" w14:paraId="2E303683" w14:textId="77777777" w:rsidTr="009D335B">
      <w:trPr>
        <w:trHeight w:val="1007"/>
      </w:trPr>
      <w:tc>
        <w:tcPr>
          <w:tcW w:w="5211" w:type="dxa"/>
          <w:vAlign w:val="center"/>
        </w:tcPr>
        <w:p w14:paraId="570B60FB" w14:textId="543ABFDC" w:rsidR="001B1A6E" w:rsidRDefault="00376817" w:rsidP="001B1A6E">
          <w:pPr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sz w:val="22"/>
            </w:rPr>
            <w:t>Geveko</w:t>
          </w:r>
          <w:r w:rsidR="001B1A6E">
            <w:rPr>
              <w:rFonts w:ascii="Arial" w:hAnsi="Arial" w:cs="Arial"/>
              <w:sz w:val="22"/>
            </w:rPr>
            <w:t xml:space="preserve"> Markings </w:t>
          </w:r>
        </w:p>
        <w:p w14:paraId="4BE37866" w14:textId="77777777" w:rsidR="00376817" w:rsidRDefault="001B1A6E" w:rsidP="001B1A6E">
          <w:pPr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Unit 6, Oyster Park, 109 Chertsey Road, </w:t>
          </w:r>
        </w:p>
        <w:p w14:paraId="583FEE53" w14:textId="2C770DF4" w:rsidR="007F693C" w:rsidRPr="006D4966" w:rsidRDefault="001B1A6E" w:rsidP="00376817">
          <w:pPr>
            <w:rPr>
              <w:rFonts w:ascii="Arial" w:hAnsi="Arial" w:cs="Arial"/>
              <w:szCs w:val="18"/>
            </w:rPr>
          </w:pPr>
          <w:r>
            <w:rPr>
              <w:rFonts w:ascii="Arial" w:hAnsi="Arial" w:cs="Arial"/>
              <w:sz w:val="18"/>
            </w:rPr>
            <w:t>Byfleet, Surrey.  KT14</w:t>
          </w:r>
          <w:r w:rsidR="00CC6BF1">
            <w:rPr>
              <w:rFonts w:ascii="Arial" w:hAnsi="Arial" w:cs="Arial"/>
              <w:sz w:val="18"/>
            </w:rPr>
            <w:t xml:space="preserve"> </w:t>
          </w:r>
          <w:r>
            <w:rPr>
              <w:rFonts w:ascii="Arial" w:hAnsi="Arial" w:cs="Arial"/>
              <w:sz w:val="18"/>
            </w:rPr>
            <w:t>7AX</w:t>
          </w:r>
        </w:p>
      </w:tc>
      <w:tc>
        <w:tcPr>
          <w:tcW w:w="6379" w:type="dxa"/>
          <w:vAlign w:val="center"/>
        </w:tcPr>
        <w:p w14:paraId="27A6C8C3" w14:textId="77777777" w:rsidR="00485232" w:rsidRPr="007908A1" w:rsidRDefault="00485232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402" w:type="dxa"/>
          <w:vAlign w:val="center"/>
        </w:tcPr>
        <w:p w14:paraId="447095D0" w14:textId="77777777" w:rsidR="00485232" w:rsidRPr="000914EE" w:rsidRDefault="00C72142" w:rsidP="00701358">
          <w:pPr>
            <w:pStyle w:val="Header"/>
            <w:jc w:val="right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>Risk Assessment No:</w:t>
          </w:r>
          <w:r w:rsidR="00840A3A">
            <w:rPr>
              <w:rFonts w:ascii="Arial" w:hAnsi="Arial" w:cs="Arial"/>
              <w:b/>
              <w:sz w:val="20"/>
              <w:szCs w:val="20"/>
            </w:rPr>
            <w:t xml:space="preserve"> 2.2.6</w:t>
          </w:r>
          <w:r w:rsidR="007310A8">
            <w:rPr>
              <w:rFonts w:ascii="Arial" w:hAnsi="Arial" w:cs="Arial"/>
              <w:b/>
              <w:sz w:val="20"/>
              <w:szCs w:val="20"/>
            </w:rPr>
            <w:t xml:space="preserve"> </w:t>
          </w:r>
        </w:p>
      </w:tc>
    </w:tr>
  </w:tbl>
  <w:p w14:paraId="0AA8134A" w14:textId="77777777" w:rsidR="007B2D70" w:rsidRDefault="007B2D70" w:rsidP="006E29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9BE9CB"/>
    <w:multiLevelType w:val="hybridMultilevel"/>
    <w:tmpl w:val="7027B1D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FAEBCEF"/>
    <w:multiLevelType w:val="hybridMultilevel"/>
    <w:tmpl w:val="E8DF277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A719CD"/>
    <w:multiLevelType w:val="hybridMultilevel"/>
    <w:tmpl w:val="E1B458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77E94"/>
    <w:multiLevelType w:val="hybridMultilevel"/>
    <w:tmpl w:val="8748378C"/>
    <w:lvl w:ilvl="0" w:tplc="156C1428">
      <w:start w:val="13"/>
      <w:numFmt w:val="bullet"/>
      <w:lvlText w:val="-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951C4"/>
    <w:multiLevelType w:val="hybridMultilevel"/>
    <w:tmpl w:val="109685AE"/>
    <w:lvl w:ilvl="0" w:tplc="42ECD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71887"/>
    <w:multiLevelType w:val="hybridMultilevel"/>
    <w:tmpl w:val="563491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C01709"/>
    <w:multiLevelType w:val="hybridMultilevel"/>
    <w:tmpl w:val="DFEE69E2"/>
    <w:lvl w:ilvl="0" w:tplc="42ECD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1235E3"/>
    <w:multiLevelType w:val="hybridMultilevel"/>
    <w:tmpl w:val="6734CB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C60421"/>
    <w:multiLevelType w:val="hybridMultilevel"/>
    <w:tmpl w:val="1B5A91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2C53075"/>
    <w:multiLevelType w:val="hybridMultilevel"/>
    <w:tmpl w:val="6EC4C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582DFE"/>
    <w:multiLevelType w:val="hybridMultilevel"/>
    <w:tmpl w:val="3886F40E"/>
    <w:lvl w:ilvl="0" w:tplc="42ECD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9216A1"/>
    <w:multiLevelType w:val="hybridMultilevel"/>
    <w:tmpl w:val="CBC25906"/>
    <w:lvl w:ilvl="0" w:tplc="42ECD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81BF7"/>
    <w:multiLevelType w:val="hybridMultilevel"/>
    <w:tmpl w:val="2FBC8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9B73A6"/>
    <w:multiLevelType w:val="hybridMultilevel"/>
    <w:tmpl w:val="BF50FE52"/>
    <w:lvl w:ilvl="0" w:tplc="42ECD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BF0929"/>
    <w:multiLevelType w:val="hybridMultilevel"/>
    <w:tmpl w:val="25904E58"/>
    <w:lvl w:ilvl="0" w:tplc="F4A28AB0">
      <w:start w:val="1"/>
      <w:numFmt w:val="decimal"/>
      <w:lvlText w:val="2.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9D712E5"/>
    <w:multiLevelType w:val="hybridMultilevel"/>
    <w:tmpl w:val="1B26F7BA"/>
    <w:lvl w:ilvl="0" w:tplc="4E825A14">
      <w:start w:val="1"/>
      <w:numFmt w:val="decimal"/>
      <w:lvlText w:val="2.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180659457">
    <w:abstractNumId w:val="10"/>
  </w:num>
  <w:num w:numId="2" w16cid:durableId="1440831626">
    <w:abstractNumId w:val="2"/>
  </w:num>
  <w:num w:numId="3" w16cid:durableId="2061518211">
    <w:abstractNumId w:val="16"/>
  </w:num>
  <w:num w:numId="4" w16cid:durableId="1826894727">
    <w:abstractNumId w:val="17"/>
  </w:num>
  <w:num w:numId="5" w16cid:durableId="1990815843">
    <w:abstractNumId w:val="6"/>
  </w:num>
  <w:num w:numId="6" w16cid:durableId="1426802936">
    <w:abstractNumId w:val="9"/>
  </w:num>
  <w:num w:numId="7" w16cid:durableId="218053527">
    <w:abstractNumId w:val="14"/>
  </w:num>
  <w:num w:numId="8" w16cid:durableId="1264608903">
    <w:abstractNumId w:val="8"/>
  </w:num>
  <w:num w:numId="9" w16cid:durableId="58919355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04510251">
    <w:abstractNumId w:val="0"/>
  </w:num>
  <w:num w:numId="11" w16cid:durableId="1814330073">
    <w:abstractNumId w:val="1"/>
  </w:num>
  <w:num w:numId="12" w16cid:durableId="784426732">
    <w:abstractNumId w:val="11"/>
  </w:num>
  <w:num w:numId="13" w16cid:durableId="1790663028">
    <w:abstractNumId w:val="3"/>
  </w:num>
  <w:num w:numId="14" w16cid:durableId="1904561320">
    <w:abstractNumId w:val="5"/>
  </w:num>
  <w:num w:numId="15" w16cid:durableId="1564558247">
    <w:abstractNumId w:val="7"/>
  </w:num>
  <w:num w:numId="16" w16cid:durableId="1876771912">
    <w:abstractNumId w:val="12"/>
  </w:num>
  <w:num w:numId="17" w16cid:durableId="1298800853">
    <w:abstractNumId w:val="4"/>
  </w:num>
  <w:num w:numId="18" w16cid:durableId="1232034076">
    <w:abstractNumId w:val="15"/>
  </w:num>
  <w:num w:numId="19" w16cid:durableId="14196714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C94"/>
    <w:rsid w:val="0000460F"/>
    <w:rsid w:val="000078B3"/>
    <w:rsid w:val="00010779"/>
    <w:rsid w:val="00013D57"/>
    <w:rsid w:val="00013ED9"/>
    <w:rsid w:val="0005270D"/>
    <w:rsid w:val="00070FC2"/>
    <w:rsid w:val="000822E0"/>
    <w:rsid w:val="000914EE"/>
    <w:rsid w:val="000961C1"/>
    <w:rsid w:val="000A247E"/>
    <w:rsid w:val="000A2D2B"/>
    <w:rsid w:val="000A38F7"/>
    <w:rsid w:val="000A4C05"/>
    <w:rsid w:val="000A4D42"/>
    <w:rsid w:val="000A5042"/>
    <w:rsid w:val="000B2215"/>
    <w:rsid w:val="000B3050"/>
    <w:rsid w:val="000B623B"/>
    <w:rsid w:val="000C2538"/>
    <w:rsid w:val="000C490B"/>
    <w:rsid w:val="000C7006"/>
    <w:rsid w:val="000D240E"/>
    <w:rsid w:val="000D68E1"/>
    <w:rsid w:val="000E0C49"/>
    <w:rsid w:val="000E4963"/>
    <w:rsid w:val="000E713E"/>
    <w:rsid w:val="000F3624"/>
    <w:rsid w:val="000F5F97"/>
    <w:rsid w:val="000F6FD0"/>
    <w:rsid w:val="00102368"/>
    <w:rsid w:val="00105194"/>
    <w:rsid w:val="001161D5"/>
    <w:rsid w:val="001227EE"/>
    <w:rsid w:val="001229A9"/>
    <w:rsid w:val="00125FDD"/>
    <w:rsid w:val="0012621C"/>
    <w:rsid w:val="00133E75"/>
    <w:rsid w:val="0013672E"/>
    <w:rsid w:val="001540A5"/>
    <w:rsid w:val="00165539"/>
    <w:rsid w:val="001659BF"/>
    <w:rsid w:val="001709C4"/>
    <w:rsid w:val="00184179"/>
    <w:rsid w:val="00190DEB"/>
    <w:rsid w:val="001A0904"/>
    <w:rsid w:val="001B1A6E"/>
    <w:rsid w:val="001B2A26"/>
    <w:rsid w:val="001B2C6B"/>
    <w:rsid w:val="001C37C1"/>
    <w:rsid w:val="001D1F87"/>
    <w:rsid w:val="001D3D21"/>
    <w:rsid w:val="001E6634"/>
    <w:rsid w:val="001E7F06"/>
    <w:rsid w:val="001F1AFA"/>
    <w:rsid w:val="001F1DC6"/>
    <w:rsid w:val="0020227D"/>
    <w:rsid w:val="00207C09"/>
    <w:rsid w:val="002109E8"/>
    <w:rsid w:val="002201B2"/>
    <w:rsid w:val="00225519"/>
    <w:rsid w:val="00226124"/>
    <w:rsid w:val="00230C9F"/>
    <w:rsid w:val="00232092"/>
    <w:rsid w:val="00235B61"/>
    <w:rsid w:val="00262C94"/>
    <w:rsid w:val="002741F6"/>
    <w:rsid w:val="0029566B"/>
    <w:rsid w:val="002A45CF"/>
    <w:rsid w:val="002A6641"/>
    <w:rsid w:val="002C03F1"/>
    <w:rsid w:val="002C28A1"/>
    <w:rsid w:val="002D1016"/>
    <w:rsid w:val="002D2DE5"/>
    <w:rsid w:val="002D3D6E"/>
    <w:rsid w:val="002D5AAC"/>
    <w:rsid w:val="002D5F05"/>
    <w:rsid w:val="002D7E13"/>
    <w:rsid w:val="002E53B0"/>
    <w:rsid w:val="002F08F2"/>
    <w:rsid w:val="00310564"/>
    <w:rsid w:val="0031210E"/>
    <w:rsid w:val="0031353F"/>
    <w:rsid w:val="00314AC0"/>
    <w:rsid w:val="00316403"/>
    <w:rsid w:val="0032130A"/>
    <w:rsid w:val="003224F6"/>
    <w:rsid w:val="003226CA"/>
    <w:rsid w:val="0032476D"/>
    <w:rsid w:val="0032729A"/>
    <w:rsid w:val="003305FF"/>
    <w:rsid w:val="00331437"/>
    <w:rsid w:val="0033416A"/>
    <w:rsid w:val="00347111"/>
    <w:rsid w:val="003655F3"/>
    <w:rsid w:val="00376817"/>
    <w:rsid w:val="00380F2C"/>
    <w:rsid w:val="0038312F"/>
    <w:rsid w:val="00394C86"/>
    <w:rsid w:val="0039530B"/>
    <w:rsid w:val="003A34FC"/>
    <w:rsid w:val="003C4185"/>
    <w:rsid w:val="003D2CB3"/>
    <w:rsid w:val="003E0594"/>
    <w:rsid w:val="003E694D"/>
    <w:rsid w:val="003F041C"/>
    <w:rsid w:val="003F7F4E"/>
    <w:rsid w:val="004145F5"/>
    <w:rsid w:val="00423844"/>
    <w:rsid w:val="00441A18"/>
    <w:rsid w:val="0046087B"/>
    <w:rsid w:val="00485232"/>
    <w:rsid w:val="004871D6"/>
    <w:rsid w:val="004A5CEA"/>
    <w:rsid w:val="004B32F9"/>
    <w:rsid w:val="004B764D"/>
    <w:rsid w:val="004C5BD5"/>
    <w:rsid w:val="004C670E"/>
    <w:rsid w:val="004D466C"/>
    <w:rsid w:val="004D6BC6"/>
    <w:rsid w:val="004D6DDC"/>
    <w:rsid w:val="004F67D3"/>
    <w:rsid w:val="004F6E92"/>
    <w:rsid w:val="005004BF"/>
    <w:rsid w:val="0051110D"/>
    <w:rsid w:val="0051153E"/>
    <w:rsid w:val="00517653"/>
    <w:rsid w:val="00521974"/>
    <w:rsid w:val="00522A01"/>
    <w:rsid w:val="00530C43"/>
    <w:rsid w:val="0053410E"/>
    <w:rsid w:val="00534A9E"/>
    <w:rsid w:val="0054196D"/>
    <w:rsid w:val="00547360"/>
    <w:rsid w:val="00547B87"/>
    <w:rsid w:val="00552BCD"/>
    <w:rsid w:val="00552CF1"/>
    <w:rsid w:val="005535EA"/>
    <w:rsid w:val="00562242"/>
    <w:rsid w:val="0057094C"/>
    <w:rsid w:val="00581899"/>
    <w:rsid w:val="0059340D"/>
    <w:rsid w:val="00593436"/>
    <w:rsid w:val="005A1BC1"/>
    <w:rsid w:val="005A1CB8"/>
    <w:rsid w:val="005A3D90"/>
    <w:rsid w:val="005A5A6B"/>
    <w:rsid w:val="005B4BF7"/>
    <w:rsid w:val="005D2AF6"/>
    <w:rsid w:val="005D3363"/>
    <w:rsid w:val="005D7A3E"/>
    <w:rsid w:val="005E179A"/>
    <w:rsid w:val="005E3A73"/>
    <w:rsid w:val="005F3DB2"/>
    <w:rsid w:val="005F4ED1"/>
    <w:rsid w:val="00601989"/>
    <w:rsid w:val="0060708A"/>
    <w:rsid w:val="0061206A"/>
    <w:rsid w:val="006144D5"/>
    <w:rsid w:val="00617B3D"/>
    <w:rsid w:val="00626F4A"/>
    <w:rsid w:val="00632432"/>
    <w:rsid w:val="00632E2C"/>
    <w:rsid w:val="006372D7"/>
    <w:rsid w:val="006446F2"/>
    <w:rsid w:val="00656EF0"/>
    <w:rsid w:val="0067487B"/>
    <w:rsid w:val="00677EAB"/>
    <w:rsid w:val="006806C5"/>
    <w:rsid w:val="00681B9D"/>
    <w:rsid w:val="006917A7"/>
    <w:rsid w:val="006A3FF2"/>
    <w:rsid w:val="006B247E"/>
    <w:rsid w:val="006B5C55"/>
    <w:rsid w:val="006B68C4"/>
    <w:rsid w:val="006C278E"/>
    <w:rsid w:val="006C3EB8"/>
    <w:rsid w:val="006C5AD7"/>
    <w:rsid w:val="006D09D5"/>
    <w:rsid w:val="006D1E12"/>
    <w:rsid w:val="006D2CFF"/>
    <w:rsid w:val="006D381B"/>
    <w:rsid w:val="006D4966"/>
    <w:rsid w:val="006D4AD6"/>
    <w:rsid w:val="006E1685"/>
    <w:rsid w:val="006E2988"/>
    <w:rsid w:val="006E6F1B"/>
    <w:rsid w:val="006E7F1E"/>
    <w:rsid w:val="006F3188"/>
    <w:rsid w:val="006F65F6"/>
    <w:rsid w:val="006F74CF"/>
    <w:rsid w:val="00701358"/>
    <w:rsid w:val="00711F45"/>
    <w:rsid w:val="007217FB"/>
    <w:rsid w:val="00721E2A"/>
    <w:rsid w:val="00727F06"/>
    <w:rsid w:val="007310A8"/>
    <w:rsid w:val="0073266A"/>
    <w:rsid w:val="00736129"/>
    <w:rsid w:val="007406C2"/>
    <w:rsid w:val="00744E48"/>
    <w:rsid w:val="0075089D"/>
    <w:rsid w:val="00750BCD"/>
    <w:rsid w:val="00770697"/>
    <w:rsid w:val="00771CD6"/>
    <w:rsid w:val="00782DE9"/>
    <w:rsid w:val="00787066"/>
    <w:rsid w:val="007908A1"/>
    <w:rsid w:val="007A14C1"/>
    <w:rsid w:val="007A4A41"/>
    <w:rsid w:val="007B2D70"/>
    <w:rsid w:val="007B4C93"/>
    <w:rsid w:val="007B6039"/>
    <w:rsid w:val="007B71AF"/>
    <w:rsid w:val="007C63F7"/>
    <w:rsid w:val="007C66B4"/>
    <w:rsid w:val="007C68AB"/>
    <w:rsid w:val="007D2B92"/>
    <w:rsid w:val="007D38FF"/>
    <w:rsid w:val="007E3458"/>
    <w:rsid w:val="007E4E34"/>
    <w:rsid w:val="007F693C"/>
    <w:rsid w:val="0080417A"/>
    <w:rsid w:val="008060F6"/>
    <w:rsid w:val="008202CC"/>
    <w:rsid w:val="00832459"/>
    <w:rsid w:val="00835865"/>
    <w:rsid w:val="00836DAF"/>
    <w:rsid w:val="00840A3A"/>
    <w:rsid w:val="008429CC"/>
    <w:rsid w:val="008553EC"/>
    <w:rsid w:val="008648CF"/>
    <w:rsid w:val="0087401B"/>
    <w:rsid w:val="00874C61"/>
    <w:rsid w:val="008759A3"/>
    <w:rsid w:val="00880D0F"/>
    <w:rsid w:val="008812CC"/>
    <w:rsid w:val="00890184"/>
    <w:rsid w:val="008A5C4B"/>
    <w:rsid w:val="008B117F"/>
    <w:rsid w:val="008B478D"/>
    <w:rsid w:val="008C2C98"/>
    <w:rsid w:val="008C347D"/>
    <w:rsid w:val="008D20FD"/>
    <w:rsid w:val="008E3084"/>
    <w:rsid w:val="008F3B88"/>
    <w:rsid w:val="00900CAF"/>
    <w:rsid w:val="00912A00"/>
    <w:rsid w:val="00921F51"/>
    <w:rsid w:val="00937D03"/>
    <w:rsid w:val="00942BB9"/>
    <w:rsid w:val="009444F3"/>
    <w:rsid w:val="00947D6A"/>
    <w:rsid w:val="00951E0E"/>
    <w:rsid w:val="00955A74"/>
    <w:rsid w:val="00972301"/>
    <w:rsid w:val="00976F31"/>
    <w:rsid w:val="00982090"/>
    <w:rsid w:val="0098313B"/>
    <w:rsid w:val="00983D6E"/>
    <w:rsid w:val="00985C62"/>
    <w:rsid w:val="009934E5"/>
    <w:rsid w:val="009979F5"/>
    <w:rsid w:val="009A4CB5"/>
    <w:rsid w:val="009B347E"/>
    <w:rsid w:val="009B5462"/>
    <w:rsid w:val="009B7B7F"/>
    <w:rsid w:val="009C1BE1"/>
    <w:rsid w:val="009C7907"/>
    <w:rsid w:val="009D335B"/>
    <w:rsid w:val="009E166E"/>
    <w:rsid w:val="00A01FEB"/>
    <w:rsid w:val="00A03D7B"/>
    <w:rsid w:val="00A0474F"/>
    <w:rsid w:val="00A04C78"/>
    <w:rsid w:val="00A069D8"/>
    <w:rsid w:val="00A22A70"/>
    <w:rsid w:val="00A3005D"/>
    <w:rsid w:val="00A32778"/>
    <w:rsid w:val="00A33753"/>
    <w:rsid w:val="00A4424F"/>
    <w:rsid w:val="00A44955"/>
    <w:rsid w:val="00A44FF5"/>
    <w:rsid w:val="00A47B59"/>
    <w:rsid w:val="00A5456C"/>
    <w:rsid w:val="00A62749"/>
    <w:rsid w:val="00A638E0"/>
    <w:rsid w:val="00A739F4"/>
    <w:rsid w:val="00A94252"/>
    <w:rsid w:val="00AB0218"/>
    <w:rsid w:val="00AC6854"/>
    <w:rsid w:val="00AD772C"/>
    <w:rsid w:val="00AF48AE"/>
    <w:rsid w:val="00B03A8B"/>
    <w:rsid w:val="00B052FB"/>
    <w:rsid w:val="00B06DBE"/>
    <w:rsid w:val="00B07B9C"/>
    <w:rsid w:val="00B07EE2"/>
    <w:rsid w:val="00B210D7"/>
    <w:rsid w:val="00B21B40"/>
    <w:rsid w:val="00B23D1E"/>
    <w:rsid w:val="00B24028"/>
    <w:rsid w:val="00B24135"/>
    <w:rsid w:val="00B2640E"/>
    <w:rsid w:val="00B30B38"/>
    <w:rsid w:val="00B37A18"/>
    <w:rsid w:val="00B4365C"/>
    <w:rsid w:val="00B4389B"/>
    <w:rsid w:val="00B47813"/>
    <w:rsid w:val="00B51779"/>
    <w:rsid w:val="00B66158"/>
    <w:rsid w:val="00B74D87"/>
    <w:rsid w:val="00B76FCD"/>
    <w:rsid w:val="00B87238"/>
    <w:rsid w:val="00BA2C78"/>
    <w:rsid w:val="00BC07CB"/>
    <w:rsid w:val="00BC74D2"/>
    <w:rsid w:val="00BD507A"/>
    <w:rsid w:val="00BD6847"/>
    <w:rsid w:val="00BD72E6"/>
    <w:rsid w:val="00BE0C24"/>
    <w:rsid w:val="00BE2B5E"/>
    <w:rsid w:val="00BE2B66"/>
    <w:rsid w:val="00BF11DB"/>
    <w:rsid w:val="00BF5011"/>
    <w:rsid w:val="00C30A5A"/>
    <w:rsid w:val="00C31CC3"/>
    <w:rsid w:val="00C34BE7"/>
    <w:rsid w:val="00C34E6F"/>
    <w:rsid w:val="00C410B6"/>
    <w:rsid w:val="00C410D5"/>
    <w:rsid w:val="00C4626F"/>
    <w:rsid w:val="00C64F28"/>
    <w:rsid w:val="00C65647"/>
    <w:rsid w:val="00C70267"/>
    <w:rsid w:val="00C72142"/>
    <w:rsid w:val="00C75748"/>
    <w:rsid w:val="00C869AC"/>
    <w:rsid w:val="00C934A7"/>
    <w:rsid w:val="00C9450C"/>
    <w:rsid w:val="00C95B1C"/>
    <w:rsid w:val="00CB2BE2"/>
    <w:rsid w:val="00CC6165"/>
    <w:rsid w:val="00CC6BF1"/>
    <w:rsid w:val="00CD0052"/>
    <w:rsid w:val="00CD194C"/>
    <w:rsid w:val="00CD436D"/>
    <w:rsid w:val="00CD5025"/>
    <w:rsid w:val="00CE4236"/>
    <w:rsid w:val="00CE4601"/>
    <w:rsid w:val="00CE7C02"/>
    <w:rsid w:val="00CF13C1"/>
    <w:rsid w:val="00CF161F"/>
    <w:rsid w:val="00CF77F3"/>
    <w:rsid w:val="00D037CC"/>
    <w:rsid w:val="00D073BF"/>
    <w:rsid w:val="00D101E4"/>
    <w:rsid w:val="00D104D3"/>
    <w:rsid w:val="00D2776F"/>
    <w:rsid w:val="00D277D7"/>
    <w:rsid w:val="00D4103E"/>
    <w:rsid w:val="00D42A87"/>
    <w:rsid w:val="00D42E41"/>
    <w:rsid w:val="00D63824"/>
    <w:rsid w:val="00D7425B"/>
    <w:rsid w:val="00D76109"/>
    <w:rsid w:val="00D80DF6"/>
    <w:rsid w:val="00D82A7A"/>
    <w:rsid w:val="00D83E0F"/>
    <w:rsid w:val="00D96109"/>
    <w:rsid w:val="00DA6672"/>
    <w:rsid w:val="00DB0816"/>
    <w:rsid w:val="00DB2238"/>
    <w:rsid w:val="00DC0EC6"/>
    <w:rsid w:val="00DD1680"/>
    <w:rsid w:val="00DD40F8"/>
    <w:rsid w:val="00DD58D1"/>
    <w:rsid w:val="00DE410D"/>
    <w:rsid w:val="00DE60E3"/>
    <w:rsid w:val="00E07678"/>
    <w:rsid w:val="00E118C1"/>
    <w:rsid w:val="00E1564C"/>
    <w:rsid w:val="00E26ECD"/>
    <w:rsid w:val="00E43A9F"/>
    <w:rsid w:val="00E70B61"/>
    <w:rsid w:val="00E839E2"/>
    <w:rsid w:val="00E8447B"/>
    <w:rsid w:val="00E846DB"/>
    <w:rsid w:val="00E93EE5"/>
    <w:rsid w:val="00EA2772"/>
    <w:rsid w:val="00EA6AE8"/>
    <w:rsid w:val="00EB4056"/>
    <w:rsid w:val="00EC059A"/>
    <w:rsid w:val="00EC0C66"/>
    <w:rsid w:val="00EC4D64"/>
    <w:rsid w:val="00EC582F"/>
    <w:rsid w:val="00ED63C9"/>
    <w:rsid w:val="00EE01FF"/>
    <w:rsid w:val="00EE06A0"/>
    <w:rsid w:val="00EE2903"/>
    <w:rsid w:val="00EE710D"/>
    <w:rsid w:val="00F177A5"/>
    <w:rsid w:val="00F37408"/>
    <w:rsid w:val="00F37D3A"/>
    <w:rsid w:val="00F5474E"/>
    <w:rsid w:val="00F63458"/>
    <w:rsid w:val="00F64EB6"/>
    <w:rsid w:val="00F6705D"/>
    <w:rsid w:val="00F84555"/>
    <w:rsid w:val="00F853A3"/>
    <w:rsid w:val="00F85837"/>
    <w:rsid w:val="00F87F49"/>
    <w:rsid w:val="00FB5623"/>
    <w:rsid w:val="00FC7712"/>
    <w:rsid w:val="00FD56E1"/>
    <w:rsid w:val="00FE0996"/>
    <w:rsid w:val="00FF0221"/>
    <w:rsid w:val="00FF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72D32F"/>
  <w15:chartTrackingRefBased/>
  <w15:docId w15:val="{87B549F6-6527-4521-888F-9809699D8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2988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paragraph" w:styleId="ListParagraph">
    <w:name w:val="List Paragraph"/>
    <w:basedOn w:val="Normal"/>
    <w:uiPriority w:val="34"/>
    <w:qFormat/>
    <w:rsid w:val="00A32778"/>
    <w:pPr>
      <w:ind w:left="720"/>
      <w:contextualSpacing/>
    </w:pPr>
  </w:style>
  <w:style w:type="paragraph" w:customStyle="1" w:styleId="Default">
    <w:name w:val="Default"/>
    <w:rsid w:val="000C490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7">
    <w:name w:val="Pa7"/>
    <w:basedOn w:val="Default"/>
    <w:next w:val="Default"/>
    <w:uiPriority w:val="99"/>
    <w:rsid w:val="00F37408"/>
    <w:pPr>
      <w:spacing w:line="201" w:lineRule="atLeast"/>
    </w:pPr>
    <w:rPr>
      <w:rFonts w:ascii="HelveticaNeue LightCond" w:hAnsi="HelveticaNeue LightCond" w:cs="Times New Roman"/>
      <w:color w:val="auto"/>
    </w:rPr>
  </w:style>
  <w:style w:type="character" w:customStyle="1" w:styleId="A6">
    <w:name w:val="A6"/>
    <w:uiPriority w:val="99"/>
    <w:rsid w:val="00F37408"/>
    <w:rPr>
      <w:rFonts w:cs="HelveticaNeue LightCond"/>
      <w:color w:val="000000"/>
    </w:rPr>
  </w:style>
  <w:style w:type="paragraph" w:customStyle="1" w:styleId="Pa10">
    <w:name w:val="Pa10"/>
    <w:basedOn w:val="Default"/>
    <w:next w:val="Default"/>
    <w:uiPriority w:val="99"/>
    <w:rsid w:val="00C410D5"/>
    <w:pPr>
      <w:spacing w:line="201" w:lineRule="atLeast"/>
    </w:pPr>
    <w:rPr>
      <w:rFonts w:ascii="HelveticaNeue MediumCond" w:hAnsi="HelveticaNeue MediumCond" w:cs="Times New Roman"/>
      <w:color w:val="auto"/>
    </w:rPr>
  </w:style>
  <w:style w:type="character" w:customStyle="1" w:styleId="A7">
    <w:name w:val="A7"/>
    <w:uiPriority w:val="99"/>
    <w:rsid w:val="00C934A7"/>
    <w:rPr>
      <w:rFonts w:cs="HelveticaNeue LightCond"/>
      <w:color w:val="000000"/>
    </w:rPr>
  </w:style>
  <w:style w:type="paragraph" w:customStyle="1" w:styleId="Pa1">
    <w:name w:val="Pa1"/>
    <w:basedOn w:val="Default"/>
    <w:next w:val="Default"/>
    <w:uiPriority w:val="99"/>
    <w:rsid w:val="001F1DC6"/>
    <w:pPr>
      <w:spacing w:line="241" w:lineRule="atLeast"/>
    </w:pPr>
    <w:rPr>
      <w:rFonts w:ascii="HelveticaNeue LightCond" w:hAnsi="HelveticaNeue LightCond" w:cs="Times New Roman"/>
      <w:color w:val="auto"/>
    </w:rPr>
  </w:style>
  <w:style w:type="character" w:customStyle="1" w:styleId="A1">
    <w:name w:val="A1"/>
    <w:uiPriority w:val="99"/>
    <w:rsid w:val="001F1DC6"/>
    <w:rPr>
      <w:rFonts w:cs="HelveticaNeue LightCond"/>
      <w:color w:val="000000"/>
      <w:sz w:val="20"/>
      <w:szCs w:val="20"/>
    </w:rPr>
  </w:style>
  <w:style w:type="paragraph" w:customStyle="1" w:styleId="Pa3">
    <w:name w:val="Pa3"/>
    <w:basedOn w:val="Default"/>
    <w:next w:val="Default"/>
    <w:uiPriority w:val="99"/>
    <w:rsid w:val="001F1DC6"/>
    <w:pPr>
      <w:spacing w:line="181" w:lineRule="atLeast"/>
    </w:pPr>
    <w:rPr>
      <w:rFonts w:ascii="HelveticaNeue LightCond" w:hAnsi="HelveticaNeue LightCond" w:cs="Times New Roman"/>
      <w:color w:val="auto"/>
    </w:rPr>
  </w:style>
  <w:style w:type="character" w:customStyle="1" w:styleId="A3">
    <w:name w:val="A3"/>
    <w:uiPriority w:val="99"/>
    <w:rsid w:val="001F1DC6"/>
    <w:rPr>
      <w:rFonts w:cs="HelveticaNeue LightCond"/>
      <w:color w:val="000000"/>
    </w:rPr>
  </w:style>
  <w:style w:type="character" w:styleId="Hyperlink">
    <w:name w:val="Hyperlink"/>
    <w:rsid w:val="006F74CF"/>
    <w:rPr>
      <w:color w:val="0563C1"/>
      <w:u w:val="single"/>
    </w:rPr>
  </w:style>
  <w:style w:type="character" w:styleId="Strong">
    <w:name w:val="Strong"/>
    <w:uiPriority w:val="22"/>
    <w:qFormat/>
    <w:rsid w:val="001229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9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low\Desktop\Risk%20Assess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06A411-CDBF-4DBC-9954-325F34535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Risk Assessment</Template>
  <TotalTime>1</TotalTime>
  <Pages>5</Pages>
  <Words>1479</Words>
  <Characters>7750</Characters>
  <Application>Microsoft Office Word</Application>
  <DocSecurity>0</DocSecurity>
  <Lines>596</Lines>
  <Paragraphs>354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No</vt:lpstr>
    </vt:vector>
  </TitlesOfParts>
  <Company>MB HS</Company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No</dc:title>
  <dc:subject/>
  <dc:creator>Heather Low</dc:creator>
  <cp:keywords/>
  <cp:lastModifiedBy>Tony Smith-Allen</cp:lastModifiedBy>
  <cp:revision>2</cp:revision>
  <cp:lastPrinted>2013-06-19T09:51:00Z</cp:lastPrinted>
  <dcterms:created xsi:type="dcterms:W3CDTF">2026-04-09T09:01:00Z</dcterms:created>
  <dcterms:modified xsi:type="dcterms:W3CDTF">2026-04-09T09:01:00Z</dcterms:modified>
</cp:coreProperties>
</file>