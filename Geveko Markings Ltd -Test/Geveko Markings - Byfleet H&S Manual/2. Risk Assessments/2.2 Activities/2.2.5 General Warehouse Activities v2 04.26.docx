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50"/>
        <w:gridCol w:w="5684"/>
        <w:gridCol w:w="2002"/>
        <w:gridCol w:w="4456"/>
      </w:tblGrid>
      <w:tr w:rsidR="00D2776F" w:rsidRPr="002201B2" w14:paraId="0C8D205F" w14:textId="77777777" w:rsidTr="00D2776F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72F5401B" w14:textId="77777777" w:rsidR="00D2776F" w:rsidRPr="0009308C" w:rsidRDefault="00D2776F" w:rsidP="006806C5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09308C">
              <w:rPr>
                <w:rFonts w:ascii="Arial" w:hAnsi="Arial" w:cs="Arial"/>
                <w:b/>
                <w:sz w:val="18"/>
                <w:szCs w:val="20"/>
              </w:rPr>
              <w:t>Area/Activity Assessed</w:t>
            </w:r>
          </w:p>
        </w:tc>
        <w:tc>
          <w:tcPr>
            <w:tcW w:w="5684" w:type="dxa"/>
            <w:vAlign w:val="center"/>
          </w:tcPr>
          <w:p w14:paraId="45A936E2" w14:textId="77777777" w:rsidR="00D2776F" w:rsidRPr="0009308C" w:rsidRDefault="005A3D90" w:rsidP="00547202">
            <w:pPr>
              <w:rPr>
                <w:rFonts w:ascii="Arial" w:hAnsi="Arial" w:cs="Arial"/>
                <w:sz w:val="18"/>
                <w:szCs w:val="20"/>
              </w:rPr>
            </w:pPr>
            <w:r w:rsidRPr="0009308C">
              <w:rPr>
                <w:rFonts w:ascii="Arial" w:hAnsi="Arial" w:cs="Arial"/>
                <w:sz w:val="18"/>
                <w:szCs w:val="20"/>
              </w:rPr>
              <w:t xml:space="preserve">General </w:t>
            </w:r>
            <w:r w:rsidR="00547202" w:rsidRPr="0009308C">
              <w:rPr>
                <w:rFonts w:ascii="Arial" w:hAnsi="Arial" w:cs="Arial"/>
                <w:sz w:val="18"/>
                <w:szCs w:val="20"/>
              </w:rPr>
              <w:t>Warehouse Activities</w:t>
            </w:r>
          </w:p>
        </w:tc>
        <w:tc>
          <w:tcPr>
            <w:tcW w:w="2002" w:type="dxa"/>
            <w:shd w:val="clear" w:color="auto" w:fill="D9D9D9"/>
            <w:vAlign w:val="center"/>
          </w:tcPr>
          <w:p w14:paraId="07AB454F" w14:textId="77777777" w:rsidR="00D2776F" w:rsidRPr="0009308C" w:rsidRDefault="00D2776F" w:rsidP="002D2DE5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09308C">
              <w:rPr>
                <w:rFonts w:ascii="Arial" w:hAnsi="Arial" w:cs="Arial"/>
                <w:b/>
                <w:sz w:val="18"/>
                <w:szCs w:val="20"/>
              </w:rPr>
              <w:t>Date</w:t>
            </w:r>
          </w:p>
        </w:tc>
        <w:tc>
          <w:tcPr>
            <w:tcW w:w="4456" w:type="dxa"/>
            <w:vAlign w:val="center"/>
          </w:tcPr>
          <w:p w14:paraId="508EACEF" w14:textId="226E598F" w:rsidR="00D2776F" w:rsidRPr="0009308C" w:rsidRDefault="0009308C" w:rsidP="007D38FF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2</w:t>
            </w:r>
            <w:r w:rsidRPr="0009308C">
              <w:rPr>
                <w:rFonts w:ascii="Arial" w:hAnsi="Arial" w:cs="Arial"/>
                <w:sz w:val="18"/>
                <w:szCs w:val="20"/>
                <w:vertAlign w:val="superscript"/>
              </w:rPr>
              <w:t>nd</w:t>
            </w:r>
            <w:r>
              <w:rPr>
                <w:rFonts w:ascii="Arial" w:hAnsi="Arial" w:cs="Arial"/>
                <w:sz w:val="18"/>
                <w:szCs w:val="20"/>
              </w:rPr>
              <w:t xml:space="preserve"> April 2026</w:t>
            </w:r>
          </w:p>
        </w:tc>
      </w:tr>
      <w:tr w:rsidR="0009308C" w:rsidRPr="002201B2" w14:paraId="546BA43F" w14:textId="77777777" w:rsidTr="00D2776F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1D1FA44C" w14:textId="12B4F374" w:rsidR="0009308C" w:rsidRPr="0009308C" w:rsidRDefault="0009308C" w:rsidP="0009308C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5665AF">
              <w:rPr>
                <w:rFonts w:ascii="Arial" w:hAnsi="Arial" w:cs="Arial"/>
                <w:b/>
                <w:sz w:val="18"/>
                <w:szCs w:val="20"/>
              </w:rPr>
              <w:t>Assessment Completed By</w:t>
            </w:r>
          </w:p>
        </w:tc>
        <w:tc>
          <w:tcPr>
            <w:tcW w:w="5684" w:type="dxa"/>
            <w:vAlign w:val="center"/>
          </w:tcPr>
          <w:p w14:paraId="61EEAB88" w14:textId="01FA3BF1" w:rsidR="0009308C" w:rsidRPr="0009308C" w:rsidRDefault="0009308C" w:rsidP="0009308C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T. Smith-Allen, J. Addison </w:t>
            </w:r>
            <w:r w:rsidRPr="005665AF">
              <w:rPr>
                <w:rFonts w:ascii="Arial" w:hAnsi="Arial" w:cs="Arial"/>
                <w:sz w:val="14"/>
                <w:szCs w:val="16"/>
              </w:rPr>
              <w:t>(MB Health &amp; Safety Ltd)</w:t>
            </w:r>
          </w:p>
        </w:tc>
        <w:tc>
          <w:tcPr>
            <w:tcW w:w="2002" w:type="dxa"/>
            <w:shd w:val="clear" w:color="auto" w:fill="D9D9D9"/>
            <w:vAlign w:val="center"/>
          </w:tcPr>
          <w:p w14:paraId="1C377BE4" w14:textId="0D41226A" w:rsidR="0009308C" w:rsidRPr="0009308C" w:rsidRDefault="0009308C" w:rsidP="0009308C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5665AF">
              <w:rPr>
                <w:rFonts w:ascii="Arial" w:hAnsi="Arial" w:cs="Arial"/>
                <w:b/>
                <w:sz w:val="18"/>
                <w:szCs w:val="20"/>
              </w:rPr>
              <w:t>Person(s) Consulted</w:t>
            </w:r>
          </w:p>
        </w:tc>
        <w:tc>
          <w:tcPr>
            <w:tcW w:w="4456" w:type="dxa"/>
            <w:vAlign w:val="center"/>
          </w:tcPr>
          <w:p w14:paraId="17989A7E" w14:textId="11C4C7A2" w:rsidR="0009308C" w:rsidRPr="0009308C" w:rsidRDefault="0009308C" w:rsidP="0009308C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D. Bryant</w:t>
            </w:r>
          </w:p>
        </w:tc>
      </w:tr>
    </w:tbl>
    <w:p w14:paraId="4088E1DF" w14:textId="77777777" w:rsidR="006806C5" w:rsidRPr="002201B2" w:rsidRDefault="006806C5">
      <w:pPr>
        <w:rPr>
          <w:rFonts w:ascii="Arial" w:hAnsi="Arial" w:cs="Arial"/>
          <w:sz w:val="14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1350"/>
        <w:gridCol w:w="678"/>
        <w:gridCol w:w="1430"/>
        <w:gridCol w:w="621"/>
        <w:gridCol w:w="936"/>
        <w:gridCol w:w="676"/>
        <w:gridCol w:w="1318"/>
        <w:gridCol w:w="677"/>
        <w:gridCol w:w="1566"/>
        <w:gridCol w:w="676"/>
        <w:gridCol w:w="1427"/>
        <w:gridCol w:w="787"/>
      </w:tblGrid>
      <w:tr w:rsidR="007B2D70" w:rsidRPr="002201B2" w14:paraId="07E69484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5E4E11CF" w14:textId="77777777" w:rsidR="007B2D70" w:rsidRPr="0009308C" w:rsidRDefault="007B2D70" w:rsidP="002D2DE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9308C">
              <w:rPr>
                <w:rFonts w:ascii="Arial" w:hAnsi="Arial" w:cs="Arial"/>
                <w:b/>
                <w:sz w:val="18"/>
                <w:szCs w:val="18"/>
              </w:rPr>
              <w:t>Persons Exposed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740E1E51" w14:textId="77777777" w:rsidR="007B2D70" w:rsidRPr="0009308C" w:rsidRDefault="007B2D70" w:rsidP="00677EAB">
            <w:pPr>
              <w:ind w:left="360" w:hanging="3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9308C">
              <w:rPr>
                <w:rFonts w:ascii="Arial" w:hAnsi="Arial" w:cs="Arial"/>
                <w:b/>
                <w:sz w:val="18"/>
                <w:szCs w:val="18"/>
              </w:rPr>
              <w:t>Employees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5CAE0DBF" w14:textId="77777777" w:rsidR="007B2D70" w:rsidRPr="002201B2" w:rsidRDefault="00DA6672" w:rsidP="00677EA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  <w:bookmarkEnd w:id="0"/>
          </w:p>
        </w:tc>
        <w:tc>
          <w:tcPr>
            <w:tcW w:w="1430" w:type="dxa"/>
            <w:shd w:val="clear" w:color="auto" w:fill="D9D9D9"/>
            <w:vAlign w:val="center"/>
          </w:tcPr>
          <w:p w14:paraId="1C525033" w14:textId="77777777" w:rsidR="007B2D70" w:rsidRPr="0009308C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9308C">
              <w:rPr>
                <w:rFonts w:ascii="Arial" w:hAnsi="Arial" w:cs="Arial"/>
                <w:b/>
                <w:sz w:val="18"/>
                <w:szCs w:val="18"/>
              </w:rPr>
              <w:t>Contractor</w:t>
            </w:r>
            <w:r w:rsidR="00677EAB" w:rsidRPr="0009308C">
              <w:rPr>
                <w:rFonts w:ascii="Arial" w:hAnsi="Arial" w:cs="Arial"/>
                <w:b/>
                <w:sz w:val="18"/>
                <w:szCs w:val="18"/>
              </w:rPr>
              <w:t>s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1CDB7904" w14:textId="77777777" w:rsidR="007B2D70" w:rsidRPr="002201B2" w:rsidRDefault="00A04C78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2ABE42AE" w14:textId="77777777" w:rsidR="007B2D70" w:rsidRPr="0009308C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9308C">
              <w:rPr>
                <w:rFonts w:ascii="Arial" w:hAnsi="Arial" w:cs="Arial"/>
                <w:b/>
                <w:sz w:val="18"/>
                <w:szCs w:val="18"/>
              </w:rPr>
              <w:t>Young Person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6010D7D6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310564"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013529A7" w14:textId="77777777" w:rsidR="007B2D70" w:rsidRPr="0009308C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9308C">
              <w:rPr>
                <w:rFonts w:ascii="Arial" w:hAnsi="Arial" w:cs="Arial"/>
                <w:b/>
                <w:sz w:val="18"/>
                <w:szCs w:val="18"/>
              </w:rPr>
              <w:t>Expectant Mother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6F8B9746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59374DB1" w14:textId="77777777" w:rsidR="007B2D70" w:rsidRPr="0009308C" w:rsidRDefault="008C2C98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9308C">
              <w:rPr>
                <w:rFonts w:ascii="Arial" w:hAnsi="Arial" w:cs="Arial"/>
                <w:b/>
                <w:sz w:val="18"/>
                <w:szCs w:val="18"/>
              </w:rPr>
              <w:t>Visitors and/or Public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39AC6F05" w14:textId="77777777" w:rsidR="007B2D70" w:rsidRPr="002201B2" w:rsidRDefault="008C2C98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272BE5FD" w14:textId="77777777" w:rsidR="007B2D70" w:rsidRPr="0009308C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9308C">
              <w:rPr>
                <w:rFonts w:ascii="Arial" w:hAnsi="Arial" w:cs="Arial"/>
                <w:b/>
                <w:sz w:val="18"/>
                <w:szCs w:val="18"/>
              </w:rPr>
              <w:t>Trespassers</w:t>
            </w:r>
          </w:p>
        </w:tc>
        <w:tc>
          <w:tcPr>
            <w:tcW w:w="787" w:type="dxa"/>
            <w:tcBorders>
              <w:top w:val="nil"/>
              <w:bottom w:val="nil"/>
              <w:right w:val="nil"/>
            </w:tcBorders>
            <w:vAlign w:val="center"/>
          </w:tcPr>
          <w:p w14:paraId="5A22E636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310564"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7B2D70" w:rsidRPr="002201B2" w14:paraId="4EA38174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33DC38D6" w14:textId="77777777" w:rsidR="007B2D70" w:rsidRPr="0009308C" w:rsidRDefault="007B2D70" w:rsidP="002D2DE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9308C">
              <w:rPr>
                <w:rFonts w:ascii="Arial" w:hAnsi="Arial" w:cs="Arial"/>
                <w:b/>
                <w:sz w:val="18"/>
                <w:szCs w:val="18"/>
              </w:rPr>
              <w:t>Frequency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227D3C04" w14:textId="77777777" w:rsidR="007B2D70" w:rsidRPr="0009308C" w:rsidRDefault="007B2D70" w:rsidP="00677EAB">
            <w:pPr>
              <w:ind w:left="360" w:hanging="3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9308C">
              <w:rPr>
                <w:rFonts w:ascii="Arial" w:hAnsi="Arial" w:cs="Arial"/>
                <w:b/>
                <w:sz w:val="18"/>
                <w:szCs w:val="18"/>
              </w:rPr>
              <w:t>Continually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397429DD" w14:textId="77777777" w:rsidR="007B2D70" w:rsidRPr="002201B2" w:rsidRDefault="00CE4236" w:rsidP="00677EA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shd w:val="clear" w:color="auto" w:fill="D9D9D9"/>
            <w:vAlign w:val="center"/>
          </w:tcPr>
          <w:p w14:paraId="3876D6E8" w14:textId="77777777" w:rsidR="007B2D70" w:rsidRPr="0009308C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9308C">
              <w:rPr>
                <w:rFonts w:ascii="Arial" w:hAnsi="Arial" w:cs="Arial"/>
                <w:b/>
                <w:sz w:val="18"/>
                <w:szCs w:val="18"/>
              </w:rPr>
              <w:t>Hourly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421F5108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B03A8B"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46747613" w14:textId="77777777" w:rsidR="007B2D70" w:rsidRPr="0009308C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9308C">
              <w:rPr>
                <w:rFonts w:ascii="Arial" w:hAnsi="Arial" w:cs="Arial"/>
                <w:b/>
                <w:sz w:val="18"/>
                <w:szCs w:val="18"/>
              </w:rPr>
              <w:t>Daily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7CE28C64" w14:textId="77777777" w:rsidR="007B2D70" w:rsidRPr="002201B2" w:rsidRDefault="00DA6672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1A30E233" w14:textId="77777777" w:rsidR="007B2D70" w:rsidRPr="0009308C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9308C">
              <w:rPr>
                <w:rFonts w:ascii="Arial" w:hAnsi="Arial" w:cs="Arial"/>
                <w:b/>
                <w:sz w:val="18"/>
                <w:szCs w:val="18"/>
              </w:rPr>
              <w:t>Weekly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60627A65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3CFE538D" w14:textId="77777777" w:rsidR="007B2D70" w:rsidRPr="0009308C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9308C">
              <w:rPr>
                <w:rFonts w:ascii="Arial" w:hAnsi="Arial" w:cs="Arial"/>
                <w:b/>
                <w:sz w:val="18"/>
                <w:szCs w:val="18"/>
              </w:rPr>
              <w:t>Monthly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03D8206B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15605455" w14:textId="77777777" w:rsidR="007B2D70" w:rsidRPr="0009308C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9308C">
              <w:rPr>
                <w:rFonts w:ascii="Arial" w:hAnsi="Arial" w:cs="Arial"/>
                <w:b/>
                <w:sz w:val="18"/>
                <w:szCs w:val="18"/>
              </w:rPr>
              <w:t>Yearly</w:t>
            </w:r>
          </w:p>
        </w:tc>
        <w:tc>
          <w:tcPr>
            <w:tcW w:w="787" w:type="dxa"/>
            <w:tcBorders>
              <w:top w:val="nil"/>
              <w:bottom w:val="nil"/>
              <w:right w:val="nil"/>
            </w:tcBorders>
            <w:vAlign w:val="center"/>
          </w:tcPr>
          <w:p w14:paraId="2B9001D8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7B2D70" w:rsidRPr="002201B2" w14:paraId="7CE2751D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71AA0BA4" w14:textId="77777777" w:rsidR="007B2D70" w:rsidRPr="0009308C" w:rsidRDefault="007B2D70" w:rsidP="002D2DE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9308C">
              <w:rPr>
                <w:rFonts w:ascii="Arial" w:hAnsi="Arial" w:cs="Arial"/>
                <w:b/>
                <w:sz w:val="18"/>
                <w:szCs w:val="18"/>
              </w:rPr>
              <w:t>Duration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238D7DE1" w14:textId="77777777" w:rsidR="007B2D70" w:rsidRPr="0009308C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9308C">
              <w:rPr>
                <w:rFonts w:ascii="Arial" w:hAnsi="Arial" w:cs="Arial"/>
                <w:b/>
                <w:sz w:val="18"/>
                <w:szCs w:val="18"/>
              </w:rPr>
              <w:t>Less than 1hr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0622D86A" w14:textId="77777777" w:rsidR="007B2D70" w:rsidRPr="002201B2" w:rsidRDefault="00CE4236" w:rsidP="00677EA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B03A8B"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shd w:val="clear" w:color="auto" w:fill="D9D9D9"/>
            <w:vAlign w:val="center"/>
          </w:tcPr>
          <w:p w14:paraId="01D50C6A" w14:textId="77777777" w:rsidR="007B2D70" w:rsidRPr="0009308C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9308C">
              <w:rPr>
                <w:rFonts w:ascii="Arial" w:hAnsi="Arial" w:cs="Arial"/>
                <w:b/>
                <w:sz w:val="18"/>
                <w:szCs w:val="18"/>
              </w:rPr>
              <w:t>1-2 hrs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6549F0EF" w14:textId="77777777" w:rsidR="007B2D70" w:rsidRPr="002201B2" w:rsidRDefault="008C2C98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60ACE408" w14:textId="77777777" w:rsidR="007B2D70" w:rsidRPr="0009308C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9308C">
              <w:rPr>
                <w:rFonts w:ascii="Arial" w:hAnsi="Arial" w:cs="Arial"/>
                <w:b/>
                <w:sz w:val="18"/>
                <w:szCs w:val="18"/>
              </w:rPr>
              <w:t>3-4 hrs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63B4E444" w14:textId="77777777" w:rsidR="007B2D70" w:rsidRPr="002201B2" w:rsidRDefault="00547360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2DA5EAFB" w14:textId="77777777" w:rsidR="007B2D70" w:rsidRPr="0009308C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9308C">
              <w:rPr>
                <w:rFonts w:ascii="Arial" w:hAnsi="Arial" w:cs="Arial"/>
                <w:b/>
                <w:sz w:val="18"/>
                <w:szCs w:val="18"/>
              </w:rPr>
              <w:t>5-6 hrs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513476B3" w14:textId="77777777"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Pr="002201B2">
              <w:rPr>
                <w:rFonts w:ascii="Arial" w:hAnsi="Arial" w:cs="Arial"/>
                <w:sz w:val="28"/>
                <w:szCs w:val="28"/>
              </w:rPr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64BA90DC" w14:textId="77777777" w:rsidR="007B2D70" w:rsidRPr="0009308C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9308C">
              <w:rPr>
                <w:rFonts w:ascii="Arial" w:hAnsi="Arial" w:cs="Arial"/>
                <w:b/>
                <w:sz w:val="18"/>
                <w:szCs w:val="18"/>
              </w:rPr>
              <w:t>7-8 hrs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64542DF9" w14:textId="77777777" w:rsidR="007B2D70" w:rsidRPr="002201B2" w:rsidRDefault="00A04C78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0C74926F" w14:textId="77777777" w:rsidR="007B2D70" w:rsidRPr="0009308C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9308C">
              <w:rPr>
                <w:rFonts w:ascii="Arial" w:hAnsi="Arial" w:cs="Arial"/>
                <w:b/>
                <w:sz w:val="18"/>
                <w:szCs w:val="18"/>
              </w:rPr>
              <w:t>More than</w:t>
            </w:r>
          </w:p>
          <w:p w14:paraId="6F227228" w14:textId="77777777" w:rsidR="007B2D70" w:rsidRPr="0009308C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9308C">
              <w:rPr>
                <w:rFonts w:ascii="Arial" w:hAnsi="Arial" w:cs="Arial"/>
                <w:b/>
                <w:sz w:val="18"/>
                <w:szCs w:val="18"/>
              </w:rPr>
              <w:t>8 hrs</w:t>
            </w:r>
          </w:p>
        </w:tc>
        <w:tc>
          <w:tcPr>
            <w:tcW w:w="787" w:type="dxa"/>
            <w:tcBorders>
              <w:top w:val="nil"/>
              <w:bottom w:val="nil"/>
              <w:right w:val="nil"/>
            </w:tcBorders>
            <w:vAlign w:val="center"/>
          </w:tcPr>
          <w:p w14:paraId="17824D76" w14:textId="77777777" w:rsidR="007B2D70" w:rsidRPr="002201B2" w:rsidRDefault="00A04C78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</w:tbl>
    <w:p w14:paraId="16B3E428" w14:textId="77777777" w:rsidR="00C70267" w:rsidRDefault="00C70267">
      <w:pPr>
        <w:rPr>
          <w:rFonts w:ascii="Arial" w:hAnsi="Arial" w:cs="Arial"/>
          <w:sz w:val="16"/>
          <w:szCs w:val="16"/>
        </w:rPr>
      </w:pPr>
    </w:p>
    <w:tbl>
      <w:tblPr>
        <w:tblW w:w="503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0"/>
        <w:gridCol w:w="5645"/>
        <w:gridCol w:w="1234"/>
        <w:gridCol w:w="717"/>
        <w:gridCol w:w="5699"/>
      </w:tblGrid>
      <w:tr w:rsidR="00E839E2" w:rsidRPr="002201B2" w14:paraId="12D520E1" w14:textId="77777777" w:rsidTr="0009308C">
        <w:trPr>
          <w:trHeight w:val="184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E448782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proofErr w:type="gramStart"/>
            <w:r w:rsidRPr="002201B2">
              <w:rPr>
                <w:rFonts w:ascii="Arial" w:hAnsi="Arial" w:cs="Arial"/>
                <w:b/>
                <w:sz w:val="16"/>
                <w:szCs w:val="18"/>
              </w:rPr>
              <w:t>Probability  (</w:t>
            </w:r>
            <w:proofErr w:type="gramEnd"/>
            <w:r w:rsidRPr="002201B2">
              <w:rPr>
                <w:rFonts w:ascii="Arial" w:hAnsi="Arial" w:cs="Arial"/>
                <w:b/>
                <w:sz w:val="16"/>
                <w:szCs w:val="18"/>
              </w:rPr>
              <w:t xml:space="preserve">Prob) </w:t>
            </w:r>
          </w:p>
        </w:tc>
        <w:tc>
          <w:tcPr>
            <w:tcW w:w="18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0F49CF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5=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Very Likely,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4= Likely, 3= Quite Possible,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2= Possible, 1= Unlikely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92D050"/>
            <w:vAlign w:val="center"/>
          </w:tcPr>
          <w:p w14:paraId="438F8442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2"/>
                <w:szCs w:val="18"/>
              </w:rPr>
              <w:t>Low</w:t>
            </w: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3D1ADC4" w14:textId="77777777" w:rsidR="00E839E2" w:rsidRPr="002201B2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0-8</w:t>
            </w:r>
          </w:p>
        </w:tc>
        <w:tc>
          <w:tcPr>
            <w:tcW w:w="188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E043795" w14:textId="77777777" w:rsidR="00E839E2" w:rsidRPr="002201B2" w:rsidRDefault="00E839E2" w:rsidP="00E839E2">
            <w:pPr>
              <w:pStyle w:val="Footer"/>
              <w:ind w:left="34" w:hanging="34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Lo</w:t>
            </w:r>
            <w:r>
              <w:rPr>
                <w:rFonts w:ascii="Arial" w:hAnsi="Arial" w:cs="Arial"/>
                <w:b/>
                <w:sz w:val="16"/>
                <w:szCs w:val="18"/>
              </w:rPr>
              <w:t>w risk no action r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equired</w:t>
            </w:r>
          </w:p>
        </w:tc>
      </w:tr>
      <w:tr w:rsidR="00E839E2" w:rsidRPr="002201B2" w14:paraId="300477C9" w14:textId="77777777" w:rsidTr="0009308C">
        <w:trPr>
          <w:trHeight w:val="184"/>
        </w:trPr>
        <w:tc>
          <w:tcPr>
            <w:tcW w:w="60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5B11BC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186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1C42366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40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CF37"/>
            <w:vAlign w:val="center"/>
          </w:tcPr>
          <w:p w14:paraId="3C8EF28C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2"/>
                <w:szCs w:val="18"/>
              </w:rPr>
              <w:t>Medium</w:t>
            </w:r>
          </w:p>
        </w:tc>
        <w:tc>
          <w:tcPr>
            <w:tcW w:w="2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FBAD50" w14:textId="77777777" w:rsidR="00E839E2" w:rsidRPr="002201B2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9-15</w:t>
            </w:r>
          </w:p>
        </w:tc>
        <w:tc>
          <w:tcPr>
            <w:tcW w:w="188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34C8B5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Medium risk e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nsu</w:t>
            </w:r>
            <w:r>
              <w:rPr>
                <w:rFonts w:ascii="Arial" w:hAnsi="Arial" w:cs="Arial"/>
                <w:b/>
                <w:sz w:val="16"/>
                <w:szCs w:val="18"/>
              </w:rPr>
              <w:t>re adequate controls are in use</w:t>
            </w:r>
          </w:p>
        </w:tc>
      </w:tr>
      <w:tr w:rsidR="00E839E2" w:rsidRPr="002201B2" w14:paraId="6C4F79E6" w14:textId="77777777" w:rsidTr="0009308C">
        <w:trPr>
          <w:trHeight w:val="184"/>
        </w:trPr>
        <w:tc>
          <w:tcPr>
            <w:tcW w:w="6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41E0E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proofErr w:type="gramStart"/>
            <w:r w:rsidRPr="002201B2">
              <w:rPr>
                <w:rFonts w:ascii="Arial" w:hAnsi="Arial" w:cs="Arial"/>
                <w:b/>
                <w:sz w:val="16"/>
                <w:szCs w:val="18"/>
              </w:rPr>
              <w:t>Severity  (</w:t>
            </w:r>
            <w:proofErr w:type="gramEnd"/>
            <w:r w:rsidRPr="002201B2">
              <w:rPr>
                <w:rFonts w:ascii="Arial" w:hAnsi="Arial" w:cs="Arial"/>
                <w:b/>
                <w:sz w:val="16"/>
                <w:szCs w:val="18"/>
              </w:rPr>
              <w:t>Sev)</w:t>
            </w:r>
          </w:p>
        </w:tc>
        <w:tc>
          <w:tcPr>
            <w:tcW w:w="18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1D63B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5=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Catastrophic, 4=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Major, 3=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Moderate, 2=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Minor, 1=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Insignificant</w:t>
            </w:r>
          </w:p>
        </w:tc>
        <w:tc>
          <w:tcPr>
            <w:tcW w:w="4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3B3B"/>
            <w:vAlign w:val="center"/>
          </w:tcPr>
          <w:p w14:paraId="0474526E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2"/>
                <w:szCs w:val="18"/>
              </w:rPr>
              <w:t>High</w:t>
            </w:r>
          </w:p>
        </w:tc>
        <w:tc>
          <w:tcPr>
            <w:tcW w:w="2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AF3E3" w14:textId="77777777" w:rsidR="00E839E2" w:rsidRPr="002201B2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16-25</w:t>
            </w:r>
          </w:p>
        </w:tc>
        <w:tc>
          <w:tcPr>
            <w:tcW w:w="18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B58EE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High risk s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top operation and implement adequate control measures</w:t>
            </w:r>
          </w:p>
        </w:tc>
      </w:tr>
    </w:tbl>
    <w:p w14:paraId="40046BC9" w14:textId="77777777" w:rsidR="00E839E2" w:rsidRDefault="00E839E2">
      <w:pPr>
        <w:rPr>
          <w:rFonts w:ascii="Arial" w:hAnsi="Arial" w:cs="Arial"/>
          <w:sz w:val="16"/>
          <w:szCs w:val="16"/>
        </w:rPr>
      </w:pPr>
    </w:p>
    <w:p w14:paraId="04A7C1FC" w14:textId="77777777" w:rsidR="0005270D" w:rsidRPr="0009308C" w:rsidRDefault="0005270D" w:rsidP="0005270D">
      <w:pPr>
        <w:jc w:val="center"/>
        <w:rPr>
          <w:rFonts w:ascii="Arial" w:hAnsi="Arial" w:cs="Arial"/>
          <w:b/>
          <w:sz w:val="18"/>
          <w:szCs w:val="14"/>
        </w:rPr>
      </w:pPr>
      <w:r w:rsidRPr="0009308C">
        <w:rPr>
          <w:rFonts w:ascii="Arial" w:hAnsi="Arial" w:cs="Arial"/>
          <w:b/>
          <w:sz w:val="18"/>
          <w:szCs w:val="14"/>
        </w:rPr>
        <w:t>This Risk Assessment and identified Control Measures has been established following consultation with Management, Supervisory and Operational staff</w:t>
      </w:r>
    </w:p>
    <w:p w14:paraId="32C98A5C" w14:textId="77777777" w:rsidR="0005270D" w:rsidRPr="002201B2" w:rsidRDefault="0005270D" w:rsidP="0005270D">
      <w:pPr>
        <w:jc w:val="center"/>
        <w:rPr>
          <w:rFonts w:ascii="Arial" w:hAnsi="Arial" w:cs="Arial"/>
          <w:b/>
          <w:sz w:val="20"/>
          <w:szCs w:val="16"/>
        </w:rPr>
      </w:pPr>
      <w:r w:rsidRPr="0009308C">
        <w:rPr>
          <w:rFonts w:ascii="Arial" w:hAnsi="Arial" w:cs="Arial"/>
          <w:b/>
          <w:sz w:val="18"/>
          <w:szCs w:val="14"/>
        </w:rPr>
        <w:t>Staff acknowledgment as to their understanding of the control measures to be applied is included as the last page to this document</w:t>
      </w:r>
    </w:p>
    <w:p w14:paraId="78CDAC88" w14:textId="77777777" w:rsidR="0005270D" w:rsidRPr="002201B2" w:rsidRDefault="0005270D">
      <w:pPr>
        <w:rPr>
          <w:rFonts w:ascii="Arial" w:hAnsi="Arial" w:cs="Arial"/>
          <w:sz w:val="16"/>
          <w:szCs w:val="16"/>
        </w:rPr>
      </w:pPr>
    </w:p>
    <w:tbl>
      <w:tblPr>
        <w:tblW w:w="1523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"/>
        <w:gridCol w:w="3658"/>
        <w:gridCol w:w="630"/>
        <w:gridCol w:w="601"/>
        <w:gridCol w:w="626"/>
        <w:gridCol w:w="6677"/>
        <w:gridCol w:w="504"/>
        <w:gridCol w:w="630"/>
        <w:gridCol w:w="602"/>
        <w:gridCol w:w="877"/>
      </w:tblGrid>
      <w:tr w:rsidR="00A32778" w:rsidRPr="003F041C" w14:paraId="51DB2A93" w14:textId="77777777" w:rsidTr="0009308C">
        <w:trPr>
          <w:trHeight w:val="168"/>
          <w:jc w:val="center"/>
        </w:trPr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60D7B1" w14:textId="77777777" w:rsidR="00A32778" w:rsidRPr="0009308C" w:rsidRDefault="00A32778" w:rsidP="00B76FC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9308C">
              <w:rPr>
                <w:rFonts w:ascii="Arial" w:hAnsi="Arial" w:cs="Arial"/>
                <w:b/>
                <w:sz w:val="18"/>
                <w:szCs w:val="18"/>
              </w:rPr>
              <w:t>N</w:t>
            </w:r>
            <w:r w:rsidRPr="0009308C">
              <w:rPr>
                <w:rFonts w:ascii="Arial" w:hAnsi="Arial" w:cs="Arial"/>
                <w:b/>
                <w:sz w:val="18"/>
                <w:szCs w:val="18"/>
                <w:vertAlign w:val="superscript"/>
              </w:rPr>
              <w:t>o</w:t>
            </w:r>
          </w:p>
        </w:tc>
        <w:tc>
          <w:tcPr>
            <w:tcW w:w="36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3F658F" w14:textId="77777777" w:rsidR="00A32778" w:rsidRPr="0009308C" w:rsidRDefault="00A32778" w:rsidP="00B76FC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9308C">
              <w:rPr>
                <w:rFonts w:ascii="Arial" w:hAnsi="Arial" w:cs="Arial"/>
                <w:b/>
                <w:sz w:val="18"/>
                <w:szCs w:val="18"/>
              </w:rPr>
              <w:t>Hazard</w:t>
            </w:r>
          </w:p>
        </w:tc>
        <w:tc>
          <w:tcPr>
            <w:tcW w:w="1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280AFE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F041C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66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3AAFC8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9308C">
              <w:rPr>
                <w:rFonts w:ascii="Arial" w:hAnsi="Arial" w:cs="Arial"/>
                <w:b/>
                <w:sz w:val="18"/>
                <w:szCs w:val="18"/>
              </w:rPr>
              <w:t>Existing Control Measures</w:t>
            </w:r>
          </w:p>
        </w:tc>
        <w:tc>
          <w:tcPr>
            <w:tcW w:w="17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7648BA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F041C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8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D0BC78" w14:textId="0831CEC8" w:rsidR="00A32778" w:rsidRPr="003F041C" w:rsidRDefault="0009308C" w:rsidP="00B76FCD">
            <w:pPr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>Extra Controls</w:t>
            </w:r>
          </w:p>
        </w:tc>
      </w:tr>
      <w:tr w:rsidR="00A32778" w:rsidRPr="003F041C" w14:paraId="1B67D621" w14:textId="77777777" w:rsidTr="0009308C">
        <w:trPr>
          <w:trHeight w:val="110"/>
          <w:jc w:val="center"/>
        </w:trPr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FD2137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F036B1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6ED381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F041C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B4E657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F041C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F54F6C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F041C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66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F4EECD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79FF05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F041C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3946C4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F041C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5CD93F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F041C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8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070C19" w14:textId="77777777" w:rsidR="00A32778" w:rsidRPr="003F041C" w:rsidRDefault="00A32778" w:rsidP="00B76F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7202" w:rsidRPr="00547202" w14:paraId="0DEB0D4A" w14:textId="77777777" w:rsidTr="0009308C">
        <w:trPr>
          <w:trHeight w:val="2835"/>
          <w:jc w:val="center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8E688E" w14:textId="77777777" w:rsidR="00547202" w:rsidRPr="004777AA" w:rsidRDefault="00547202" w:rsidP="00382D4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9308C">
              <w:rPr>
                <w:rFonts w:ascii="Arial" w:hAnsi="Arial" w:cs="Arial"/>
                <w:b/>
                <w:sz w:val="16"/>
                <w:szCs w:val="16"/>
              </w:rPr>
              <w:t>1.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4E151B" w14:textId="77777777" w:rsidR="00547202" w:rsidRPr="004777AA" w:rsidRDefault="004777AA" w:rsidP="003C03E2">
            <w:pPr>
              <w:pStyle w:val="Pa1"/>
              <w:rPr>
                <w:rFonts w:cs="HelveticaNeue MediumCond"/>
                <w:color w:val="000000"/>
                <w:sz w:val="20"/>
                <w:szCs w:val="20"/>
              </w:rPr>
            </w:pPr>
            <w:r w:rsidRPr="004777AA">
              <w:rPr>
                <w:rStyle w:val="A1"/>
              </w:rPr>
              <w:t>Manual handling of materials</w:t>
            </w:r>
          </w:p>
          <w:p w14:paraId="398CA106" w14:textId="77777777" w:rsidR="00547202" w:rsidRPr="004777AA" w:rsidRDefault="00547202" w:rsidP="003C03E2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630A3274" w14:textId="0B1BFADD" w:rsidR="00547202" w:rsidRPr="004777AA" w:rsidRDefault="00547202" w:rsidP="004777AA">
            <w:pPr>
              <w:pStyle w:val="Pa7"/>
              <w:spacing w:after="40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4777AA">
              <w:rPr>
                <w:rFonts w:ascii="Arial" w:hAnsi="Arial" w:cs="Arial"/>
                <w:i/>
                <w:color w:val="000000"/>
                <w:sz w:val="16"/>
                <w:szCs w:val="16"/>
              </w:rPr>
              <w:t>Staff risk injuries or back pain from handling heavy/bulky o</w:t>
            </w:r>
            <w:r w:rsidR="004777AA" w:rsidRPr="004777AA">
              <w:rPr>
                <w:rFonts w:ascii="Arial" w:hAnsi="Arial" w:cs="Arial"/>
                <w:i/>
                <w:color w:val="000000"/>
                <w:sz w:val="16"/>
                <w:szCs w:val="16"/>
              </w:rPr>
              <w:t xml:space="preserve">bjects, e.g. deliveries of </w:t>
            </w:r>
            <w:r w:rsidR="00382D4E" w:rsidRPr="004777AA">
              <w:rPr>
                <w:rFonts w:ascii="Arial" w:hAnsi="Arial" w:cs="Arial"/>
                <w:i/>
                <w:color w:val="000000"/>
                <w:sz w:val="16"/>
                <w:szCs w:val="16"/>
              </w:rPr>
              <w:t>product,</w:t>
            </w:r>
            <w:r w:rsidRPr="004777AA">
              <w:rPr>
                <w:rFonts w:ascii="Arial" w:hAnsi="Arial" w:cs="Arial"/>
                <w:i/>
                <w:color w:val="000000"/>
                <w:sz w:val="16"/>
                <w:szCs w:val="16"/>
              </w:rPr>
              <w:t xml:space="preserve"> </w:t>
            </w:r>
            <w:r w:rsidR="004777AA" w:rsidRPr="004777AA">
              <w:rPr>
                <w:rFonts w:ascii="Arial" w:hAnsi="Arial" w:cs="Arial"/>
                <w:i/>
                <w:color w:val="000000"/>
                <w:sz w:val="16"/>
                <w:szCs w:val="16"/>
              </w:rPr>
              <w:t xml:space="preserve">picking and packing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3E6CBA" w14:textId="77777777" w:rsidR="00547202" w:rsidRPr="004777AA" w:rsidRDefault="00547202" w:rsidP="003C03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77A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DDD438" w14:textId="77777777" w:rsidR="00547202" w:rsidRPr="004777AA" w:rsidRDefault="004777AA" w:rsidP="003C03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77A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23281B" w14:textId="77777777" w:rsidR="00547202" w:rsidRPr="004777AA" w:rsidRDefault="004777AA" w:rsidP="003C03E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777AA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6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C683C1" w14:textId="77777777" w:rsidR="00547202" w:rsidRPr="0009308C" w:rsidRDefault="00547202" w:rsidP="0009308C">
            <w:pPr>
              <w:numPr>
                <w:ilvl w:val="0"/>
                <w:numId w:val="13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09308C">
              <w:rPr>
                <w:rFonts w:ascii="Arial" w:hAnsi="Arial" w:cs="Arial"/>
                <w:sz w:val="20"/>
                <w:szCs w:val="20"/>
              </w:rPr>
              <w:t>Manual handling of materials is avoided wherever possible.</w:t>
            </w:r>
          </w:p>
          <w:p w14:paraId="70B944F9" w14:textId="77777777" w:rsidR="00547202" w:rsidRPr="0009308C" w:rsidRDefault="00547202" w:rsidP="0009308C">
            <w:pPr>
              <w:numPr>
                <w:ilvl w:val="0"/>
                <w:numId w:val="13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09308C">
              <w:rPr>
                <w:rFonts w:ascii="Arial" w:hAnsi="Arial" w:cs="Arial"/>
                <w:sz w:val="20"/>
                <w:szCs w:val="20"/>
              </w:rPr>
              <w:t xml:space="preserve">The distance that materials </w:t>
            </w:r>
            <w:proofErr w:type="gramStart"/>
            <w:r w:rsidRPr="0009308C">
              <w:rPr>
                <w:rFonts w:ascii="Arial" w:hAnsi="Arial" w:cs="Arial"/>
                <w:sz w:val="20"/>
                <w:szCs w:val="20"/>
              </w:rPr>
              <w:t>have to</w:t>
            </w:r>
            <w:proofErr w:type="gramEnd"/>
            <w:r w:rsidRPr="0009308C">
              <w:rPr>
                <w:rFonts w:ascii="Arial" w:hAnsi="Arial" w:cs="Arial"/>
                <w:sz w:val="20"/>
                <w:szCs w:val="20"/>
              </w:rPr>
              <w:t xml:space="preserve"> be moved to/from is minimised to avoid excessive carrying/lifting etc.</w:t>
            </w:r>
          </w:p>
          <w:p w14:paraId="0E97F7B3" w14:textId="77777777" w:rsidR="00547202" w:rsidRPr="0009308C" w:rsidRDefault="00547202" w:rsidP="0009308C">
            <w:pPr>
              <w:numPr>
                <w:ilvl w:val="0"/>
                <w:numId w:val="13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09308C">
              <w:rPr>
                <w:rFonts w:ascii="Arial" w:hAnsi="Arial" w:cs="Arial"/>
                <w:sz w:val="20"/>
                <w:szCs w:val="20"/>
              </w:rPr>
              <w:t>The use of mechanical aid is the preferred choice of moving items however where it is unavoidable the Company ensure that relevant staff are trained in good manual handling techniques.</w:t>
            </w:r>
          </w:p>
          <w:p w14:paraId="77064F96" w14:textId="77777777" w:rsidR="00547202" w:rsidRPr="0009308C" w:rsidRDefault="00547202" w:rsidP="0009308C">
            <w:pPr>
              <w:numPr>
                <w:ilvl w:val="0"/>
                <w:numId w:val="13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09308C">
              <w:rPr>
                <w:rFonts w:ascii="Arial" w:hAnsi="Arial" w:cs="Arial"/>
                <w:sz w:val="20"/>
                <w:szCs w:val="20"/>
              </w:rPr>
              <w:t>Staff advised never to exceed their own personal capability when lifting/moving items.</w:t>
            </w:r>
          </w:p>
          <w:p w14:paraId="48282B39" w14:textId="77777777" w:rsidR="00547202" w:rsidRPr="0009308C" w:rsidRDefault="00C07C25" w:rsidP="0009308C">
            <w:pPr>
              <w:pStyle w:val="Pa3"/>
              <w:numPr>
                <w:ilvl w:val="0"/>
                <w:numId w:val="13"/>
              </w:numPr>
              <w:ind w:left="170" w:hanging="17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9308C">
              <w:rPr>
                <w:rStyle w:val="A1"/>
                <w:rFonts w:ascii="Arial" w:hAnsi="Arial" w:cs="Arial"/>
              </w:rPr>
              <w:t>FLT/pallet truck</w:t>
            </w:r>
            <w:r w:rsidR="00547202" w:rsidRPr="0009308C">
              <w:rPr>
                <w:rStyle w:val="A1"/>
                <w:rFonts w:ascii="Arial" w:hAnsi="Arial" w:cs="Arial"/>
              </w:rPr>
              <w:t xml:space="preserve"> </w:t>
            </w:r>
            <w:r w:rsidRPr="0009308C">
              <w:rPr>
                <w:rStyle w:val="A1"/>
                <w:rFonts w:ascii="Arial" w:hAnsi="Arial" w:cs="Arial"/>
              </w:rPr>
              <w:t>used to transport boxes</w:t>
            </w:r>
            <w:r w:rsidR="00547202" w:rsidRPr="0009308C">
              <w:rPr>
                <w:rStyle w:val="A1"/>
                <w:rFonts w:ascii="Arial" w:hAnsi="Arial" w:cs="Arial"/>
              </w:rPr>
              <w:t xml:space="preserve"> and other heavy items when collecting deliveries etc. </w:t>
            </w:r>
          </w:p>
          <w:p w14:paraId="480EFBC1" w14:textId="77777777" w:rsidR="00547202" w:rsidRPr="0009308C" w:rsidRDefault="00547202" w:rsidP="0009308C">
            <w:pPr>
              <w:pStyle w:val="Default"/>
              <w:numPr>
                <w:ilvl w:val="0"/>
                <w:numId w:val="13"/>
              </w:numPr>
              <w:ind w:left="170" w:hanging="170"/>
              <w:rPr>
                <w:sz w:val="20"/>
                <w:szCs w:val="20"/>
              </w:rPr>
            </w:pPr>
            <w:r w:rsidRPr="0009308C">
              <w:rPr>
                <w:sz w:val="20"/>
                <w:szCs w:val="20"/>
              </w:rPr>
              <w:t>Heavy items are stored and are accessible at the appropriate height.</w:t>
            </w:r>
          </w:p>
          <w:p w14:paraId="01DCF0FC" w14:textId="77777777" w:rsidR="00547202" w:rsidRPr="00C07C25" w:rsidRDefault="00C07C25" w:rsidP="0009308C">
            <w:pPr>
              <w:pStyle w:val="Pa3"/>
              <w:numPr>
                <w:ilvl w:val="0"/>
                <w:numId w:val="13"/>
              </w:numPr>
              <w:ind w:left="170" w:hanging="170"/>
              <w:rPr>
                <w:rFonts w:cs="HelveticaNeue LightCond"/>
                <w:color w:val="000000"/>
                <w:sz w:val="20"/>
                <w:szCs w:val="20"/>
              </w:rPr>
            </w:pPr>
            <w:r w:rsidRPr="0009308C">
              <w:rPr>
                <w:rStyle w:val="A1"/>
                <w:rFonts w:ascii="Arial" w:hAnsi="Arial" w:cs="Arial"/>
              </w:rPr>
              <w:t>Lightest items are stored on high shelves.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15AD2B" w14:textId="77777777" w:rsidR="00547202" w:rsidRPr="00C07C25" w:rsidRDefault="00547202" w:rsidP="003C03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7C2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A11840" w14:textId="77777777" w:rsidR="00547202" w:rsidRPr="00C07C25" w:rsidRDefault="004777AA" w:rsidP="003C03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7C2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2C20A0" w14:textId="77777777" w:rsidR="00547202" w:rsidRPr="00C07C25" w:rsidRDefault="004777AA" w:rsidP="003C03E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07C25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EC57A5" w14:textId="77777777" w:rsidR="00547202" w:rsidRPr="00C07C25" w:rsidRDefault="00C07C25" w:rsidP="003C03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07C25">
              <w:rPr>
                <w:rFonts w:ascii="Arial" w:hAnsi="Arial" w:cs="Arial"/>
                <w:sz w:val="20"/>
                <w:szCs w:val="20"/>
              </w:rPr>
              <w:sym w:font="Wingdings" w:char="F0FC"/>
            </w:r>
          </w:p>
        </w:tc>
      </w:tr>
      <w:tr w:rsidR="00382D4E" w:rsidRPr="00547202" w14:paraId="0247EF52" w14:textId="77777777" w:rsidTr="00382D4E">
        <w:trPr>
          <w:trHeight w:val="1757"/>
          <w:jc w:val="center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3D89C1" w14:textId="4D66683B" w:rsidR="00382D4E" w:rsidRPr="0009308C" w:rsidRDefault="00382D4E" w:rsidP="00382D4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2.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E425D9" w14:textId="77777777" w:rsidR="00382D4E" w:rsidRPr="00F257B2" w:rsidRDefault="00382D4E" w:rsidP="00382D4E">
            <w:pPr>
              <w:pStyle w:val="Pa7"/>
              <w:spacing w:after="4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257B2">
              <w:rPr>
                <w:rFonts w:ascii="Arial" w:hAnsi="Arial" w:cs="Arial"/>
                <w:color w:val="000000"/>
                <w:sz w:val="20"/>
                <w:szCs w:val="20"/>
              </w:rPr>
              <w:t xml:space="preserve">Chemical </w:t>
            </w:r>
          </w:p>
          <w:p w14:paraId="2A8CF270" w14:textId="77777777" w:rsidR="00382D4E" w:rsidRPr="00F257B2" w:rsidRDefault="00382D4E" w:rsidP="00382D4E">
            <w:pPr>
              <w:pStyle w:val="Pa7"/>
              <w:spacing w:after="4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0DDA723B" w14:textId="7C3D8F38" w:rsidR="00382D4E" w:rsidRPr="004777AA" w:rsidRDefault="00382D4E" w:rsidP="00382D4E">
            <w:pPr>
              <w:pStyle w:val="Pa1"/>
              <w:rPr>
                <w:rStyle w:val="A1"/>
              </w:rPr>
            </w:pPr>
            <w:r w:rsidRPr="00F257B2">
              <w:rPr>
                <w:rFonts w:ascii="Arial" w:hAnsi="Arial" w:cs="Arial"/>
                <w:i/>
                <w:color w:val="000000"/>
                <w:sz w:val="16"/>
                <w:szCs w:val="16"/>
              </w:rPr>
              <w:t xml:space="preserve">Staff could suffer ill health </w:t>
            </w:r>
            <w:proofErr w:type="gramStart"/>
            <w:r w:rsidRPr="00F257B2">
              <w:rPr>
                <w:rFonts w:ascii="Arial" w:hAnsi="Arial" w:cs="Arial"/>
                <w:i/>
                <w:color w:val="000000"/>
                <w:sz w:val="16"/>
                <w:szCs w:val="16"/>
              </w:rPr>
              <w:t>as a result of</w:t>
            </w:r>
            <w:proofErr w:type="gramEnd"/>
            <w:r w:rsidRPr="00F257B2">
              <w:rPr>
                <w:rFonts w:ascii="Arial" w:hAnsi="Arial" w:cs="Arial"/>
                <w:i/>
                <w:color w:val="000000"/>
                <w:sz w:val="16"/>
                <w:szCs w:val="16"/>
              </w:rPr>
              <w:t xml:space="preserve"> the handling of hazardous substances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5CEEFF" w14:textId="60AC640F" w:rsidR="00382D4E" w:rsidRPr="004777AA" w:rsidRDefault="00382D4E" w:rsidP="00382D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57B2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496189" w14:textId="50877215" w:rsidR="00382D4E" w:rsidRPr="004777AA" w:rsidRDefault="00382D4E" w:rsidP="00382D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57B2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2FA7C1" w14:textId="77307946" w:rsidR="00382D4E" w:rsidRPr="004777AA" w:rsidRDefault="00382D4E" w:rsidP="00382D4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257B2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6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A976FB" w14:textId="77777777" w:rsidR="00382D4E" w:rsidRPr="00F257B2" w:rsidRDefault="00382D4E" w:rsidP="00382D4E">
            <w:pPr>
              <w:numPr>
                <w:ilvl w:val="0"/>
                <w:numId w:val="17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hyperlink r:id="rId8" w:history="1">
              <w:r w:rsidRPr="00F257B2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  <w:u w:val="none"/>
                </w:rPr>
                <w:t>Material Safety Data Sheets (MSDS)</w:t>
              </w:r>
            </w:hyperlink>
            <w:r w:rsidRPr="00F257B2">
              <w:rPr>
                <w:rFonts w:ascii="Arial" w:hAnsi="Arial" w:cs="Arial"/>
                <w:sz w:val="20"/>
                <w:szCs w:val="20"/>
              </w:rPr>
              <w:t xml:space="preserve"> available for those substances identified as being hazardous.</w:t>
            </w:r>
          </w:p>
          <w:p w14:paraId="15463B1A" w14:textId="77777777" w:rsidR="00382D4E" w:rsidRPr="00F257B2" w:rsidRDefault="00382D4E" w:rsidP="00382D4E">
            <w:pPr>
              <w:numPr>
                <w:ilvl w:val="0"/>
                <w:numId w:val="17"/>
              </w:numPr>
              <w:autoSpaceDE w:val="0"/>
              <w:autoSpaceDN w:val="0"/>
              <w:adjustRightInd w:val="0"/>
              <w:ind w:left="170" w:hanging="170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F257B2">
              <w:rPr>
                <w:rFonts w:ascii="Arial" w:hAnsi="Arial" w:cs="Arial"/>
                <w:sz w:val="20"/>
                <w:szCs w:val="20"/>
                <w:lang w:eastAsia="en-GB"/>
              </w:rPr>
              <w:t>Access to the chemical store is restricted to warehouse personnel.</w:t>
            </w:r>
          </w:p>
          <w:p w14:paraId="42560599" w14:textId="77777777" w:rsidR="00382D4E" w:rsidRPr="00F257B2" w:rsidRDefault="00382D4E" w:rsidP="00382D4E">
            <w:pPr>
              <w:pStyle w:val="Default"/>
              <w:numPr>
                <w:ilvl w:val="0"/>
                <w:numId w:val="17"/>
              </w:numPr>
              <w:ind w:left="170" w:hanging="170"/>
              <w:rPr>
                <w:color w:val="auto"/>
                <w:sz w:val="20"/>
                <w:szCs w:val="20"/>
              </w:rPr>
            </w:pPr>
            <w:r w:rsidRPr="00F257B2">
              <w:rPr>
                <w:color w:val="auto"/>
                <w:sz w:val="20"/>
                <w:szCs w:val="20"/>
              </w:rPr>
              <w:t>Suitable and sufficient warning signs displayed.</w:t>
            </w:r>
          </w:p>
          <w:p w14:paraId="79219E6A" w14:textId="77777777" w:rsidR="00382D4E" w:rsidRPr="00F257B2" w:rsidRDefault="00382D4E" w:rsidP="00382D4E">
            <w:pPr>
              <w:pStyle w:val="Default"/>
              <w:numPr>
                <w:ilvl w:val="0"/>
                <w:numId w:val="17"/>
              </w:numPr>
              <w:ind w:left="170" w:hanging="170"/>
              <w:rPr>
                <w:color w:val="auto"/>
                <w:sz w:val="20"/>
                <w:szCs w:val="20"/>
              </w:rPr>
            </w:pPr>
            <w:r w:rsidRPr="00F257B2">
              <w:rPr>
                <w:color w:val="auto"/>
                <w:sz w:val="20"/>
                <w:szCs w:val="20"/>
              </w:rPr>
              <w:t>Products stored are for re-sale only and as such presents no significant risk other than general manual handling risk</w:t>
            </w:r>
            <w:r>
              <w:rPr>
                <w:color w:val="auto"/>
                <w:sz w:val="20"/>
                <w:szCs w:val="20"/>
              </w:rPr>
              <w:t>.</w:t>
            </w:r>
          </w:p>
          <w:p w14:paraId="49434891" w14:textId="19C72E90" w:rsidR="00382D4E" w:rsidRPr="0009308C" w:rsidRDefault="00382D4E" w:rsidP="00382D4E">
            <w:pPr>
              <w:numPr>
                <w:ilvl w:val="0"/>
                <w:numId w:val="13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F257B2">
              <w:rPr>
                <w:rFonts w:ascii="Arial" w:hAnsi="Arial" w:cs="Arial"/>
                <w:sz w:val="20"/>
                <w:szCs w:val="20"/>
                <w:lang w:eastAsia="en-GB"/>
              </w:rPr>
              <w:t>Emergency spill clear-up kits provided.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43B805" w14:textId="09520D14" w:rsidR="00382D4E" w:rsidRPr="00C07C25" w:rsidRDefault="00382D4E" w:rsidP="00382D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57B2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F76D63" w14:textId="2BCC65AC" w:rsidR="00382D4E" w:rsidRPr="00C07C25" w:rsidRDefault="00382D4E" w:rsidP="00382D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57B2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2C3314" w14:textId="5B65542B" w:rsidR="00382D4E" w:rsidRPr="00C07C25" w:rsidRDefault="00382D4E" w:rsidP="00382D4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257B2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B03E04" w14:textId="595AE9E9" w:rsidR="00382D4E" w:rsidRPr="00C07C25" w:rsidRDefault="00382D4E" w:rsidP="00382D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57B2">
              <w:rPr>
                <w:rFonts w:ascii="Arial" w:hAnsi="Arial" w:cs="Arial"/>
                <w:sz w:val="20"/>
                <w:szCs w:val="20"/>
              </w:rPr>
              <w:sym w:font="Wingdings" w:char="F0FC"/>
            </w:r>
          </w:p>
        </w:tc>
      </w:tr>
    </w:tbl>
    <w:p w14:paraId="0FBEB094" w14:textId="77777777" w:rsidR="004A5CEA" w:rsidRPr="003F041C" w:rsidRDefault="004A5CEA">
      <w:pPr>
        <w:rPr>
          <w:sz w:val="20"/>
          <w:szCs w:val="20"/>
          <w:highlight w:val="yellow"/>
          <w:shd w:val="clear" w:color="auto" w:fill="FFFF00"/>
        </w:rPr>
      </w:pPr>
    </w:p>
    <w:tbl>
      <w:tblPr>
        <w:tblW w:w="15132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"/>
        <w:gridCol w:w="3651"/>
        <w:gridCol w:w="630"/>
        <w:gridCol w:w="601"/>
        <w:gridCol w:w="633"/>
        <w:gridCol w:w="6565"/>
        <w:gridCol w:w="504"/>
        <w:gridCol w:w="588"/>
        <w:gridCol w:w="632"/>
        <w:gridCol w:w="896"/>
      </w:tblGrid>
      <w:tr w:rsidR="004A5CEA" w:rsidRPr="00CF77F3" w14:paraId="7584DD79" w14:textId="77777777" w:rsidTr="0009308C">
        <w:trPr>
          <w:trHeight w:val="168"/>
          <w:jc w:val="center"/>
        </w:trPr>
        <w:tc>
          <w:tcPr>
            <w:tcW w:w="4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88E3D3" w14:textId="77777777" w:rsidR="004A5CEA" w:rsidRPr="0009308C" w:rsidRDefault="004A5CEA" w:rsidP="00AD772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9308C">
              <w:rPr>
                <w:rFonts w:ascii="Arial" w:hAnsi="Arial" w:cs="Arial"/>
                <w:b/>
                <w:sz w:val="18"/>
                <w:szCs w:val="18"/>
              </w:rPr>
              <w:lastRenderedPageBreak/>
              <w:t>N</w:t>
            </w:r>
            <w:r w:rsidRPr="0009308C">
              <w:rPr>
                <w:rFonts w:ascii="Arial" w:hAnsi="Arial" w:cs="Arial"/>
                <w:b/>
                <w:sz w:val="18"/>
                <w:szCs w:val="18"/>
                <w:vertAlign w:val="superscript"/>
              </w:rPr>
              <w:t>o</w:t>
            </w:r>
          </w:p>
        </w:tc>
        <w:tc>
          <w:tcPr>
            <w:tcW w:w="36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98E920" w14:textId="77777777" w:rsidR="004A5CEA" w:rsidRPr="0009308C" w:rsidRDefault="004A5CEA" w:rsidP="00AD772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9308C">
              <w:rPr>
                <w:rFonts w:ascii="Arial" w:hAnsi="Arial" w:cs="Arial"/>
                <w:b/>
                <w:sz w:val="18"/>
                <w:szCs w:val="18"/>
              </w:rPr>
              <w:t>Hazard</w:t>
            </w:r>
          </w:p>
        </w:tc>
        <w:tc>
          <w:tcPr>
            <w:tcW w:w="18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343170" w14:textId="77777777" w:rsidR="004A5CEA" w:rsidRPr="00CF77F3" w:rsidRDefault="004A5CEA" w:rsidP="00AD772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F77F3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65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597418" w14:textId="77777777" w:rsidR="004A5CEA" w:rsidRPr="0009308C" w:rsidRDefault="004A5CEA" w:rsidP="00AD772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9308C">
              <w:rPr>
                <w:rFonts w:ascii="Arial" w:hAnsi="Arial" w:cs="Arial"/>
                <w:b/>
                <w:sz w:val="18"/>
                <w:szCs w:val="18"/>
              </w:rPr>
              <w:t>Existing Control Measures</w:t>
            </w:r>
          </w:p>
        </w:tc>
        <w:tc>
          <w:tcPr>
            <w:tcW w:w="17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C7B7D4" w14:textId="77777777" w:rsidR="004A5CEA" w:rsidRPr="00CF77F3" w:rsidRDefault="004A5CEA" w:rsidP="00AD772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F77F3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8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E40446" w14:textId="53C691FC" w:rsidR="004A5CEA" w:rsidRPr="00CF77F3" w:rsidRDefault="0009308C" w:rsidP="00AD772C">
            <w:pPr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>Extra Controls</w:t>
            </w:r>
          </w:p>
        </w:tc>
      </w:tr>
      <w:tr w:rsidR="004A5CEA" w:rsidRPr="00CF77F3" w14:paraId="769B71FB" w14:textId="77777777" w:rsidTr="0009308C">
        <w:trPr>
          <w:trHeight w:val="110"/>
          <w:jc w:val="center"/>
        </w:trPr>
        <w:tc>
          <w:tcPr>
            <w:tcW w:w="4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316877" w14:textId="77777777" w:rsidR="004A5CEA" w:rsidRPr="00CF77F3" w:rsidRDefault="004A5CEA" w:rsidP="00AD7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815A4C" w14:textId="77777777" w:rsidR="004A5CEA" w:rsidRPr="00CF77F3" w:rsidRDefault="004A5CEA" w:rsidP="00AD7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71F0E0" w14:textId="77777777" w:rsidR="004A5CEA" w:rsidRPr="00CF77F3" w:rsidRDefault="004A5CEA" w:rsidP="00AD772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F77F3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327DFE" w14:textId="77777777" w:rsidR="004A5CEA" w:rsidRPr="00CF77F3" w:rsidRDefault="004A5CEA" w:rsidP="00AD772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F77F3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185117" w14:textId="77777777" w:rsidR="004A5CEA" w:rsidRPr="00CF77F3" w:rsidRDefault="004A5CEA" w:rsidP="00AD772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F77F3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65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EBB4B4" w14:textId="77777777" w:rsidR="004A5CEA" w:rsidRPr="00CF77F3" w:rsidRDefault="004A5CEA" w:rsidP="00AD7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800C99" w14:textId="77777777" w:rsidR="004A5CEA" w:rsidRPr="00CF77F3" w:rsidRDefault="004A5CEA" w:rsidP="00AD772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F77F3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700DB2" w14:textId="77777777" w:rsidR="004A5CEA" w:rsidRPr="00CF77F3" w:rsidRDefault="004A5CEA" w:rsidP="00AD772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F77F3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CA1D68" w14:textId="77777777" w:rsidR="004A5CEA" w:rsidRPr="00CF77F3" w:rsidRDefault="004A5CEA" w:rsidP="00AD772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F77F3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8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D72461" w14:textId="77777777" w:rsidR="004A5CEA" w:rsidRPr="00CF77F3" w:rsidRDefault="004A5CEA" w:rsidP="00AD7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10EE" w:rsidRPr="002810EE" w14:paraId="1E109482" w14:textId="77777777" w:rsidTr="0009308C">
        <w:trPr>
          <w:trHeight w:val="3572"/>
          <w:jc w:val="center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7094BB" w14:textId="18C1EB25" w:rsidR="002810EE" w:rsidRPr="0009308C" w:rsidRDefault="00382D4E" w:rsidP="00AD772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3</w:t>
            </w:r>
            <w:r w:rsidR="00F257B2" w:rsidRPr="0009308C"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06AF2A" w14:textId="77777777" w:rsidR="002810EE" w:rsidRPr="00736F6D" w:rsidRDefault="00C07C25" w:rsidP="00E56D0C">
            <w:pPr>
              <w:rPr>
                <w:rFonts w:ascii="Arial" w:hAnsi="Arial" w:cs="Arial"/>
                <w:sz w:val="20"/>
                <w:szCs w:val="20"/>
              </w:rPr>
            </w:pPr>
            <w:r w:rsidRPr="00736F6D">
              <w:rPr>
                <w:rFonts w:ascii="Arial" w:hAnsi="Arial" w:cs="Arial"/>
                <w:sz w:val="20"/>
                <w:szCs w:val="20"/>
              </w:rPr>
              <w:t xml:space="preserve">Use of </w:t>
            </w:r>
            <w:r w:rsidR="002810EE" w:rsidRPr="00736F6D">
              <w:rPr>
                <w:rFonts w:ascii="Arial" w:hAnsi="Arial" w:cs="Arial"/>
                <w:sz w:val="20"/>
                <w:szCs w:val="20"/>
              </w:rPr>
              <w:t xml:space="preserve">Forklift Truck (FLT) </w:t>
            </w:r>
          </w:p>
          <w:p w14:paraId="517AA0F1" w14:textId="77777777" w:rsidR="002810EE" w:rsidRPr="00736F6D" w:rsidRDefault="002810EE" w:rsidP="00E56D0C">
            <w:pPr>
              <w:rPr>
                <w:rFonts w:ascii="Arial" w:hAnsi="Arial" w:cs="Arial"/>
                <w:sz w:val="20"/>
                <w:szCs w:val="20"/>
              </w:rPr>
            </w:pPr>
          </w:p>
          <w:p w14:paraId="687D30B7" w14:textId="77777777" w:rsidR="002810EE" w:rsidRPr="00736F6D" w:rsidRDefault="002810EE" w:rsidP="00513669">
            <w:pPr>
              <w:rPr>
                <w:rFonts w:ascii="Arial" w:hAnsi="Arial" w:cs="Arial"/>
                <w:sz w:val="20"/>
                <w:szCs w:val="20"/>
              </w:rPr>
            </w:pPr>
            <w:r w:rsidRPr="00736F6D">
              <w:rPr>
                <w:rFonts w:ascii="Arial" w:hAnsi="Arial" w:cs="Arial"/>
                <w:i/>
                <w:sz w:val="16"/>
                <w:szCs w:val="20"/>
              </w:rPr>
              <w:t>Staff and 3</w:t>
            </w:r>
            <w:r w:rsidRPr="00736F6D">
              <w:rPr>
                <w:rFonts w:ascii="Arial" w:hAnsi="Arial" w:cs="Arial"/>
                <w:i/>
                <w:sz w:val="16"/>
                <w:szCs w:val="20"/>
                <w:vertAlign w:val="superscript"/>
              </w:rPr>
              <w:t>rd</w:t>
            </w:r>
            <w:r w:rsidRPr="00736F6D">
              <w:rPr>
                <w:rFonts w:ascii="Arial" w:hAnsi="Arial" w:cs="Arial"/>
                <w:i/>
                <w:sz w:val="16"/>
                <w:szCs w:val="20"/>
              </w:rPr>
              <w:t xml:space="preserve"> parties could suffer severe personal i</w:t>
            </w:r>
            <w:r w:rsidR="00513669" w:rsidRPr="00736F6D">
              <w:rPr>
                <w:rFonts w:ascii="Arial" w:hAnsi="Arial" w:cs="Arial"/>
                <w:i/>
                <w:sz w:val="16"/>
                <w:szCs w:val="20"/>
              </w:rPr>
              <w:t xml:space="preserve">njury or worse </w:t>
            </w:r>
            <w:proofErr w:type="gramStart"/>
            <w:r w:rsidR="00513669" w:rsidRPr="00736F6D">
              <w:rPr>
                <w:rFonts w:ascii="Arial" w:hAnsi="Arial" w:cs="Arial"/>
                <w:i/>
                <w:sz w:val="16"/>
                <w:szCs w:val="20"/>
              </w:rPr>
              <w:t>as a result of</w:t>
            </w:r>
            <w:proofErr w:type="gramEnd"/>
            <w:r w:rsidR="00513669" w:rsidRPr="00736F6D">
              <w:rPr>
                <w:rFonts w:ascii="Arial" w:hAnsi="Arial" w:cs="Arial"/>
                <w:i/>
                <w:sz w:val="16"/>
                <w:szCs w:val="20"/>
              </w:rPr>
              <w:t xml:space="preserve"> </w:t>
            </w:r>
            <w:r w:rsidRPr="00736F6D">
              <w:rPr>
                <w:rFonts w:ascii="Arial" w:hAnsi="Arial" w:cs="Arial"/>
                <w:i/>
                <w:sz w:val="16"/>
                <w:szCs w:val="20"/>
              </w:rPr>
              <w:t>FLT</w:t>
            </w:r>
            <w:r w:rsidR="00513669" w:rsidRPr="00736F6D">
              <w:rPr>
                <w:rFonts w:ascii="Arial" w:hAnsi="Arial" w:cs="Arial"/>
                <w:i/>
                <w:sz w:val="16"/>
                <w:szCs w:val="20"/>
              </w:rPr>
              <w:t xml:space="preserve"> use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C2BD4A" w14:textId="77777777" w:rsidR="002810EE" w:rsidRPr="00736F6D" w:rsidRDefault="002810EE" w:rsidP="00E56D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36F6D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E48D6F" w14:textId="77777777" w:rsidR="002810EE" w:rsidRPr="00736F6D" w:rsidRDefault="002810EE" w:rsidP="00E56D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36F6D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12B516" w14:textId="77777777" w:rsidR="002810EE" w:rsidRPr="00736F6D" w:rsidRDefault="002810EE" w:rsidP="00E56D0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36F6D">
              <w:rPr>
                <w:rFonts w:ascii="Arial" w:hAnsi="Arial" w:cs="Arial"/>
                <w:b/>
                <w:sz w:val="20"/>
                <w:szCs w:val="20"/>
              </w:rPr>
              <w:t>16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B9FE10" w14:textId="77777777" w:rsidR="00513669" w:rsidRPr="00736F6D" w:rsidRDefault="00513669" w:rsidP="0009308C">
            <w:pPr>
              <w:numPr>
                <w:ilvl w:val="0"/>
                <w:numId w:val="14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736F6D">
              <w:rPr>
                <w:rFonts w:ascii="Arial" w:hAnsi="Arial" w:cs="Arial"/>
                <w:sz w:val="20"/>
                <w:szCs w:val="20"/>
              </w:rPr>
              <w:t xml:space="preserve">Drivers are suitably trained/competent to operate the FLT they have been instructed to use. </w:t>
            </w:r>
          </w:p>
          <w:p w14:paraId="57546309" w14:textId="2EC0ACFB" w:rsidR="00F53940" w:rsidRPr="00736F6D" w:rsidRDefault="00513669" w:rsidP="0009308C">
            <w:pPr>
              <w:numPr>
                <w:ilvl w:val="0"/>
                <w:numId w:val="14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736F6D">
              <w:rPr>
                <w:rFonts w:ascii="Arial" w:hAnsi="Arial" w:cs="Arial"/>
                <w:sz w:val="20"/>
                <w:szCs w:val="20"/>
              </w:rPr>
              <w:t xml:space="preserve">The Company ensures a specific </w:t>
            </w:r>
            <w:r w:rsidR="00F53940" w:rsidRPr="00736F6D">
              <w:rPr>
                <w:rFonts w:ascii="Arial" w:hAnsi="Arial" w:cs="Arial"/>
                <w:sz w:val="20"/>
                <w:szCs w:val="20"/>
              </w:rPr>
              <w:t xml:space="preserve">risk assessment is completed </w:t>
            </w:r>
            <w:r w:rsidRPr="00736F6D">
              <w:rPr>
                <w:rFonts w:ascii="Arial" w:hAnsi="Arial" w:cs="Arial"/>
                <w:sz w:val="20"/>
                <w:szCs w:val="20"/>
              </w:rPr>
              <w:t>(re. 2.2.2 – ‘</w:t>
            </w:r>
            <w:r w:rsidRPr="00736F6D">
              <w:rPr>
                <w:rFonts w:ascii="Arial" w:hAnsi="Arial" w:cs="Arial"/>
                <w:sz w:val="20"/>
                <w:szCs w:val="22"/>
              </w:rPr>
              <w:t xml:space="preserve">Operating </w:t>
            </w:r>
            <w:r w:rsidR="0009308C" w:rsidRPr="00736F6D">
              <w:rPr>
                <w:rFonts w:ascii="Arial" w:hAnsi="Arial" w:cs="Arial"/>
                <w:sz w:val="20"/>
                <w:szCs w:val="22"/>
              </w:rPr>
              <w:t>Forklift</w:t>
            </w:r>
            <w:r w:rsidRPr="00736F6D">
              <w:rPr>
                <w:rFonts w:ascii="Arial" w:hAnsi="Arial" w:cs="Arial"/>
                <w:sz w:val="20"/>
                <w:szCs w:val="22"/>
              </w:rPr>
              <w:t xml:space="preserve"> Truck’)</w:t>
            </w:r>
          </w:p>
          <w:p w14:paraId="5B682517" w14:textId="77777777" w:rsidR="00513669" w:rsidRPr="00736F6D" w:rsidRDefault="00F53940" w:rsidP="0009308C">
            <w:pPr>
              <w:numPr>
                <w:ilvl w:val="0"/>
                <w:numId w:val="14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736F6D">
              <w:rPr>
                <w:rFonts w:ascii="Arial" w:hAnsi="Arial" w:cs="Arial"/>
                <w:sz w:val="20"/>
                <w:szCs w:val="20"/>
              </w:rPr>
              <w:t xml:space="preserve">The assessment considers the provision of preventative measures, </w:t>
            </w:r>
            <w:r w:rsidR="00513669" w:rsidRPr="00736F6D">
              <w:rPr>
                <w:rFonts w:ascii="Arial" w:hAnsi="Arial" w:cs="Arial"/>
                <w:sz w:val="20"/>
                <w:szCs w:val="20"/>
              </w:rPr>
              <w:t>maintenance and inspection</w:t>
            </w:r>
            <w:r w:rsidRPr="00736F6D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513669" w:rsidRPr="00736F6D">
              <w:rPr>
                <w:rFonts w:ascii="Arial" w:hAnsi="Arial" w:cs="Arial"/>
                <w:sz w:val="20"/>
                <w:szCs w:val="20"/>
              </w:rPr>
              <w:t>and provision of staff training.</w:t>
            </w:r>
          </w:p>
          <w:p w14:paraId="4563C583" w14:textId="77777777" w:rsidR="00513669" w:rsidRPr="00736F6D" w:rsidRDefault="00513669" w:rsidP="0009308C">
            <w:pPr>
              <w:numPr>
                <w:ilvl w:val="0"/>
                <w:numId w:val="14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736F6D">
              <w:rPr>
                <w:rFonts w:ascii="Arial" w:hAnsi="Arial" w:cs="Arial"/>
                <w:sz w:val="20"/>
                <w:szCs w:val="20"/>
              </w:rPr>
              <w:t>Daily checks are completed by an appointed FLT driver before use. Any faults are reported to the Warehouse/Office Manager who will arrange for suitable repair.</w:t>
            </w:r>
          </w:p>
          <w:p w14:paraId="1F9D0A7C" w14:textId="77777777" w:rsidR="00513669" w:rsidRPr="00736F6D" w:rsidRDefault="00513669" w:rsidP="0009308C">
            <w:pPr>
              <w:numPr>
                <w:ilvl w:val="0"/>
                <w:numId w:val="14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736F6D">
              <w:rPr>
                <w:rFonts w:ascii="Arial" w:hAnsi="Arial" w:cs="Arial"/>
                <w:sz w:val="20"/>
                <w:szCs w:val="20"/>
              </w:rPr>
              <w:t>Maintenance regime/contract in place and managed by the Company management team. This ensures that the FLT’s are subject to servicing and preventative maintenance on a regular basis.</w:t>
            </w:r>
          </w:p>
          <w:p w14:paraId="66A7ECFE" w14:textId="77777777" w:rsidR="00513669" w:rsidRPr="00736F6D" w:rsidRDefault="00513669" w:rsidP="0009308C">
            <w:pPr>
              <w:numPr>
                <w:ilvl w:val="0"/>
                <w:numId w:val="14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736F6D">
              <w:rPr>
                <w:rFonts w:ascii="Arial" w:hAnsi="Arial" w:cs="Arial"/>
                <w:sz w:val="20"/>
                <w:szCs w:val="20"/>
              </w:rPr>
              <w:t>Thorough Examination completed by a competent person in line with statutory requirements (LOLER)</w:t>
            </w:r>
          </w:p>
          <w:p w14:paraId="533BC415" w14:textId="77777777" w:rsidR="002810EE" w:rsidRPr="00736F6D" w:rsidRDefault="00513669" w:rsidP="0009308C">
            <w:pPr>
              <w:numPr>
                <w:ilvl w:val="0"/>
                <w:numId w:val="14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736F6D">
              <w:rPr>
                <w:rFonts w:ascii="Arial" w:hAnsi="Arial" w:cs="Arial"/>
                <w:sz w:val="20"/>
                <w:szCs w:val="20"/>
              </w:rPr>
              <w:t>FLT’s maintained by supplier (under contract) on a regular basis.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DE447A" w14:textId="77777777" w:rsidR="002810EE" w:rsidRPr="00736F6D" w:rsidRDefault="002810EE" w:rsidP="00E56D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36F6D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F5D6EA" w14:textId="77777777" w:rsidR="002810EE" w:rsidRPr="00736F6D" w:rsidRDefault="002810EE" w:rsidP="00E56D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36F6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427345" w14:textId="77777777" w:rsidR="002810EE" w:rsidRPr="00736F6D" w:rsidRDefault="002810EE" w:rsidP="00E56D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36F6D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4D1AF8" w14:textId="77777777" w:rsidR="002810EE" w:rsidRPr="00736F6D" w:rsidRDefault="002810EE" w:rsidP="00E56D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A5CEA" w:rsidRPr="003F041C" w14:paraId="1FA091A2" w14:textId="77777777" w:rsidTr="0009308C">
        <w:trPr>
          <w:trHeight w:val="4025"/>
          <w:jc w:val="center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1DEECD" w14:textId="15C5120C" w:rsidR="004A5CEA" w:rsidRPr="0009308C" w:rsidRDefault="00382D4E" w:rsidP="00AD772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4</w:t>
            </w:r>
            <w:r w:rsidR="004A5CEA" w:rsidRPr="0009308C"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3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5F3BCB" w14:textId="77777777" w:rsidR="004A5CEA" w:rsidRPr="004777AA" w:rsidRDefault="004777AA" w:rsidP="00AD772C">
            <w:pPr>
              <w:pStyle w:val="Pa1"/>
              <w:rPr>
                <w:rFonts w:cs="HelveticaNeue LightCond"/>
                <w:color w:val="000000"/>
                <w:sz w:val="20"/>
                <w:szCs w:val="20"/>
              </w:rPr>
            </w:pPr>
            <w:r w:rsidRPr="004777AA">
              <w:rPr>
                <w:rStyle w:val="A1"/>
              </w:rPr>
              <w:t>Working at height – picking from racking, storing stock, maintenance activities etc.</w:t>
            </w:r>
          </w:p>
          <w:p w14:paraId="60857E09" w14:textId="77777777" w:rsidR="004A5CEA" w:rsidRPr="004777AA" w:rsidRDefault="004A5CEA" w:rsidP="00AD772C">
            <w:pPr>
              <w:rPr>
                <w:rFonts w:ascii="Arial" w:hAnsi="Arial" w:cs="Arial"/>
                <w:sz w:val="20"/>
                <w:szCs w:val="20"/>
              </w:rPr>
            </w:pPr>
          </w:p>
          <w:p w14:paraId="7C410E50" w14:textId="77777777" w:rsidR="004A5CEA" w:rsidRPr="004777AA" w:rsidRDefault="004A5CEA" w:rsidP="00AD772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4777AA">
              <w:rPr>
                <w:rFonts w:ascii="Arial" w:hAnsi="Arial" w:cs="Arial"/>
                <w:i/>
                <w:sz w:val="16"/>
                <w:szCs w:val="16"/>
              </w:rPr>
              <w:t>St</w:t>
            </w:r>
            <w:r w:rsidR="000A2D2B" w:rsidRPr="004777AA">
              <w:rPr>
                <w:rFonts w:ascii="Arial" w:hAnsi="Arial" w:cs="Arial"/>
                <w:i/>
                <w:sz w:val="16"/>
                <w:szCs w:val="16"/>
              </w:rPr>
              <w:t>aff could suffer severe persona</w:t>
            </w:r>
            <w:r w:rsidRPr="004777AA">
              <w:rPr>
                <w:rFonts w:ascii="Arial" w:hAnsi="Arial" w:cs="Arial"/>
                <w:i/>
                <w:sz w:val="16"/>
                <w:szCs w:val="16"/>
              </w:rPr>
              <w:t xml:space="preserve">l injury </w:t>
            </w:r>
            <w:proofErr w:type="gramStart"/>
            <w:r w:rsidRPr="004777AA">
              <w:rPr>
                <w:rFonts w:ascii="Arial" w:hAnsi="Arial" w:cs="Arial"/>
                <w:i/>
                <w:sz w:val="16"/>
                <w:szCs w:val="16"/>
              </w:rPr>
              <w:t>as a result of</w:t>
            </w:r>
            <w:proofErr w:type="gramEnd"/>
            <w:r w:rsidRPr="004777AA">
              <w:rPr>
                <w:rFonts w:ascii="Arial" w:hAnsi="Arial" w:cs="Arial"/>
                <w:i/>
                <w:sz w:val="16"/>
                <w:szCs w:val="16"/>
              </w:rPr>
              <w:t xml:space="preserve"> a fall from height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CF02A1" w14:textId="77777777" w:rsidR="004A5CEA" w:rsidRPr="004777AA" w:rsidRDefault="004A5CEA" w:rsidP="00AD7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77A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A4C629" w14:textId="77777777" w:rsidR="004A5CEA" w:rsidRPr="004777AA" w:rsidRDefault="004A5CEA" w:rsidP="00AD7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77A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52ED69" w14:textId="77777777" w:rsidR="004A5CEA" w:rsidRPr="004777AA" w:rsidRDefault="004A5CEA" w:rsidP="00AD77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777AA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6A98CE" w14:textId="77777777" w:rsidR="004A5CEA" w:rsidRPr="0001493D" w:rsidRDefault="004A5CEA" w:rsidP="0009308C">
            <w:pPr>
              <w:pStyle w:val="Default"/>
              <w:numPr>
                <w:ilvl w:val="0"/>
                <w:numId w:val="14"/>
              </w:numPr>
              <w:ind w:left="170" w:hanging="170"/>
              <w:rPr>
                <w:sz w:val="20"/>
                <w:szCs w:val="20"/>
              </w:rPr>
            </w:pPr>
            <w:r w:rsidRPr="0001493D">
              <w:rPr>
                <w:sz w:val="20"/>
                <w:szCs w:val="20"/>
              </w:rPr>
              <w:t>Appropriate equipment, e.g.</w:t>
            </w:r>
            <w:r w:rsidR="004777AA" w:rsidRPr="0001493D">
              <w:rPr>
                <w:sz w:val="20"/>
                <w:szCs w:val="20"/>
              </w:rPr>
              <w:t xml:space="preserve"> suitable step ladder/warehouse steps, are provided and staff know how to use them</w:t>
            </w:r>
            <w:r w:rsidRPr="0001493D">
              <w:rPr>
                <w:sz w:val="20"/>
                <w:szCs w:val="20"/>
              </w:rPr>
              <w:t xml:space="preserve"> safely. </w:t>
            </w:r>
          </w:p>
          <w:p w14:paraId="0E74F181" w14:textId="6DBF431B" w:rsidR="004A5CEA" w:rsidRPr="0001493D" w:rsidRDefault="004777AA" w:rsidP="0009308C">
            <w:pPr>
              <w:pStyle w:val="ListParagraph"/>
              <w:numPr>
                <w:ilvl w:val="0"/>
                <w:numId w:val="14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01493D">
              <w:rPr>
                <w:rFonts w:ascii="Arial" w:hAnsi="Arial" w:cs="Arial"/>
                <w:sz w:val="20"/>
                <w:szCs w:val="20"/>
              </w:rPr>
              <w:t>All access equipment</w:t>
            </w:r>
            <w:r w:rsidR="004A5CEA" w:rsidRPr="0001493D">
              <w:rPr>
                <w:rFonts w:ascii="Arial" w:hAnsi="Arial" w:cs="Arial"/>
                <w:sz w:val="20"/>
                <w:szCs w:val="20"/>
              </w:rPr>
              <w:t xml:space="preserve"> used by staff will meet the relevant British Standard.  In </w:t>
            </w:r>
            <w:r w:rsidR="0009308C" w:rsidRPr="0001493D">
              <w:rPr>
                <w:rFonts w:ascii="Arial" w:hAnsi="Arial" w:cs="Arial"/>
                <w:sz w:val="20"/>
                <w:szCs w:val="20"/>
              </w:rPr>
              <w:t>addition,</w:t>
            </w:r>
            <w:r w:rsidR="004A5CEA" w:rsidRPr="0001493D">
              <w:rPr>
                <w:rFonts w:ascii="Arial" w:hAnsi="Arial" w:cs="Arial"/>
                <w:sz w:val="20"/>
                <w:szCs w:val="20"/>
              </w:rPr>
              <w:t xml:space="preserve"> an inspection of condition will be undertaken before each use.  Any considered to be unfit for purpose will be withdrawn from use, i.e. damaged rungs</w:t>
            </w:r>
            <w:r w:rsidRPr="0001493D">
              <w:rPr>
                <w:rFonts w:ascii="Arial" w:hAnsi="Arial" w:cs="Arial"/>
                <w:sz w:val="20"/>
                <w:szCs w:val="20"/>
              </w:rPr>
              <w:t>, guard rails</w:t>
            </w:r>
            <w:r w:rsidR="004A5CEA" w:rsidRPr="0001493D">
              <w:rPr>
                <w:rFonts w:ascii="Arial" w:hAnsi="Arial" w:cs="Arial"/>
                <w:sz w:val="20"/>
                <w:szCs w:val="20"/>
              </w:rPr>
              <w:t xml:space="preserve"> etc. </w:t>
            </w:r>
          </w:p>
          <w:p w14:paraId="3761A41A" w14:textId="77777777" w:rsidR="004A5CEA" w:rsidRPr="0001493D" w:rsidRDefault="004777AA" w:rsidP="0009308C">
            <w:pPr>
              <w:numPr>
                <w:ilvl w:val="0"/>
                <w:numId w:val="14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01493D">
              <w:rPr>
                <w:rFonts w:ascii="Arial" w:hAnsi="Arial" w:cs="Arial"/>
                <w:sz w:val="20"/>
                <w:szCs w:val="20"/>
              </w:rPr>
              <w:t>Step ladders/warehouse steps</w:t>
            </w:r>
            <w:r w:rsidR="004A5CEA" w:rsidRPr="0001493D">
              <w:rPr>
                <w:rFonts w:ascii="Arial" w:hAnsi="Arial" w:cs="Arial"/>
                <w:sz w:val="20"/>
                <w:szCs w:val="20"/>
              </w:rPr>
              <w:t xml:space="preserve"> will be sited on a firm and level surface ensuring there are no overhead obstructions.  </w:t>
            </w:r>
          </w:p>
          <w:p w14:paraId="37E142CD" w14:textId="77777777" w:rsidR="004A5CEA" w:rsidRPr="0001493D" w:rsidRDefault="004A5CEA" w:rsidP="0009308C">
            <w:pPr>
              <w:numPr>
                <w:ilvl w:val="0"/>
                <w:numId w:val="14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01493D">
              <w:rPr>
                <w:rFonts w:ascii="Arial" w:hAnsi="Arial" w:cs="Arial"/>
                <w:sz w:val="20"/>
                <w:szCs w:val="20"/>
              </w:rPr>
              <w:t>The user will check that the steps have been erected correctly and are stable.</w:t>
            </w:r>
          </w:p>
          <w:p w14:paraId="57CC85A4" w14:textId="77777777" w:rsidR="004A5CEA" w:rsidRPr="0001493D" w:rsidRDefault="004A5CEA" w:rsidP="0009308C">
            <w:pPr>
              <w:numPr>
                <w:ilvl w:val="0"/>
                <w:numId w:val="14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01493D">
              <w:rPr>
                <w:rFonts w:ascii="Arial" w:hAnsi="Arial" w:cs="Arial"/>
                <w:sz w:val="20"/>
                <w:szCs w:val="20"/>
              </w:rPr>
              <w:t>The user will not ‘over-reach’ to gain access.</w:t>
            </w:r>
          </w:p>
          <w:p w14:paraId="5C2FD63E" w14:textId="77777777" w:rsidR="004A5CEA" w:rsidRPr="0001493D" w:rsidRDefault="004777AA" w:rsidP="0009308C">
            <w:pPr>
              <w:numPr>
                <w:ilvl w:val="0"/>
                <w:numId w:val="14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01493D">
              <w:rPr>
                <w:rFonts w:ascii="Arial" w:hAnsi="Arial" w:cs="Arial"/>
                <w:sz w:val="20"/>
                <w:szCs w:val="20"/>
              </w:rPr>
              <w:t>Step ladders/warehouse steps</w:t>
            </w:r>
            <w:r w:rsidR="004A5CEA" w:rsidRPr="0001493D">
              <w:rPr>
                <w:rFonts w:ascii="Arial" w:hAnsi="Arial" w:cs="Arial"/>
                <w:sz w:val="20"/>
                <w:szCs w:val="20"/>
              </w:rPr>
              <w:t xml:space="preserve"> will be dismounted prior to re-siting.</w:t>
            </w:r>
          </w:p>
          <w:p w14:paraId="323AF76B" w14:textId="508A4B39" w:rsidR="004A5CEA" w:rsidRPr="0001493D" w:rsidRDefault="004777AA" w:rsidP="0009308C">
            <w:pPr>
              <w:numPr>
                <w:ilvl w:val="0"/>
                <w:numId w:val="14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01493D">
              <w:rPr>
                <w:rFonts w:ascii="Arial" w:hAnsi="Arial" w:cs="Arial"/>
                <w:sz w:val="20"/>
                <w:szCs w:val="20"/>
              </w:rPr>
              <w:t>S</w:t>
            </w:r>
            <w:r w:rsidR="004A5CEA" w:rsidRPr="0001493D">
              <w:rPr>
                <w:rFonts w:ascii="Arial" w:hAnsi="Arial" w:cs="Arial"/>
                <w:sz w:val="20"/>
                <w:szCs w:val="20"/>
              </w:rPr>
              <w:t>tep ladders will be used for access only and will not be used as a ‘</w:t>
            </w:r>
            <w:r w:rsidR="0009308C" w:rsidRPr="0001493D">
              <w:rPr>
                <w:rFonts w:ascii="Arial" w:hAnsi="Arial" w:cs="Arial"/>
                <w:sz w:val="20"/>
                <w:szCs w:val="20"/>
              </w:rPr>
              <w:t>workstation</w:t>
            </w:r>
            <w:r w:rsidR="004A5CEA" w:rsidRPr="0001493D">
              <w:rPr>
                <w:rFonts w:ascii="Arial" w:hAnsi="Arial" w:cs="Arial"/>
                <w:sz w:val="20"/>
                <w:szCs w:val="20"/>
              </w:rPr>
              <w:t>’.</w:t>
            </w:r>
          </w:p>
          <w:p w14:paraId="1B32971E" w14:textId="77777777" w:rsidR="0001493D" w:rsidRPr="0001493D" w:rsidRDefault="004777AA" w:rsidP="0009308C">
            <w:pPr>
              <w:numPr>
                <w:ilvl w:val="0"/>
                <w:numId w:val="14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01493D">
              <w:rPr>
                <w:rFonts w:ascii="Arial" w:hAnsi="Arial" w:cs="Arial"/>
                <w:sz w:val="20"/>
                <w:szCs w:val="20"/>
              </w:rPr>
              <w:t xml:space="preserve">Warehouse steps </w:t>
            </w:r>
            <w:r w:rsidR="0001493D" w:rsidRPr="0001493D">
              <w:rPr>
                <w:rFonts w:ascii="Arial" w:hAnsi="Arial" w:cs="Arial"/>
                <w:sz w:val="20"/>
                <w:szCs w:val="20"/>
              </w:rPr>
              <w:t>SSOW.</w:t>
            </w:r>
          </w:p>
          <w:p w14:paraId="7EDC2C2B" w14:textId="77777777" w:rsidR="00547202" w:rsidRPr="0001493D" w:rsidRDefault="0001493D" w:rsidP="0009308C">
            <w:pPr>
              <w:numPr>
                <w:ilvl w:val="0"/>
                <w:numId w:val="14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01493D">
              <w:rPr>
                <w:rFonts w:ascii="Arial" w:hAnsi="Arial" w:cs="Arial"/>
                <w:sz w:val="20"/>
                <w:szCs w:val="20"/>
              </w:rPr>
              <w:t>Formal monthly inspection undertaken of the warehouse steps and the results documented.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975864" w14:textId="77777777" w:rsidR="004A5CEA" w:rsidRPr="0001493D" w:rsidRDefault="004A5CEA" w:rsidP="00AD7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1493D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26EE63" w14:textId="77777777" w:rsidR="004A5CEA" w:rsidRPr="0001493D" w:rsidRDefault="004A5CEA" w:rsidP="00AD77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1493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9421B0" w14:textId="77777777" w:rsidR="004A5CEA" w:rsidRPr="0001493D" w:rsidRDefault="004A5CEA" w:rsidP="00AD77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1493D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DD089F" w14:textId="77777777" w:rsidR="004A5CEA" w:rsidRPr="0001493D" w:rsidRDefault="004A5CEA" w:rsidP="00AD772C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6DFFAD78" w14:textId="77777777" w:rsidR="002810EE" w:rsidRPr="003F041C" w:rsidRDefault="002810EE">
      <w:pPr>
        <w:rPr>
          <w:rFonts w:ascii="Arial" w:hAnsi="Arial" w:cs="Arial"/>
          <w:sz w:val="20"/>
          <w:szCs w:val="20"/>
          <w:highlight w:val="yellow"/>
        </w:rPr>
      </w:pPr>
    </w:p>
    <w:p w14:paraId="4B093467" w14:textId="77777777" w:rsidR="0009308C" w:rsidRDefault="0009308C">
      <w:r>
        <w:br w:type="page"/>
      </w:r>
    </w:p>
    <w:tbl>
      <w:tblPr>
        <w:tblW w:w="15174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2"/>
        <w:gridCol w:w="3631"/>
        <w:gridCol w:w="644"/>
        <w:gridCol w:w="616"/>
        <w:gridCol w:w="615"/>
        <w:gridCol w:w="6565"/>
        <w:gridCol w:w="504"/>
        <w:gridCol w:w="588"/>
        <w:gridCol w:w="658"/>
        <w:gridCol w:w="891"/>
      </w:tblGrid>
      <w:tr w:rsidR="00E8447B" w:rsidRPr="00CF77F3" w14:paraId="6D9136FD" w14:textId="77777777" w:rsidTr="0009308C">
        <w:trPr>
          <w:trHeight w:val="168"/>
          <w:jc w:val="center"/>
        </w:trPr>
        <w:tc>
          <w:tcPr>
            <w:tcW w:w="4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AEC896" w14:textId="06C191F6" w:rsidR="00E8447B" w:rsidRPr="00CF77F3" w:rsidRDefault="00E8447B" w:rsidP="003305FF">
            <w:pPr>
              <w:jc w:val="center"/>
            </w:pPr>
            <w:r w:rsidRPr="00CF77F3">
              <w:rPr>
                <w:rFonts w:ascii="Arial" w:hAnsi="Arial" w:cs="Arial"/>
                <w:b/>
                <w:sz w:val="20"/>
                <w:szCs w:val="20"/>
              </w:rPr>
              <w:t>N</w:t>
            </w:r>
            <w:r w:rsidRPr="0009308C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o</w:t>
            </w:r>
          </w:p>
        </w:tc>
        <w:tc>
          <w:tcPr>
            <w:tcW w:w="36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51DCDD" w14:textId="77777777" w:rsidR="00E8447B" w:rsidRPr="00CF77F3" w:rsidRDefault="00E8447B" w:rsidP="003305F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9308C">
              <w:rPr>
                <w:rFonts w:ascii="Arial" w:hAnsi="Arial" w:cs="Arial"/>
                <w:b/>
                <w:sz w:val="18"/>
                <w:szCs w:val="18"/>
              </w:rPr>
              <w:t>Hazard</w:t>
            </w:r>
          </w:p>
        </w:tc>
        <w:tc>
          <w:tcPr>
            <w:tcW w:w="18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92D0DF" w14:textId="77777777" w:rsidR="00E8447B" w:rsidRPr="00CF77F3" w:rsidRDefault="00E8447B" w:rsidP="003305F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F77F3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65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63B288" w14:textId="77777777" w:rsidR="00E8447B" w:rsidRPr="00CF77F3" w:rsidRDefault="00E8447B" w:rsidP="003305F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9308C">
              <w:rPr>
                <w:rFonts w:ascii="Arial" w:hAnsi="Arial" w:cs="Arial"/>
                <w:b/>
                <w:sz w:val="18"/>
                <w:szCs w:val="18"/>
              </w:rPr>
              <w:t>Existing Control Measures</w:t>
            </w:r>
          </w:p>
        </w:tc>
        <w:tc>
          <w:tcPr>
            <w:tcW w:w="17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C4FC19" w14:textId="77777777" w:rsidR="00E8447B" w:rsidRPr="00CF77F3" w:rsidRDefault="00E8447B" w:rsidP="003305F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F77F3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8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082C1D" w14:textId="79628347" w:rsidR="00E8447B" w:rsidRPr="00CF77F3" w:rsidRDefault="0009308C" w:rsidP="003305FF">
            <w:pPr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>Extra Controls</w:t>
            </w:r>
          </w:p>
        </w:tc>
      </w:tr>
      <w:tr w:rsidR="00E8447B" w:rsidRPr="00CF77F3" w14:paraId="4012D34E" w14:textId="77777777" w:rsidTr="0009308C">
        <w:trPr>
          <w:trHeight w:val="110"/>
          <w:jc w:val="center"/>
        </w:trPr>
        <w:tc>
          <w:tcPr>
            <w:tcW w:w="4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F77BD2" w14:textId="77777777" w:rsidR="00E8447B" w:rsidRPr="00CF77F3" w:rsidRDefault="00E8447B" w:rsidP="003305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56277F" w14:textId="77777777" w:rsidR="00E8447B" w:rsidRPr="00CF77F3" w:rsidRDefault="00E8447B" w:rsidP="003305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35DE84" w14:textId="77777777" w:rsidR="00E8447B" w:rsidRPr="00CF77F3" w:rsidRDefault="00E8447B" w:rsidP="003305F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F77F3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A674AC" w14:textId="77777777" w:rsidR="00E8447B" w:rsidRPr="00CF77F3" w:rsidRDefault="00E8447B" w:rsidP="003305F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F77F3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D6DB1A" w14:textId="77777777" w:rsidR="00E8447B" w:rsidRPr="00CF77F3" w:rsidRDefault="00E8447B" w:rsidP="003305F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F77F3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65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A04E82" w14:textId="77777777" w:rsidR="00E8447B" w:rsidRPr="00CF77F3" w:rsidRDefault="00E8447B" w:rsidP="003305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F0B7CF" w14:textId="77777777" w:rsidR="00E8447B" w:rsidRPr="00CF77F3" w:rsidRDefault="00E8447B" w:rsidP="003305F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F77F3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C826DC" w14:textId="77777777" w:rsidR="00E8447B" w:rsidRPr="00CF77F3" w:rsidRDefault="00E8447B" w:rsidP="003305F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F77F3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87BBA3" w14:textId="77777777" w:rsidR="00E8447B" w:rsidRPr="00CF77F3" w:rsidRDefault="00E8447B" w:rsidP="003305F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F77F3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8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361D68" w14:textId="77777777" w:rsidR="00E8447B" w:rsidRPr="00CF77F3" w:rsidRDefault="00E8447B" w:rsidP="003305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6F6D" w:rsidRPr="003F041C" w14:paraId="261F9BC5" w14:textId="77777777" w:rsidTr="0009308C">
        <w:trPr>
          <w:trHeight w:val="3628"/>
          <w:jc w:val="center"/>
        </w:trPr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413DD7" w14:textId="1A3EE931" w:rsidR="00736F6D" w:rsidRPr="0009308C" w:rsidRDefault="00382D4E" w:rsidP="00E56D0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5</w:t>
            </w:r>
            <w:r w:rsidR="00736F6D" w:rsidRPr="0009308C"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EE272A" w14:textId="77777777" w:rsidR="00736F6D" w:rsidRPr="00AB01A5" w:rsidRDefault="00736F6D" w:rsidP="00E56D0C">
            <w:pPr>
              <w:pStyle w:val="Pa7"/>
              <w:spacing w:after="4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B01A5">
              <w:rPr>
                <w:rFonts w:ascii="Arial" w:hAnsi="Arial" w:cs="Arial"/>
                <w:color w:val="000000"/>
                <w:sz w:val="20"/>
                <w:szCs w:val="20"/>
              </w:rPr>
              <w:t xml:space="preserve">Health of workers – </w:t>
            </w:r>
            <w:r w:rsidRPr="00AB01A5">
              <w:rPr>
                <w:rFonts w:ascii="Arial" w:hAnsi="Arial" w:cs="Arial"/>
                <w:sz w:val="20"/>
                <w:szCs w:val="20"/>
              </w:rPr>
              <w:t xml:space="preserve">work related stress </w:t>
            </w:r>
          </w:p>
          <w:p w14:paraId="5D6149BA" w14:textId="77777777" w:rsidR="00736F6D" w:rsidRPr="00AB01A5" w:rsidRDefault="00736F6D" w:rsidP="00E56D0C">
            <w:pPr>
              <w:rPr>
                <w:rFonts w:ascii="Arial" w:hAnsi="Arial" w:cs="Arial"/>
                <w:sz w:val="20"/>
                <w:szCs w:val="20"/>
              </w:rPr>
            </w:pPr>
          </w:p>
          <w:p w14:paraId="78564BBE" w14:textId="77777777" w:rsidR="00736F6D" w:rsidRPr="00AB01A5" w:rsidRDefault="00736F6D" w:rsidP="00AB01A5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AB01A5">
              <w:rPr>
                <w:rFonts w:ascii="Arial" w:hAnsi="Arial" w:cs="Arial"/>
                <w:i/>
                <w:sz w:val="16"/>
                <w:szCs w:val="16"/>
              </w:rPr>
              <w:t xml:space="preserve">Staff could suffer ill health </w:t>
            </w:r>
            <w:proofErr w:type="gramStart"/>
            <w:r w:rsidRPr="00AB01A5">
              <w:rPr>
                <w:rFonts w:ascii="Arial" w:hAnsi="Arial" w:cs="Arial"/>
                <w:i/>
                <w:sz w:val="16"/>
                <w:szCs w:val="16"/>
              </w:rPr>
              <w:t>as a result of</w:t>
            </w:r>
            <w:proofErr w:type="gramEnd"/>
            <w:r w:rsidRPr="00AB01A5">
              <w:rPr>
                <w:rFonts w:ascii="Arial" w:hAnsi="Arial" w:cs="Arial"/>
                <w:i/>
                <w:sz w:val="16"/>
                <w:szCs w:val="16"/>
              </w:rPr>
              <w:t xml:space="preserve"> pressure of work demands, lack of job control </w:t>
            </w:r>
            <w:r w:rsidRPr="00AB01A5">
              <w:rPr>
                <w:rFonts w:ascii="Arial" w:hAnsi="Arial" w:cs="Arial"/>
                <w:i/>
                <w:color w:val="000000"/>
                <w:sz w:val="16"/>
                <w:szCs w:val="16"/>
              </w:rPr>
              <w:t xml:space="preserve">(e.g. no control over </w:t>
            </w:r>
            <w:r w:rsidR="00AB01A5" w:rsidRPr="00AB01A5">
              <w:rPr>
                <w:rFonts w:ascii="Arial" w:hAnsi="Arial" w:cs="Arial"/>
                <w:i/>
                <w:color w:val="000000"/>
                <w:sz w:val="16"/>
                <w:szCs w:val="16"/>
              </w:rPr>
              <w:t>orders to be picked/packed),</w:t>
            </w:r>
            <w:r w:rsidRPr="00AB01A5">
              <w:rPr>
                <w:rFonts w:ascii="Arial" w:hAnsi="Arial" w:cs="Arial"/>
                <w:i/>
                <w:sz w:val="16"/>
                <w:szCs w:val="16"/>
              </w:rPr>
              <w:t xml:space="preserve"> insufficient support from colleagues, not knowing their role, poor relationships, badly managed change, bullying or verbal abuse from customers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A4BCCC" w14:textId="77777777" w:rsidR="00736F6D" w:rsidRPr="00AB01A5" w:rsidRDefault="00736F6D" w:rsidP="00E56D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01A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EBB2DA" w14:textId="77777777" w:rsidR="00736F6D" w:rsidRPr="00AB01A5" w:rsidRDefault="00736F6D" w:rsidP="00E56D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01A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393FBF" w14:textId="77777777" w:rsidR="00736F6D" w:rsidRPr="00AB01A5" w:rsidRDefault="00736F6D" w:rsidP="00E56D0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01A5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4F411B" w14:textId="77777777" w:rsidR="00736F6D" w:rsidRPr="00AB01A5" w:rsidRDefault="00736F6D" w:rsidP="0009308C">
            <w:pPr>
              <w:pStyle w:val="ListParagraph"/>
              <w:numPr>
                <w:ilvl w:val="0"/>
                <w:numId w:val="15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AB01A5">
              <w:rPr>
                <w:rFonts w:ascii="Arial" w:hAnsi="Arial" w:cs="Arial"/>
                <w:sz w:val="20"/>
                <w:szCs w:val="20"/>
              </w:rPr>
              <w:t>Work plans &amp; objectives discussed and agreed.</w:t>
            </w:r>
          </w:p>
          <w:p w14:paraId="06815D90" w14:textId="77777777" w:rsidR="00736F6D" w:rsidRPr="00AB01A5" w:rsidRDefault="00736F6D" w:rsidP="0009308C">
            <w:pPr>
              <w:pStyle w:val="Default"/>
              <w:numPr>
                <w:ilvl w:val="0"/>
                <w:numId w:val="15"/>
              </w:numPr>
              <w:ind w:left="170" w:hanging="170"/>
              <w:rPr>
                <w:sz w:val="20"/>
                <w:szCs w:val="20"/>
              </w:rPr>
            </w:pPr>
            <w:r w:rsidRPr="00AB01A5">
              <w:rPr>
                <w:sz w:val="20"/>
                <w:szCs w:val="20"/>
              </w:rPr>
              <w:t xml:space="preserve">Staff are trained how to do their job effectively. </w:t>
            </w:r>
          </w:p>
          <w:p w14:paraId="2BEF0BFF" w14:textId="77777777" w:rsidR="00736F6D" w:rsidRPr="00AB01A5" w:rsidRDefault="00736F6D" w:rsidP="0009308C">
            <w:pPr>
              <w:pStyle w:val="ListParagraph"/>
              <w:numPr>
                <w:ilvl w:val="0"/>
                <w:numId w:val="15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AB01A5">
              <w:rPr>
                <w:rFonts w:ascii="Arial" w:hAnsi="Arial" w:cs="Arial"/>
                <w:sz w:val="20"/>
                <w:szCs w:val="20"/>
              </w:rPr>
              <w:t>Flexible working patterns.</w:t>
            </w:r>
          </w:p>
          <w:p w14:paraId="0CABEF56" w14:textId="77777777" w:rsidR="00736F6D" w:rsidRPr="00AB01A5" w:rsidRDefault="00736F6D" w:rsidP="0009308C">
            <w:pPr>
              <w:pStyle w:val="ListParagraph"/>
              <w:numPr>
                <w:ilvl w:val="0"/>
                <w:numId w:val="15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AB01A5">
              <w:rPr>
                <w:rFonts w:ascii="Arial" w:hAnsi="Arial" w:cs="Arial"/>
                <w:sz w:val="20"/>
                <w:szCs w:val="20"/>
              </w:rPr>
              <w:t>Management control.</w:t>
            </w:r>
          </w:p>
          <w:p w14:paraId="3B096479" w14:textId="77777777" w:rsidR="00736F6D" w:rsidRPr="00AB01A5" w:rsidRDefault="00736F6D" w:rsidP="0009308C">
            <w:pPr>
              <w:pStyle w:val="Default"/>
              <w:numPr>
                <w:ilvl w:val="0"/>
                <w:numId w:val="15"/>
              </w:numPr>
              <w:ind w:left="170" w:hanging="170"/>
              <w:rPr>
                <w:sz w:val="20"/>
                <w:szCs w:val="20"/>
              </w:rPr>
            </w:pPr>
            <w:r w:rsidRPr="00AB01A5">
              <w:rPr>
                <w:sz w:val="20"/>
                <w:szCs w:val="20"/>
              </w:rPr>
              <w:t>Regular team meetings.</w:t>
            </w:r>
          </w:p>
          <w:p w14:paraId="72605291" w14:textId="77777777" w:rsidR="00736F6D" w:rsidRPr="00AB01A5" w:rsidRDefault="00736F6D" w:rsidP="0009308C">
            <w:pPr>
              <w:pStyle w:val="Default"/>
              <w:numPr>
                <w:ilvl w:val="0"/>
                <w:numId w:val="15"/>
              </w:numPr>
              <w:ind w:left="170" w:hanging="170"/>
              <w:rPr>
                <w:sz w:val="20"/>
                <w:szCs w:val="20"/>
              </w:rPr>
            </w:pPr>
            <w:r w:rsidRPr="00AB01A5">
              <w:rPr>
                <w:sz w:val="20"/>
                <w:szCs w:val="20"/>
              </w:rPr>
              <w:t xml:space="preserve">Staff training available to ensure skills updates as necessary. </w:t>
            </w:r>
          </w:p>
          <w:p w14:paraId="744C71FE" w14:textId="77777777" w:rsidR="00736F6D" w:rsidRPr="00AB01A5" w:rsidRDefault="00736F6D" w:rsidP="0009308C">
            <w:pPr>
              <w:pStyle w:val="Default"/>
              <w:numPr>
                <w:ilvl w:val="0"/>
                <w:numId w:val="15"/>
              </w:numPr>
              <w:ind w:left="170" w:hanging="170"/>
              <w:rPr>
                <w:sz w:val="20"/>
                <w:szCs w:val="20"/>
              </w:rPr>
            </w:pPr>
            <w:r w:rsidRPr="00AB01A5">
              <w:rPr>
                <w:sz w:val="20"/>
                <w:szCs w:val="20"/>
              </w:rPr>
              <w:t>Staff encouraged to use their initiative and develop new skills.</w:t>
            </w:r>
          </w:p>
          <w:p w14:paraId="33BE1E14" w14:textId="77777777" w:rsidR="00736F6D" w:rsidRPr="00AB01A5" w:rsidRDefault="00736F6D" w:rsidP="0009308C">
            <w:pPr>
              <w:pStyle w:val="Default"/>
              <w:numPr>
                <w:ilvl w:val="0"/>
                <w:numId w:val="15"/>
              </w:numPr>
              <w:ind w:left="170" w:hanging="170"/>
              <w:rPr>
                <w:sz w:val="20"/>
                <w:szCs w:val="20"/>
              </w:rPr>
            </w:pPr>
            <w:r w:rsidRPr="00AB01A5">
              <w:rPr>
                <w:sz w:val="20"/>
                <w:szCs w:val="20"/>
              </w:rPr>
              <w:t>Managers to take seriously any issues that are brought to them. and try to resolve quickly.</w:t>
            </w:r>
          </w:p>
          <w:p w14:paraId="1F94A209" w14:textId="77777777" w:rsidR="00736F6D" w:rsidRPr="00AB01A5" w:rsidRDefault="00736F6D" w:rsidP="0009308C">
            <w:pPr>
              <w:pStyle w:val="ListParagraph"/>
              <w:numPr>
                <w:ilvl w:val="0"/>
                <w:numId w:val="15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AB01A5">
              <w:rPr>
                <w:rFonts w:ascii="Arial" w:hAnsi="Arial" w:cs="Arial"/>
                <w:sz w:val="20"/>
                <w:szCs w:val="20"/>
              </w:rPr>
              <w:t>Company support mechanisms in place.</w:t>
            </w:r>
          </w:p>
          <w:p w14:paraId="2418F2A9" w14:textId="77777777" w:rsidR="00736F6D" w:rsidRPr="00AB01A5" w:rsidRDefault="00736F6D" w:rsidP="0009308C">
            <w:pPr>
              <w:pStyle w:val="Default"/>
              <w:numPr>
                <w:ilvl w:val="0"/>
                <w:numId w:val="15"/>
              </w:numPr>
              <w:ind w:left="170" w:hanging="170"/>
              <w:rPr>
                <w:sz w:val="20"/>
                <w:szCs w:val="20"/>
              </w:rPr>
            </w:pPr>
            <w:r w:rsidRPr="00AB01A5">
              <w:rPr>
                <w:sz w:val="20"/>
                <w:szCs w:val="20"/>
              </w:rPr>
              <w:t>Team structure and responsibilities are clearly defined.</w:t>
            </w:r>
          </w:p>
          <w:p w14:paraId="6C220A7E" w14:textId="77777777" w:rsidR="00736F6D" w:rsidRPr="00AB01A5" w:rsidRDefault="00736F6D" w:rsidP="0009308C">
            <w:pPr>
              <w:pStyle w:val="Default"/>
              <w:numPr>
                <w:ilvl w:val="0"/>
                <w:numId w:val="15"/>
              </w:numPr>
              <w:ind w:left="170" w:hanging="170"/>
              <w:rPr>
                <w:sz w:val="20"/>
                <w:szCs w:val="20"/>
              </w:rPr>
            </w:pPr>
            <w:r w:rsidRPr="00AB01A5">
              <w:rPr>
                <w:sz w:val="20"/>
                <w:szCs w:val="20"/>
              </w:rPr>
              <w:t>Arranged socials.</w:t>
            </w:r>
          </w:p>
          <w:p w14:paraId="70F98074" w14:textId="77777777" w:rsidR="00736F6D" w:rsidRPr="00AB01A5" w:rsidRDefault="00736F6D" w:rsidP="0009308C">
            <w:pPr>
              <w:pStyle w:val="Default"/>
              <w:numPr>
                <w:ilvl w:val="0"/>
                <w:numId w:val="15"/>
              </w:numPr>
              <w:ind w:left="170" w:hanging="170"/>
              <w:rPr>
                <w:sz w:val="20"/>
                <w:szCs w:val="20"/>
              </w:rPr>
            </w:pPr>
            <w:r w:rsidRPr="00AB01A5">
              <w:rPr>
                <w:sz w:val="20"/>
                <w:szCs w:val="20"/>
              </w:rPr>
              <w:t>Honest and open communication with all staff.</w:t>
            </w:r>
          </w:p>
          <w:p w14:paraId="2EC1C592" w14:textId="77777777" w:rsidR="00736F6D" w:rsidRPr="00AB01A5" w:rsidRDefault="00736F6D" w:rsidP="0009308C">
            <w:pPr>
              <w:pStyle w:val="Default"/>
              <w:numPr>
                <w:ilvl w:val="0"/>
                <w:numId w:val="15"/>
              </w:numPr>
              <w:ind w:left="170" w:hanging="170"/>
              <w:rPr>
                <w:sz w:val="20"/>
                <w:szCs w:val="20"/>
              </w:rPr>
            </w:pPr>
            <w:r w:rsidRPr="00AB01A5">
              <w:rPr>
                <w:sz w:val="20"/>
                <w:szCs w:val="20"/>
              </w:rPr>
              <w:t>Staff can speak confidentially to a supervisor/manager if they are feeling unwell or ill at ease about things at work.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C54D60" w14:textId="77777777" w:rsidR="00736F6D" w:rsidRPr="00AB01A5" w:rsidRDefault="00736F6D" w:rsidP="00E56D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01A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3645D2" w14:textId="77777777" w:rsidR="00736F6D" w:rsidRPr="00AB01A5" w:rsidRDefault="00736F6D" w:rsidP="00E56D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01A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218358" w14:textId="77777777" w:rsidR="00736F6D" w:rsidRPr="00AB01A5" w:rsidRDefault="00736F6D" w:rsidP="00E56D0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B01A5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B8C30E" w14:textId="77777777" w:rsidR="00736F6D" w:rsidRPr="00CF77F3" w:rsidRDefault="00736F6D" w:rsidP="00E56D0C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F257B2" w:rsidRPr="002810EE" w14:paraId="0AFECEB8" w14:textId="77777777" w:rsidTr="0009308C">
        <w:trPr>
          <w:trHeight w:val="3798"/>
          <w:jc w:val="center"/>
        </w:trPr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A7AA70" w14:textId="773E6457" w:rsidR="00F257B2" w:rsidRPr="0009308C" w:rsidRDefault="00382D4E" w:rsidP="00E56D0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6.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42444F" w14:textId="77777777" w:rsidR="00F257B2" w:rsidRPr="004C19C5" w:rsidRDefault="00F257B2" w:rsidP="00E56D0C">
            <w:pPr>
              <w:pStyle w:val="Pa10"/>
              <w:spacing w:after="40"/>
              <w:rPr>
                <w:rFonts w:ascii="Arial" w:hAnsi="Arial" w:cs="Arial"/>
                <w:sz w:val="20"/>
                <w:szCs w:val="20"/>
              </w:rPr>
            </w:pPr>
            <w:r w:rsidRPr="004C19C5">
              <w:rPr>
                <w:rFonts w:ascii="Arial" w:hAnsi="Arial" w:cs="Arial"/>
                <w:sz w:val="20"/>
                <w:szCs w:val="20"/>
              </w:rPr>
              <w:t>Use of Stanley knife</w:t>
            </w:r>
          </w:p>
          <w:p w14:paraId="05435854" w14:textId="77777777" w:rsidR="00F257B2" w:rsidRPr="004C19C5" w:rsidRDefault="00F257B2" w:rsidP="00E56D0C">
            <w:pPr>
              <w:pStyle w:val="Default"/>
            </w:pPr>
          </w:p>
          <w:p w14:paraId="03A048E4" w14:textId="77777777" w:rsidR="00F257B2" w:rsidRPr="004C19C5" w:rsidRDefault="00F257B2" w:rsidP="00E56D0C">
            <w:pPr>
              <w:pStyle w:val="Default"/>
            </w:pPr>
            <w:r w:rsidRPr="004C19C5">
              <w:rPr>
                <w:i/>
                <w:sz w:val="16"/>
                <w:szCs w:val="16"/>
              </w:rPr>
              <w:t xml:space="preserve">Staff could suffer injury to themselves or others </w:t>
            </w:r>
            <w:proofErr w:type="gramStart"/>
            <w:r w:rsidRPr="004C19C5">
              <w:rPr>
                <w:i/>
                <w:sz w:val="16"/>
                <w:szCs w:val="16"/>
              </w:rPr>
              <w:t>as a result of</w:t>
            </w:r>
            <w:proofErr w:type="gramEnd"/>
            <w:r w:rsidRPr="004C19C5">
              <w:rPr>
                <w:i/>
                <w:sz w:val="16"/>
                <w:szCs w:val="16"/>
              </w:rPr>
              <w:t xml:space="preserve"> improper use or poorly maintained equipment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8F30C" w14:textId="77777777" w:rsidR="00F257B2" w:rsidRPr="004C19C5" w:rsidRDefault="00F257B2" w:rsidP="00E56D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19C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30F13E" w14:textId="77777777" w:rsidR="00F257B2" w:rsidRPr="004C19C5" w:rsidRDefault="00F257B2" w:rsidP="00E56D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19C5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A3C838" w14:textId="77777777" w:rsidR="00F257B2" w:rsidRPr="004C19C5" w:rsidRDefault="00F257B2" w:rsidP="00E56D0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C19C5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44C704" w14:textId="77777777" w:rsidR="00F257B2" w:rsidRPr="00104506" w:rsidRDefault="00F257B2" w:rsidP="0009308C">
            <w:pPr>
              <w:pStyle w:val="Default"/>
              <w:numPr>
                <w:ilvl w:val="0"/>
                <w:numId w:val="15"/>
              </w:numPr>
              <w:ind w:left="170" w:hanging="170"/>
              <w:rPr>
                <w:color w:val="auto"/>
                <w:sz w:val="20"/>
                <w:szCs w:val="20"/>
              </w:rPr>
            </w:pPr>
            <w:r w:rsidRPr="00104506">
              <w:rPr>
                <w:color w:val="auto"/>
                <w:sz w:val="20"/>
                <w:szCs w:val="20"/>
              </w:rPr>
              <w:t>Knives have retractable blades.</w:t>
            </w:r>
          </w:p>
          <w:p w14:paraId="4693A08C" w14:textId="77777777" w:rsidR="00F257B2" w:rsidRPr="00104506" w:rsidRDefault="00F257B2" w:rsidP="0009308C">
            <w:pPr>
              <w:pStyle w:val="Default"/>
              <w:numPr>
                <w:ilvl w:val="0"/>
                <w:numId w:val="15"/>
              </w:numPr>
              <w:ind w:left="170" w:hanging="170"/>
              <w:rPr>
                <w:color w:val="auto"/>
                <w:sz w:val="20"/>
                <w:szCs w:val="20"/>
              </w:rPr>
            </w:pPr>
            <w:r w:rsidRPr="00104506">
              <w:rPr>
                <w:color w:val="auto"/>
                <w:sz w:val="20"/>
                <w:szCs w:val="20"/>
              </w:rPr>
              <w:t>Knives selected for the task(s) have a handle which allows a firm and comfortable grip</w:t>
            </w:r>
          </w:p>
          <w:p w14:paraId="2882E843" w14:textId="77777777" w:rsidR="00F257B2" w:rsidRPr="00104506" w:rsidRDefault="00F257B2" w:rsidP="0009308C">
            <w:pPr>
              <w:pStyle w:val="Default"/>
              <w:numPr>
                <w:ilvl w:val="0"/>
                <w:numId w:val="15"/>
              </w:numPr>
              <w:ind w:left="170" w:hanging="170"/>
              <w:rPr>
                <w:color w:val="auto"/>
                <w:sz w:val="20"/>
                <w:szCs w:val="20"/>
              </w:rPr>
            </w:pPr>
            <w:r w:rsidRPr="00104506">
              <w:rPr>
                <w:color w:val="auto"/>
                <w:sz w:val="20"/>
                <w:szCs w:val="20"/>
              </w:rPr>
              <w:t>Spare knives and blades are available.</w:t>
            </w:r>
          </w:p>
          <w:p w14:paraId="411529A2" w14:textId="77777777" w:rsidR="00F257B2" w:rsidRPr="00104506" w:rsidRDefault="00F257B2" w:rsidP="0009308C">
            <w:pPr>
              <w:pStyle w:val="Default"/>
              <w:numPr>
                <w:ilvl w:val="0"/>
                <w:numId w:val="15"/>
              </w:numPr>
              <w:ind w:left="170" w:hanging="170"/>
              <w:rPr>
                <w:color w:val="auto"/>
                <w:sz w:val="20"/>
                <w:szCs w:val="20"/>
              </w:rPr>
            </w:pPr>
            <w:r w:rsidRPr="00104506">
              <w:rPr>
                <w:color w:val="auto"/>
                <w:sz w:val="20"/>
                <w:szCs w:val="20"/>
              </w:rPr>
              <w:t>Suitable storage arrangements are in place to prevent injuries to both the knife user and others, e.g. situations where knives are left lying loose on work benches/surfaces.</w:t>
            </w:r>
          </w:p>
          <w:p w14:paraId="63EAF6C7" w14:textId="77777777" w:rsidR="00F257B2" w:rsidRPr="00104506" w:rsidRDefault="00F257B2" w:rsidP="0009308C">
            <w:pPr>
              <w:pStyle w:val="Default"/>
              <w:numPr>
                <w:ilvl w:val="0"/>
                <w:numId w:val="15"/>
              </w:numPr>
              <w:ind w:left="170" w:hanging="170"/>
              <w:rPr>
                <w:color w:val="auto"/>
                <w:sz w:val="20"/>
                <w:szCs w:val="20"/>
              </w:rPr>
            </w:pPr>
            <w:r w:rsidRPr="00104506">
              <w:rPr>
                <w:color w:val="auto"/>
                <w:sz w:val="20"/>
                <w:szCs w:val="20"/>
              </w:rPr>
              <w:t>Used blades are placed in a suitable receptacle/or adequately protected for final disposal.</w:t>
            </w:r>
          </w:p>
          <w:p w14:paraId="480A22B5" w14:textId="77777777" w:rsidR="00F257B2" w:rsidRPr="00104506" w:rsidRDefault="00F257B2" w:rsidP="0009308C">
            <w:pPr>
              <w:pStyle w:val="Default"/>
              <w:numPr>
                <w:ilvl w:val="0"/>
                <w:numId w:val="15"/>
              </w:numPr>
              <w:ind w:left="170" w:hanging="170"/>
              <w:rPr>
                <w:color w:val="auto"/>
                <w:sz w:val="20"/>
                <w:szCs w:val="20"/>
              </w:rPr>
            </w:pPr>
            <w:r w:rsidRPr="00104506">
              <w:rPr>
                <w:color w:val="auto"/>
                <w:sz w:val="20"/>
                <w:szCs w:val="20"/>
              </w:rPr>
              <w:t>Users ensure they have enough free space to move freely and allow them to operate in a safe manner without endangering themselves or others.</w:t>
            </w:r>
          </w:p>
          <w:p w14:paraId="47E2619B" w14:textId="77777777" w:rsidR="00F257B2" w:rsidRPr="00104506" w:rsidRDefault="00F257B2" w:rsidP="0009308C">
            <w:pPr>
              <w:pStyle w:val="Default"/>
              <w:numPr>
                <w:ilvl w:val="0"/>
                <w:numId w:val="15"/>
              </w:numPr>
              <w:ind w:left="170" w:hanging="170"/>
              <w:rPr>
                <w:color w:val="auto"/>
                <w:sz w:val="20"/>
                <w:szCs w:val="20"/>
              </w:rPr>
            </w:pPr>
            <w:r w:rsidRPr="00104506">
              <w:rPr>
                <w:color w:val="auto"/>
                <w:sz w:val="20"/>
                <w:szCs w:val="20"/>
              </w:rPr>
              <w:t>Adequate lighting levels are provided.</w:t>
            </w:r>
          </w:p>
          <w:p w14:paraId="52C747B5" w14:textId="77777777" w:rsidR="00F257B2" w:rsidRPr="00104506" w:rsidRDefault="00F257B2" w:rsidP="0009308C">
            <w:pPr>
              <w:pStyle w:val="Default"/>
              <w:numPr>
                <w:ilvl w:val="0"/>
                <w:numId w:val="15"/>
              </w:numPr>
              <w:ind w:left="170" w:hanging="170"/>
              <w:rPr>
                <w:color w:val="auto"/>
                <w:sz w:val="20"/>
                <w:szCs w:val="20"/>
              </w:rPr>
            </w:pPr>
            <w:r w:rsidRPr="00104506">
              <w:rPr>
                <w:color w:val="auto"/>
                <w:sz w:val="20"/>
                <w:szCs w:val="20"/>
              </w:rPr>
              <w:t>Users are competent in the general use, care and maintenance of hand knives (including typical accidents, cutting away from the body and the danger of blunt knives)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16C0C6" w14:textId="77777777" w:rsidR="00F257B2" w:rsidRPr="00104506" w:rsidRDefault="00F257B2" w:rsidP="00E56D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450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EE337C" w14:textId="77777777" w:rsidR="00F257B2" w:rsidRPr="00104506" w:rsidRDefault="00F257B2" w:rsidP="00E56D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450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3A07CB" w14:textId="77777777" w:rsidR="00F257B2" w:rsidRPr="00104506" w:rsidRDefault="00F257B2" w:rsidP="00E56D0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04506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49D860" w14:textId="77777777" w:rsidR="00F257B2" w:rsidRPr="00104506" w:rsidRDefault="00F257B2" w:rsidP="00E56D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C4D156C" w14:textId="77777777" w:rsidR="007F693C" w:rsidRPr="003F041C" w:rsidRDefault="007F693C">
      <w:pPr>
        <w:rPr>
          <w:rFonts w:ascii="Arial" w:hAnsi="Arial" w:cs="Arial"/>
          <w:sz w:val="20"/>
          <w:highlight w:val="yellow"/>
        </w:rPr>
      </w:pPr>
    </w:p>
    <w:p w14:paraId="643BD35B" w14:textId="77777777" w:rsidR="008429CC" w:rsidRPr="003F041C" w:rsidRDefault="008429CC">
      <w:pPr>
        <w:rPr>
          <w:rFonts w:ascii="Arial" w:hAnsi="Arial" w:cs="Arial"/>
          <w:sz w:val="20"/>
          <w:highlight w:val="yellow"/>
        </w:rPr>
      </w:pPr>
    </w:p>
    <w:p w14:paraId="66284577" w14:textId="77777777" w:rsidR="008429CC" w:rsidRPr="003F041C" w:rsidRDefault="008429CC">
      <w:pPr>
        <w:rPr>
          <w:rFonts w:ascii="Arial" w:hAnsi="Arial" w:cs="Arial"/>
          <w:sz w:val="20"/>
          <w:highlight w:val="yellow"/>
        </w:rPr>
      </w:pPr>
    </w:p>
    <w:p w14:paraId="31FDC64A" w14:textId="77777777" w:rsidR="008429CC" w:rsidRDefault="008429CC">
      <w:pPr>
        <w:rPr>
          <w:rFonts w:ascii="Arial" w:hAnsi="Arial" w:cs="Arial"/>
          <w:sz w:val="20"/>
          <w:highlight w:val="yellow"/>
        </w:rPr>
      </w:pPr>
    </w:p>
    <w:p w14:paraId="6FACD979" w14:textId="77777777" w:rsidR="00D07BF5" w:rsidRDefault="00D07BF5">
      <w:pPr>
        <w:rPr>
          <w:rFonts w:ascii="Arial" w:hAnsi="Arial" w:cs="Arial"/>
          <w:sz w:val="20"/>
          <w:highlight w:val="yellow"/>
        </w:rPr>
      </w:pPr>
    </w:p>
    <w:p w14:paraId="551FF9EE" w14:textId="77777777" w:rsidR="00D07BF5" w:rsidRPr="003F041C" w:rsidRDefault="00D07BF5">
      <w:pPr>
        <w:rPr>
          <w:rFonts w:ascii="Arial" w:hAnsi="Arial" w:cs="Arial"/>
          <w:sz w:val="20"/>
          <w:highlight w:val="yellow"/>
        </w:rPr>
      </w:pPr>
    </w:p>
    <w:tbl>
      <w:tblPr>
        <w:tblW w:w="15174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"/>
        <w:gridCol w:w="3654"/>
        <w:gridCol w:w="588"/>
        <w:gridCol w:w="647"/>
        <w:gridCol w:w="668"/>
        <w:gridCol w:w="6509"/>
        <w:gridCol w:w="518"/>
        <w:gridCol w:w="588"/>
        <w:gridCol w:w="611"/>
        <w:gridCol w:w="966"/>
      </w:tblGrid>
      <w:tr w:rsidR="002741F6" w:rsidRPr="008A5C4B" w14:paraId="319918ED" w14:textId="77777777" w:rsidTr="0009308C">
        <w:trPr>
          <w:trHeight w:val="168"/>
          <w:jc w:val="center"/>
        </w:trPr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C40CC8" w14:textId="77777777" w:rsidR="002741F6" w:rsidRPr="0009308C" w:rsidRDefault="002741F6" w:rsidP="0057094C">
            <w:pPr>
              <w:jc w:val="center"/>
              <w:rPr>
                <w:sz w:val="18"/>
                <w:szCs w:val="18"/>
              </w:rPr>
            </w:pPr>
            <w:r w:rsidRPr="0009308C">
              <w:rPr>
                <w:rFonts w:ascii="Arial" w:hAnsi="Arial" w:cs="Arial"/>
                <w:b/>
                <w:sz w:val="18"/>
                <w:szCs w:val="18"/>
              </w:rPr>
              <w:t>N</w:t>
            </w:r>
            <w:r w:rsidRPr="0009308C">
              <w:rPr>
                <w:rFonts w:ascii="Arial" w:hAnsi="Arial" w:cs="Arial"/>
                <w:b/>
                <w:sz w:val="18"/>
                <w:szCs w:val="18"/>
                <w:vertAlign w:val="superscript"/>
              </w:rPr>
              <w:t>o</w:t>
            </w:r>
          </w:p>
        </w:tc>
        <w:tc>
          <w:tcPr>
            <w:tcW w:w="36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2B2F04" w14:textId="77777777" w:rsidR="002741F6" w:rsidRPr="0009308C" w:rsidRDefault="002741F6" w:rsidP="005709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9308C">
              <w:rPr>
                <w:rFonts w:ascii="Arial" w:hAnsi="Arial" w:cs="Arial"/>
                <w:b/>
                <w:sz w:val="18"/>
                <w:szCs w:val="18"/>
              </w:rPr>
              <w:t>Hazard</w:t>
            </w:r>
          </w:p>
        </w:tc>
        <w:tc>
          <w:tcPr>
            <w:tcW w:w="19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B7AEE8" w14:textId="77777777" w:rsidR="002741F6" w:rsidRPr="008A5C4B" w:rsidRDefault="002741F6" w:rsidP="005709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5C4B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6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BDB6D3" w14:textId="77777777" w:rsidR="002741F6" w:rsidRPr="008A5C4B" w:rsidRDefault="002741F6" w:rsidP="0057094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A5C4B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7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1B8D81" w14:textId="77777777" w:rsidR="002741F6" w:rsidRPr="008A5C4B" w:rsidRDefault="002741F6" w:rsidP="005709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5C4B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9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1040F7" w14:textId="64BA5C48" w:rsidR="002741F6" w:rsidRPr="008A5C4B" w:rsidRDefault="0009308C" w:rsidP="0057094C">
            <w:pPr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>Extra Controls</w:t>
            </w:r>
          </w:p>
        </w:tc>
      </w:tr>
      <w:tr w:rsidR="002741F6" w:rsidRPr="008A5C4B" w14:paraId="36635AAB" w14:textId="77777777" w:rsidTr="0009308C">
        <w:trPr>
          <w:trHeight w:val="110"/>
          <w:jc w:val="center"/>
        </w:trPr>
        <w:tc>
          <w:tcPr>
            <w:tcW w:w="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5E1ABB" w14:textId="77777777" w:rsidR="002741F6" w:rsidRPr="008A5C4B" w:rsidRDefault="002741F6" w:rsidP="005709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346196" w14:textId="77777777" w:rsidR="002741F6" w:rsidRPr="008A5C4B" w:rsidRDefault="002741F6" w:rsidP="005709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906F51" w14:textId="77777777" w:rsidR="002741F6" w:rsidRPr="008A5C4B" w:rsidRDefault="002741F6" w:rsidP="0057094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A5C4B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0B3644" w14:textId="77777777" w:rsidR="002741F6" w:rsidRPr="008A5C4B" w:rsidRDefault="002741F6" w:rsidP="0057094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A5C4B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2D9F40" w14:textId="77777777" w:rsidR="002741F6" w:rsidRPr="008A5C4B" w:rsidRDefault="002741F6" w:rsidP="005709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5C4B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6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433E35" w14:textId="77777777" w:rsidR="002741F6" w:rsidRPr="008A5C4B" w:rsidRDefault="002741F6" w:rsidP="005709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B63692" w14:textId="77777777" w:rsidR="002741F6" w:rsidRPr="008A5C4B" w:rsidRDefault="002741F6" w:rsidP="0057094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A5C4B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58452C" w14:textId="77777777" w:rsidR="002741F6" w:rsidRPr="008A5C4B" w:rsidRDefault="002741F6" w:rsidP="0057094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A5C4B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62836C" w14:textId="77777777" w:rsidR="002741F6" w:rsidRPr="008A5C4B" w:rsidRDefault="002741F6" w:rsidP="005709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5C4B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9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58A949" w14:textId="77777777" w:rsidR="002741F6" w:rsidRPr="008A5C4B" w:rsidRDefault="002741F6" w:rsidP="005709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268C" w:rsidRPr="00F257B2" w14:paraId="64EB2F9C" w14:textId="77777777" w:rsidTr="0009308C">
        <w:trPr>
          <w:trHeight w:val="7313"/>
          <w:jc w:val="center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9A236C" w14:textId="1E123127" w:rsidR="001F268C" w:rsidRDefault="00382D4E" w:rsidP="001F26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7</w:t>
            </w:r>
            <w:r w:rsidR="00521A22" w:rsidRPr="0009308C"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3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4D9CC8" w14:textId="77777777" w:rsidR="001F268C" w:rsidRPr="001F02DE" w:rsidRDefault="001F268C" w:rsidP="001F268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02DE">
              <w:rPr>
                <w:rFonts w:ascii="Arial" w:hAnsi="Arial" w:cs="Arial"/>
                <w:sz w:val="20"/>
                <w:szCs w:val="20"/>
              </w:rPr>
              <w:t>Use of Pallet Truck</w:t>
            </w:r>
          </w:p>
          <w:p w14:paraId="1C84877D" w14:textId="77777777" w:rsidR="001F268C" w:rsidRPr="001F02DE" w:rsidRDefault="001F268C" w:rsidP="001F268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34E904B" w14:textId="77777777" w:rsidR="001F268C" w:rsidRPr="001F02DE" w:rsidRDefault="00521A22" w:rsidP="001F268C">
            <w:pPr>
              <w:jc w:val="both"/>
              <w:rPr>
                <w:rFonts w:ascii="Arial" w:hAnsi="Arial" w:cs="Arial"/>
                <w:i/>
                <w:sz w:val="16"/>
                <w:szCs w:val="16"/>
              </w:rPr>
            </w:pPr>
            <w:r w:rsidRPr="001F02DE">
              <w:rPr>
                <w:rFonts w:ascii="Arial" w:hAnsi="Arial" w:cs="Arial"/>
                <w:i/>
                <w:sz w:val="16"/>
                <w:szCs w:val="16"/>
              </w:rPr>
              <w:t>Staff</w:t>
            </w:r>
            <w:r w:rsidR="001F268C" w:rsidRPr="001F02DE">
              <w:rPr>
                <w:rFonts w:ascii="Arial" w:hAnsi="Arial" w:cs="Arial"/>
                <w:i/>
                <w:sz w:val="16"/>
                <w:szCs w:val="16"/>
              </w:rPr>
              <w:t xml:space="preserve"> and 3</w:t>
            </w:r>
            <w:r w:rsidR="001F268C" w:rsidRPr="001F02DE">
              <w:rPr>
                <w:rFonts w:ascii="Arial" w:hAnsi="Arial" w:cs="Arial"/>
                <w:i/>
                <w:sz w:val="16"/>
                <w:szCs w:val="16"/>
                <w:vertAlign w:val="superscript"/>
              </w:rPr>
              <w:t>rd</w:t>
            </w:r>
            <w:r w:rsidR="001F268C" w:rsidRPr="001F02DE">
              <w:rPr>
                <w:rFonts w:ascii="Arial" w:hAnsi="Arial" w:cs="Arial"/>
                <w:i/>
                <w:sz w:val="16"/>
                <w:szCs w:val="16"/>
              </w:rPr>
              <w:t xml:space="preserve"> parties could suffer personal injury </w:t>
            </w:r>
            <w:proofErr w:type="gramStart"/>
            <w:r w:rsidR="001F268C" w:rsidRPr="001F02DE">
              <w:rPr>
                <w:rFonts w:ascii="Arial" w:hAnsi="Arial" w:cs="Arial"/>
                <w:i/>
                <w:sz w:val="16"/>
                <w:szCs w:val="16"/>
              </w:rPr>
              <w:t>as a result of</w:t>
            </w:r>
            <w:proofErr w:type="gramEnd"/>
            <w:r w:rsidR="001F268C" w:rsidRPr="001F02DE">
              <w:rPr>
                <w:rFonts w:ascii="Arial" w:hAnsi="Arial" w:cs="Arial"/>
                <w:i/>
                <w:sz w:val="16"/>
                <w:szCs w:val="16"/>
              </w:rPr>
              <w:t xml:space="preserve"> improper use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024479" w14:textId="77777777" w:rsidR="001F268C" w:rsidRPr="001F02DE" w:rsidRDefault="001F268C" w:rsidP="001F26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02D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09846A" w14:textId="77777777" w:rsidR="001F268C" w:rsidRPr="001F02DE" w:rsidRDefault="00521A22" w:rsidP="001F26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02D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29A1A9" w14:textId="77777777" w:rsidR="001F268C" w:rsidRPr="001F02DE" w:rsidRDefault="00521A22" w:rsidP="001F26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F02DE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6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2BB15A" w14:textId="77777777" w:rsidR="001F268C" w:rsidRPr="001F02DE" w:rsidRDefault="001F268C" w:rsidP="0009308C">
            <w:pPr>
              <w:pStyle w:val="ListParagraph"/>
              <w:numPr>
                <w:ilvl w:val="0"/>
                <w:numId w:val="1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1F02DE">
              <w:rPr>
                <w:rFonts w:ascii="Arial" w:hAnsi="Arial" w:cs="Arial"/>
                <w:sz w:val="20"/>
                <w:szCs w:val="20"/>
              </w:rPr>
              <w:t xml:space="preserve">The condition of the equipment is checked before use, if it shows signs of damage or excessive wear it is reported to </w:t>
            </w:r>
            <w:r w:rsidR="001F02DE" w:rsidRPr="001F02DE">
              <w:rPr>
                <w:rFonts w:ascii="Arial" w:hAnsi="Arial" w:cs="Arial"/>
                <w:sz w:val="20"/>
                <w:szCs w:val="20"/>
              </w:rPr>
              <w:t>the Warehouse/Office Manager</w:t>
            </w:r>
            <w:r w:rsidRPr="001F02DE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93FA52F" w14:textId="77777777" w:rsidR="001F268C" w:rsidRPr="001F02DE" w:rsidRDefault="001F268C" w:rsidP="0009308C">
            <w:pPr>
              <w:pStyle w:val="ListParagraph"/>
              <w:numPr>
                <w:ilvl w:val="0"/>
                <w:numId w:val="1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1F02DE">
              <w:rPr>
                <w:rFonts w:ascii="Arial" w:hAnsi="Arial" w:cs="Arial"/>
                <w:sz w:val="20"/>
                <w:szCs w:val="20"/>
              </w:rPr>
              <w:t>The equipment is used on level areas able to take the combined weight of the load and the equipment.</w:t>
            </w:r>
          </w:p>
          <w:p w14:paraId="59B0CD98" w14:textId="77777777" w:rsidR="001F268C" w:rsidRPr="001F02DE" w:rsidRDefault="001F268C" w:rsidP="0009308C">
            <w:pPr>
              <w:pStyle w:val="ListParagraph"/>
              <w:numPr>
                <w:ilvl w:val="0"/>
                <w:numId w:val="1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1F02DE">
              <w:rPr>
                <w:rFonts w:ascii="Arial" w:hAnsi="Arial" w:cs="Arial"/>
                <w:sz w:val="20"/>
                <w:szCs w:val="20"/>
              </w:rPr>
              <w:t>The equipment is not used on slopes, soft ground or where there is a risk of subsidence.</w:t>
            </w:r>
          </w:p>
          <w:p w14:paraId="6ECC3208" w14:textId="77777777" w:rsidR="001F268C" w:rsidRPr="001F02DE" w:rsidRDefault="001F268C" w:rsidP="0009308C">
            <w:pPr>
              <w:pStyle w:val="ListParagraph"/>
              <w:numPr>
                <w:ilvl w:val="0"/>
                <w:numId w:val="1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1F02DE">
              <w:rPr>
                <w:rFonts w:ascii="Arial" w:hAnsi="Arial" w:cs="Arial"/>
                <w:sz w:val="20"/>
                <w:szCs w:val="20"/>
              </w:rPr>
              <w:t>The equipment will not be used wear there are slipping agents, i.e. ice or oil deposits.</w:t>
            </w:r>
          </w:p>
          <w:p w14:paraId="2AA859BD" w14:textId="77777777" w:rsidR="001F268C" w:rsidRPr="001F02DE" w:rsidRDefault="001F268C" w:rsidP="0009308C">
            <w:pPr>
              <w:pStyle w:val="ListParagraph"/>
              <w:numPr>
                <w:ilvl w:val="0"/>
                <w:numId w:val="1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1F02DE">
              <w:rPr>
                <w:rFonts w:ascii="Arial" w:hAnsi="Arial" w:cs="Arial"/>
                <w:sz w:val="20"/>
                <w:szCs w:val="20"/>
              </w:rPr>
              <w:t>The operator wears protective clothing, i.e. gloves and safety footwear.</w:t>
            </w:r>
          </w:p>
          <w:p w14:paraId="178772D1" w14:textId="77777777" w:rsidR="001F268C" w:rsidRPr="001F02DE" w:rsidRDefault="001F268C" w:rsidP="0009308C">
            <w:pPr>
              <w:pStyle w:val="ListParagraph"/>
              <w:numPr>
                <w:ilvl w:val="0"/>
                <w:numId w:val="1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1F02DE">
              <w:rPr>
                <w:rFonts w:ascii="Arial" w:hAnsi="Arial" w:cs="Arial"/>
                <w:sz w:val="20"/>
                <w:szCs w:val="20"/>
              </w:rPr>
              <w:t>Personnel in the immediate work area shall be warned of the operation taking place.</w:t>
            </w:r>
          </w:p>
          <w:p w14:paraId="424C7685" w14:textId="77777777" w:rsidR="001F268C" w:rsidRPr="001F02DE" w:rsidRDefault="001F268C" w:rsidP="0009308C">
            <w:pPr>
              <w:pStyle w:val="ListParagraph"/>
              <w:numPr>
                <w:ilvl w:val="0"/>
                <w:numId w:val="1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1F02DE">
              <w:rPr>
                <w:rFonts w:ascii="Arial" w:hAnsi="Arial" w:cs="Arial"/>
                <w:sz w:val="20"/>
                <w:szCs w:val="20"/>
              </w:rPr>
              <w:t>The equipment will not be used to carry unsecured loads.</w:t>
            </w:r>
          </w:p>
          <w:p w14:paraId="0A6BA7CF" w14:textId="77777777" w:rsidR="001F268C" w:rsidRPr="001F02DE" w:rsidRDefault="001F268C" w:rsidP="0009308C">
            <w:pPr>
              <w:pStyle w:val="ListParagraph"/>
              <w:numPr>
                <w:ilvl w:val="0"/>
                <w:numId w:val="1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1F02DE">
              <w:rPr>
                <w:rFonts w:ascii="Arial" w:hAnsi="Arial" w:cs="Arial"/>
                <w:sz w:val="20"/>
                <w:szCs w:val="20"/>
              </w:rPr>
              <w:t>The Safe Working Load (SWL) is not exceeded.</w:t>
            </w:r>
          </w:p>
          <w:p w14:paraId="5F115B5B" w14:textId="77777777" w:rsidR="001F268C" w:rsidRPr="001F02DE" w:rsidRDefault="001F268C" w:rsidP="0009308C">
            <w:pPr>
              <w:pStyle w:val="ListParagraph"/>
              <w:numPr>
                <w:ilvl w:val="0"/>
                <w:numId w:val="1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1F02DE">
              <w:rPr>
                <w:rFonts w:ascii="Arial" w:hAnsi="Arial" w:cs="Arial"/>
                <w:sz w:val="20"/>
                <w:szCs w:val="20"/>
              </w:rPr>
              <w:t>The operator will ensure that the forks are centered under the load.</w:t>
            </w:r>
          </w:p>
          <w:p w14:paraId="37EAA3E0" w14:textId="77777777" w:rsidR="001F268C" w:rsidRPr="001F02DE" w:rsidRDefault="001F268C" w:rsidP="0009308C">
            <w:pPr>
              <w:pStyle w:val="ListParagraph"/>
              <w:numPr>
                <w:ilvl w:val="0"/>
                <w:numId w:val="1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1F02DE">
              <w:rPr>
                <w:rFonts w:ascii="Arial" w:hAnsi="Arial" w:cs="Arial"/>
                <w:sz w:val="20"/>
                <w:szCs w:val="20"/>
              </w:rPr>
              <w:t>The operative shall ensure that the load is balanced, stable and personnel stand clear of the raised load.</w:t>
            </w:r>
          </w:p>
          <w:p w14:paraId="3F9D9ED8" w14:textId="77777777" w:rsidR="001F268C" w:rsidRPr="001F02DE" w:rsidRDefault="001F268C" w:rsidP="0009308C">
            <w:pPr>
              <w:pStyle w:val="ListParagraph"/>
              <w:numPr>
                <w:ilvl w:val="0"/>
                <w:numId w:val="1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1F02DE">
              <w:rPr>
                <w:rFonts w:ascii="Arial" w:hAnsi="Arial" w:cs="Arial"/>
                <w:sz w:val="20"/>
                <w:szCs w:val="20"/>
              </w:rPr>
              <w:t>If the load is such a height that the operator cannot see over it, the pallet truck will be pulled to its destination.</w:t>
            </w:r>
          </w:p>
          <w:p w14:paraId="1CE38F79" w14:textId="77777777" w:rsidR="001F268C" w:rsidRPr="001F02DE" w:rsidRDefault="001F268C" w:rsidP="0009308C">
            <w:pPr>
              <w:pStyle w:val="ListParagraph"/>
              <w:numPr>
                <w:ilvl w:val="0"/>
                <w:numId w:val="1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1F02DE">
              <w:rPr>
                <w:rFonts w:ascii="Arial" w:hAnsi="Arial" w:cs="Arial"/>
                <w:sz w:val="20"/>
                <w:szCs w:val="20"/>
              </w:rPr>
              <w:t>When loading and unloading the operative shall ensure the weight is evenly distributed on the pallet so as not to over balance the load.</w:t>
            </w:r>
          </w:p>
          <w:p w14:paraId="6103E7FA" w14:textId="77777777" w:rsidR="001F268C" w:rsidRPr="001F02DE" w:rsidRDefault="001F268C" w:rsidP="0009308C">
            <w:pPr>
              <w:pStyle w:val="ListParagraph"/>
              <w:numPr>
                <w:ilvl w:val="0"/>
                <w:numId w:val="1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1F02DE">
              <w:rPr>
                <w:rFonts w:ascii="Arial" w:hAnsi="Arial" w:cs="Arial"/>
                <w:sz w:val="20"/>
                <w:szCs w:val="20"/>
              </w:rPr>
              <w:t>The operative will not allow the truck to travel at speed or change its direction abruptly.</w:t>
            </w:r>
          </w:p>
          <w:p w14:paraId="6DE7458C" w14:textId="77777777" w:rsidR="001F268C" w:rsidRPr="001F02DE" w:rsidRDefault="001F268C" w:rsidP="0009308C">
            <w:pPr>
              <w:pStyle w:val="ListParagraph"/>
              <w:numPr>
                <w:ilvl w:val="0"/>
                <w:numId w:val="1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1F02DE">
              <w:rPr>
                <w:rFonts w:ascii="Arial" w:hAnsi="Arial" w:cs="Arial"/>
                <w:sz w:val="20"/>
                <w:szCs w:val="20"/>
              </w:rPr>
              <w:t>When moving loads the operator keeps to a sensible pace.</w:t>
            </w:r>
          </w:p>
          <w:p w14:paraId="5C6402FE" w14:textId="77777777" w:rsidR="001F268C" w:rsidRPr="001F02DE" w:rsidRDefault="001F268C" w:rsidP="0009308C">
            <w:pPr>
              <w:pStyle w:val="ListParagraph"/>
              <w:numPr>
                <w:ilvl w:val="0"/>
                <w:numId w:val="1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1F02DE">
              <w:rPr>
                <w:rFonts w:ascii="Arial" w:hAnsi="Arial" w:cs="Arial"/>
                <w:sz w:val="20"/>
                <w:szCs w:val="20"/>
              </w:rPr>
              <w:t xml:space="preserve">The operator shall work in such a way they keep their hands and feet from under the forks and any load.  Hands are placed on the control handles when </w:t>
            </w:r>
            <w:r w:rsidR="007442E2" w:rsidRPr="001F02DE">
              <w:rPr>
                <w:rFonts w:ascii="Arial" w:hAnsi="Arial" w:cs="Arial"/>
                <w:sz w:val="20"/>
                <w:szCs w:val="20"/>
              </w:rPr>
              <w:t>manoeuvring</w:t>
            </w:r>
            <w:r w:rsidRPr="001F02DE">
              <w:rPr>
                <w:rFonts w:ascii="Arial" w:hAnsi="Arial" w:cs="Arial"/>
                <w:sz w:val="20"/>
                <w:szCs w:val="20"/>
              </w:rPr>
              <w:t xml:space="preserve"> the equipment.</w:t>
            </w:r>
          </w:p>
          <w:p w14:paraId="03D3C349" w14:textId="77777777" w:rsidR="001F268C" w:rsidRPr="001F02DE" w:rsidRDefault="001F268C" w:rsidP="0009308C">
            <w:pPr>
              <w:pStyle w:val="ListParagraph"/>
              <w:numPr>
                <w:ilvl w:val="0"/>
                <w:numId w:val="1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1F02DE">
              <w:rPr>
                <w:rFonts w:ascii="Arial" w:hAnsi="Arial" w:cs="Arial"/>
                <w:sz w:val="20"/>
                <w:szCs w:val="20"/>
              </w:rPr>
              <w:t>The operator positions them self so that they can control the pallet truck while staying clear of the raised load.</w:t>
            </w:r>
          </w:p>
          <w:p w14:paraId="6DF78868" w14:textId="77777777" w:rsidR="001F268C" w:rsidRPr="001F02DE" w:rsidRDefault="001F268C" w:rsidP="0009308C">
            <w:pPr>
              <w:pStyle w:val="ListParagraph"/>
              <w:numPr>
                <w:ilvl w:val="0"/>
                <w:numId w:val="16"/>
              </w:numPr>
              <w:ind w:left="170" w:hanging="170"/>
              <w:rPr>
                <w:rFonts w:ascii="Arial" w:hAnsi="Arial" w:cs="Arial"/>
                <w:sz w:val="20"/>
                <w:szCs w:val="20"/>
              </w:rPr>
            </w:pPr>
            <w:r w:rsidRPr="001F02DE">
              <w:rPr>
                <w:rFonts w:ascii="Arial" w:hAnsi="Arial" w:cs="Arial"/>
                <w:sz w:val="20"/>
                <w:szCs w:val="20"/>
              </w:rPr>
              <w:t>The equipment shall not be used to carry personnel.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38E329" w14:textId="77777777" w:rsidR="001F268C" w:rsidRPr="001F02DE" w:rsidRDefault="001F268C" w:rsidP="001F26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02D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6F6C98" w14:textId="77777777" w:rsidR="001F268C" w:rsidRPr="001F02DE" w:rsidRDefault="00521A22" w:rsidP="001F26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02D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A5CEBE" w14:textId="77777777" w:rsidR="001F268C" w:rsidRPr="001F02DE" w:rsidRDefault="00521A22" w:rsidP="001F26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F02DE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F952D2" w14:textId="77777777" w:rsidR="001F268C" w:rsidRPr="001F02DE" w:rsidRDefault="001F268C" w:rsidP="001F26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D8E4E09" w14:textId="77777777" w:rsidR="00F6705D" w:rsidRDefault="00F6705D">
      <w:pPr>
        <w:rPr>
          <w:rFonts w:ascii="Arial" w:hAnsi="Arial" w:cs="Arial"/>
          <w:sz w:val="20"/>
          <w:highlight w:val="yellow"/>
        </w:rPr>
      </w:pPr>
    </w:p>
    <w:p w14:paraId="09D1887A" w14:textId="77777777" w:rsidR="00382D4E" w:rsidRDefault="00382D4E">
      <w:r>
        <w:br w:type="page"/>
      </w:r>
    </w:p>
    <w:tbl>
      <w:tblPr>
        <w:tblW w:w="1502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7"/>
        <w:gridCol w:w="861"/>
        <w:gridCol w:w="9639"/>
        <w:gridCol w:w="1559"/>
        <w:gridCol w:w="1134"/>
        <w:gridCol w:w="1276"/>
      </w:tblGrid>
      <w:tr w:rsidR="00485232" w:rsidRPr="003F041C" w14:paraId="4EEE517C" w14:textId="77777777" w:rsidTr="009D335B">
        <w:trPr>
          <w:trHeight w:val="397"/>
        </w:trPr>
        <w:tc>
          <w:tcPr>
            <w:tcW w:w="15026" w:type="dxa"/>
            <w:gridSpan w:val="6"/>
            <w:shd w:val="clear" w:color="auto" w:fill="D9D9D9"/>
            <w:vAlign w:val="center"/>
          </w:tcPr>
          <w:p w14:paraId="1F1A4C50" w14:textId="69DACC03" w:rsidR="00485232" w:rsidRPr="003F041C" w:rsidRDefault="00382D4E" w:rsidP="008B478D">
            <w:pPr>
              <w:jc w:val="center"/>
              <w:rPr>
                <w:rFonts w:ascii="Arial" w:hAnsi="Arial" w:cs="Arial"/>
                <w:b/>
              </w:rPr>
            </w:pPr>
            <w:r>
              <w:br w:type="page"/>
            </w:r>
            <w:r w:rsidR="00485232" w:rsidRPr="003F041C">
              <w:rPr>
                <w:rFonts w:ascii="Arial" w:hAnsi="Arial" w:cs="Arial"/>
                <w:b/>
              </w:rPr>
              <w:t>ACTION ARISING FROM RISK ASSESSMENT</w:t>
            </w:r>
          </w:p>
        </w:tc>
      </w:tr>
      <w:tr w:rsidR="000A4D42" w:rsidRPr="003F041C" w14:paraId="0B0789D2" w14:textId="77777777" w:rsidTr="00382D4E">
        <w:trPr>
          <w:trHeight w:val="510"/>
        </w:trPr>
        <w:tc>
          <w:tcPr>
            <w:tcW w:w="55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7B8D345" w14:textId="77777777" w:rsidR="00485232" w:rsidRPr="003F041C" w:rsidRDefault="00485232" w:rsidP="008B478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F041C">
              <w:rPr>
                <w:rFonts w:ascii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861" w:type="dxa"/>
            <w:shd w:val="clear" w:color="auto" w:fill="D9D9D9"/>
            <w:vAlign w:val="center"/>
          </w:tcPr>
          <w:p w14:paraId="788DD402" w14:textId="77777777" w:rsidR="00485232" w:rsidRPr="003F041C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F041C">
              <w:rPr>
                <w:rFonts w:ascii="Arial" w:hAnsi="Arial" w:cs="Arial"/>
                <w:b/>
                <w:sz w:val="18"/>
                <w:szCs w:val="18"/>
              </w:rPr>
              <w:t>Risk Rating</w:t>
            </w:r>
          </w:p>
        </w:tc>
        <w:tc>
          <w:tcPr>
            <w:tcW w:w="9639" w:type="dxa"/>
            <w:shd w:val="clear" w:color="auto" w:fill="D9D9D9"/>
            <w:vAlign w:val="center"/>
          </w:tcPr>
          <w:p w14:paraId="740B37AD" w14:textId="77777777" w:rsidR="00485232" w:rsidRPr="003F041C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F041C">
              <w:rPr>
                <w:rFonts w:ascii="Arial" w:hAnsi="Arial" w:cs="Arial"/>
                <w:b/>
                <w:sz w:val="18"/>
                <w:szCs w:val="18"/>
              </w:rPr>
              <w:t>Action Required: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6D63D7DD" w14:textId="77777777" w:rsidR="00485232" w:rsidRPr="003F041C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F041C">
              <w:rPr>
                <w:rFonts w:ascii="Arial" w:hAnsi="Arial" w:cs="Arial"/>
                <w:b/>
                <w:sz w:val="18"/>
                <w:szCs w:val="18"/>
              </w:rPr>
              <w:t xml:space="preserve">Person (s) </w:t>
            </w:r>
            <w:r w:rsidRPr="003F041C">
              <w:rPr>
                <w:rFonts w:ascii="Arial" w:hAnsi="Arial" w:cs="Arial"/>
                <w:b/>
                <w:sz w:val="16"/>
                <w:szCs w:val="18"/>
              </w:rPr>
              <w:t>Responsible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2A5D2868" w14:textId="77777777" w:rsidR="00485232" w:rsidRPr="003F041C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F041C">
              <w:rPr>
                <w:rFonts w:ascii="Arial" w:hAnsi="Arial" w:cs="Arial"/>
                <w:b/>
                <w:sz w:val="18"/>
                <w:szCs w:val="18"/>
              </w:rPr>
              <w:t>Target Date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52E3DFA4" w14:textId="77777777" w:rsidR="00485232" w:rsidRPr="003F041C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F041C">
              <w:rPr>
                <w:rFonts w:ascii="Arial" w:hAnsi="Arial" w:cs="Arial"/>
                <w:b/>
                <w:sz w:val="18"/>
                <w:szCs w:val="18"/>
              </w:rPr>
              <w:t xml:space="preserve">Date </w:t>
            </w:r>
            <w:r w:rsidRPr="003F041C">
              <w:rPr>
                <w:rFonts w:ascii="Arial" w:hAnsi="Arial" w:cs="Arial"/>
                <w:b/>
                <w:sz w:val="16"/>
                <w:szCs w:val="18"/>
              </w:rPr>
              <w:t>Completed</w:t>
            </w:r>
          </w:p>
        </w:tc>
      </w:tr>
      <w:tr w:rsidR="004777AA" w:rsidRPr="003F041C" w14:paraId="786DC46B" w14:textId="77777777" w:rsidTr="00382D4E">
        <w:trPr>
          <w:trHeight w:val="964"/>
        </w:trPr>
        <w:tc>
          <w:tcPr>
            <w:tcW w:w="557" w:type="dxa"/>
            <w:shd w:val="clear" w:color="auto" w:fill="D9D9D9"/>
            <w:vAlign w:val="center"/>
          </w:tcPr>
          <w:p w14:paraId="3B3EFEB4" w14:textId="77777777" w:rsidR="004777AA" w:rsidRPr="00382D4E" w:rsidRDefault="004777AA" w:rsidP="002109E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82D4E">
              <w:rPr>
                <w:rFonts w:ascii="Arial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861" w:type="dxa"/>
            <w:shd w:val="clear" w:color="auto" w:fill="FFC000"/>
            <w:vAlign w:val="center"/>
          </w:tcPr>
          <w:p w14:paraId="7ABE08D1" w14:textId="77777777" w:rsidR="004777AA" w:rsidRPr="00382D4E" w:rsidRDefault="004777AA" w:rsidP="002109E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82D4E">
              <w:rPr>
                <w:rFonts w:ascii="Arial" w:hAnsi="Arial" w:cs="Arial"/>
                <w:b/>
                <w:sz w:val="16"/>
                <w:szCs w:val="16"/>
              </w:rPr>
              <w:t>Med</w:t>
            </w:r>
          </w:p>
        </w:tc>
        <w:tc>
          <w:tcPr>
            <w:tcW w:w="9639" w:type="dxa"/>
            <w:vAlign w:val="center"/>
          </w:tcPr>
          <w:p w14:paraId="67653A6D" w14:textId="0EC988E0" w:rsidR="004777AA" w:rsidRPr="00C07C25" w:rsidRDefault="00C07C25" w:rsidP="008C347D">
            <w:pPr>
              <w:rPr>
                <w:rFonts w:ascii="Arial" w:hAnsi="Arial" w:cs="Arial"/>
                <w:sz w:val="20"/>
                <w:szCs w:val="20"/>
              </w:rPr>
            </w:pPr>
            <w:r w:rsidRPr="00C07C25">
              <w:rPr>
                <w:rFonts w:ascii="Arial" w:hAnsi="Arial" w:cs="Arial"/>
                <w:sz w:val="20"/>
                <w:szCs w:val="20"/>
              </w:rPr>
              <w:t>The c</w:t>
            </w:r>
            <w:r w:rsidR="004777AA" w:rsidRPr="00C07C25">
              <w:rPr>
                <w:rFonts w:ascii="Arial" w:hAnsi="Arial" w:cs="Arial"/>
                <w:sz w:val="20"/>
                <w:szCs w:val="20"/>
              </w:rPr>
              <w:t xml:space="preserve">ompany </w:t>
            </w:r>
            <w:r w:rsidRPr="00C07C25">
              <w:rPr>
                <w:rFonts w:ascii="Arial" w:hAnsi="Arial" w:cs="Arial"/>
                <w:sz w:val="20"/>
                <w:szCs w:val="20"/>
              </w:rPr>
              <w:t xml:space="preserve">must </w:t>
            </w:r>
            <w:r w:rsidR="004777AA" w:rsidRPr="00C07C25">
              <w:rPr>
                <w:rFonts w:ascii="Arial" w:hAnsi="Arial" w:cs="Arial"/>
                <w:sz w:val="20"/>
                <w:szCs w:val="20"/>
              </w:rPr>
              <w:t>ensure that relevant staff are trained in good manual handling techniques</w:t>
            </w:r>
            <w:r w:rsidR="00382D4E">
              <w:rPr>
                <w:rFonts w:ascii="Arial" w:hAnsi="Arial" w:cs="Arial"/>
                <w:sz w:val="20"/>
                <w:szCs w:val="20"/>
              </w:rPr>
              <w:t>. This could include the use of a suitable Manual Handling Awareness e-learning module to support the in-house training.</w:t>
            </w:r>
          </w:p>
        </w:tc>
        <w:tc>
          <w:tcPr>
            <w:tcW w:w="1559" w:type="dxa"/>
            <w:vAlign w:val="center"/>
          </w:tcPr>
          <w:p w14:paraId="317F5538" w14:textId="6CA3E1E1" w:rsidR="004777AA" w:rsidRPr="00C07C25" w:rsidRDefault="00382D4E" w:rsidP="00B25C6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Geveko</w:t>
            </w:r>
            <w:r w:rsidR="004777AA" w:rsidRPr="00C07C25">
              <w:rPr>
                <w:rFonts w:ascii="Arial" w:hAnsi="Arial" w:cs="Arial"/>
                <w:sz w:val="20"/>
                <w:szCs w:val="20"/>
              </w:rPr>
              <w:t xml:space="preserve"> Markings</w:t>
            </w:r>
            <w:r>
              <w:rPr>
                <w:rFonts w:ascii="Arial" w:hAnsi="Arial" w:cs="Arial"/>
                <w:sz w:val="20"/>
                <w:szCs w:val="20"/>
              </w:rPr>
              <w:t xml:space="preserve"> Management</w:t>
            </w:r>
          </w:p>
        </w:tc>
        <w:tc>
          <w:tcPr>
            <w:tcW w:w="1134" w:type="dxa"/>
            <w:vAlign w:val="center"/>
          </w:tcPr>
          <w:p w14:paraId="613BD0F2" w14:textId="26C63CBB" w:rsidR="004777AA" w:rsidRPr="00C07C25" w:rsidRDefault="00382D4E" w:rsidP="00E56D0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20"/>
                <w:szCs w:val="20"/>
              </w:rPr>
              <w:t>Annually</w:t>
            </w:r>
          </w:p>
        </w:tc>
        <w:tc>
          <w:tcPr>
            <w:tcW w:w="1276" w:type="dxa"/>
            <w:vAlign w:val="center"/>
          </w:tcPr>
          <w:p w14:paraId="4ECBB864" w14:textId="77777777" w:rsidR="004777AA" w:rsidRPr="00C07C25" w:rsidRDefault="004777AA" w:rsidP="002109E8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</w:p>
        </w:tc>
      </w:tr>
      <w:tr w:rsidR="00D07BF5" w:rsidRPr="003F041C" w14:paraId="36C7EF94" w14:textId="77777777" w:rsidTr="00382D4E">
        <w:trPr>
          <w:trHeight w:val="964"/>
        </w:trPr>
        <w:tc>
          <w:tcPr>
            <w:tcW w:w="557" w:type="dxa"/>
            <w:shd w:val="clear" w:color="auto" w:fill="D9D9D9"/>
            <w:vAlign w:val="center"/>
          </w:tcPr>
          <w:p w14:paraId="261532E3" w14:textId="3AA1E82E" w:rsidR="00D07BF5" w:rsidRPr="00382D4E" w:rsidRDefault="00382D4E" w:rsidP="00E56D0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861" w:type="dxa"/>
            <w:shd w:val="clear" w:color="auto" w:fill="92D050"/>
            <w:vAlign w:val="center"/>
          </w:tcPr>
          <w:p w14:paraId="164DE53E" w14:textId="77777777" w:rsidR="00D07BF5" w:rsidRPr="00382D4E" w:rsidRDefault="00D07BF5" w:rsidP="00E56D0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82D4E">
              <w:rPr>
                <w:rFonts w:ascii="Arial" w:hAnsi="Arial" w:cs="Arial"/>
                <w:b/>
                <w:sz w:val="16"/>
                <w:szCs w:val="16"/>
              </w:rPr>
              <w:t>Low</w:t>
            </w:r>
          </w:p>
        </w:tc>
        <w:tc>
          <w:tcPr>
            <w:tcW w:w="9639" w:type="dxa"/>
            <w:vAlign w:val="center"/>
          </w:tcPr>
          <w:p w14:paraId="45602688" w14:textId="77777777" w:rsidR="00D07BF5" w:rsidRPr="00F257B2" w:rsidRDefault="00D07BF5" w:rsidP="00E56D0C">
            <w:pPr>
              <w:rPr>
                <w:rFonts w:ascii="Arial" w:hAnsi="Arial" w:cs="Arial"/>
                <w:sz w:val="20"/>
                <w:szCs w:val="20"/>
              </w:rPr>
            </w:pPr>
            <w:r w:rsidRPr="00F257B2">
              <w:rPr>
                <w:rFonts w:ascii="Arial" w:hAnsi="Arial" w:cs="Arial"/>
                <w:sz w:val="20"/>
                <w:szCs w:val="20"/>
              </w:rPr>
              <w:t>A formal review and CoSHH assessment(s) to be completed for the products stored, to ensure that current controls are suitable for the exposure faced by employees and any 3</w:t>
            </w:r>
            <w:r w:rsidRPr="00F257B2">
              <w:rPr>
                <w:rFonts w:ascii="Arial" w:hAnsi="Arial" w:cs="Arial"/>
                <w:sz w:val="20"/>
                <w:szCs w:val="20"/>
                <w:vertAlign w:val="superscript"/>
              </w:rPr>
              <w:t>rd</w:t>
            </w:r>
            <w:r w:rsidRPr="00F257B2">
              <w:rPr>
                <w:rFonts w:ascii="Arial" w:hAnsi="Arial" w:cs="Arial"/>
                <w:sz w:val="20"/>
                <w:szCs w:val="20"/>
              </w:rPr>
              <w:t xml:space="preserve"> party who may </w:t>
            </w:r>
            <w:proofErr w:type="gramStart"/>
            <w:r w:rsidRPr="00F257B2">
              <w:rPr>
                <w:rFonts w:ascii="Arial" w:hAnsi="Arial" w:cs="Arial"/>
                <w:sz w:val="20"/>
                <w:szCs w:val="20"/>
              </w:rPr>
              <w:t>come into contact with</w:t>
            </w:r>
            <w:proofErr w:type="gramEnd"/>
            <w:r w:rsidRPr="00F257B2">
              <w:rPr>
                <w:rFonts w:ascii="Arial" w:hAnsi="Arial" w:cs="Arial"/>
                <w:sz w:val="20"/>
                <w:szCs w:val="20"/>
              </w:rPr>
              <w:t xml:space="preserve"> them</w:t>
            </w:r>
          </w:p>
        </w:tc>
        <w:tc>
          <w:tcPr>
            <w:tcW w:w="1559" w:type="dxa"/>
            <w:vAlign w:val="center"/>
          </w:tcPr>
          <w:p w14:paraId="14B3134A" w14:textId="6449C06E" w:rsidR="00D07BF5" w:rsidRPr="00F257B2" w:rsidRDefault="00382D4E" w:rsidP="00E56D0C">
            <w:pPr>
              <w:jc w:val="center"/>
            </w:pPr>
            <w:r w:rsidRPr="00382D4E">
              <w:rPr>
                <w:rFonts w:ascii="Arial" w:hAnsi="Arial" w:cs="Arial"/>
                <w:sz w:val="20"/>
                <w:szCs w:val="20"/>
              </w:rPr>
              <w:t>Geveko Markings Management</w:t>
            </w:r>
            <w:r w:rsidRPr="00382D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07BF5" w:rsidRPr="00F257B2">
              <w:rPr>
                <w:rFonts w:ascii="Arial" w:hAnsi="Arial" w:cs="Arial"/>
                <w:sz w:val="14"/>
                <w:szCs w:val="14"/>
              </w:rPr>
              <w:t>supported by MBHS</w:t>
            </w:r>
          </w:p>
        </w:tc>
        <w:tc>
          <w:tcPr>
            <w:tcW w:w="1134" w:type="dxa"/>
            <w:vAlign w:val="center"/>
          </w:tcPr>
          <w:p w14:paraId="34F7B63B" w14:textId="77777777" w:rsidR="00D07BF5" w:rsidRPr="00F257B2" w:rsidRDefault="00D07BF5" w:rsidP="00E56D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57B2">
              <w:rPr>
                <w:rFonts w:ascii="Arial" w:hAnsi="Arial" w:cs="Arial"/>
                <w:sz w:val="20"/>
                <w:szCs w:val="20"/>
              </w:rPr>
              <w:t>6 months</w:t>
            </w:r>
          </w:p>
          <w:p w14:paraId="1E16BFB1" w14:textId="77777777" w:rsidR="00D07BF5" w:rsidRPr="00205942" w:rsidRDefault="00D07BF5" w:rsidP="00E56D0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57B2">
              <w:rPr>
                <w:rFonts w:ascii="Arial" w:hAnsi="Arial" w:cs="Arial"/>
                <w:sz w:val="14"/>
                <w:szCs w:val="14"/>
              </w:rPr>
              <w:t>from date of assessment</w:t>
            </w:r>
          </w:p>
        </w:tc>
        <w:tc>
          <w:tcPr>
            <w:tcW w:w="1276" w:type="dxa"/>
            <w:vAlign w:val="center"/>
          </w:tcPr>
          <w:p w14:paraId="69C49D00" w14:textId="77777777" w:rsidR="00D07BF5" w:rsidRPr="00205942" w:rsidRDefault="00D07BF5" w:rsidP="00E56D0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10E" w:rsidRPr="003F041C" w14:paraId="1C956F46" w14:textId="77777777" w:rsidTr="00382D4E">
        <w:trPr>
          <w:trHeight w:val="964"/>
        </w:trPr>
        <w:tc>
          <w:tcPr>
            <w:tcW w:w="557" w:type="dxa"/>
            <w:shd w:val="clear" w:color="auto" w:fill="D9D9D9"/>
            <w:vAlign w:val="center"/>
          </w:tcPr>
          <w:p w14:paraId="2F3ECDCB" w14:textId="77777777" w:rsidR="0053410E" w:rsidRPr="00382D4E" w:rsidRDefault="003F041C" w:rsidP="002109E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82D4E">
              <w:rPr>
                <w:rFonts w:ascii="Arial" w:hAnsi="Arial" w:cs="Arial"/>
                <w:b/>
                <w:sz w:val="16"/>
                <w:szCs w:val="16"/>
              </w:rPr>
              <w:t>All</w:t>
            </w:r>
          </w:p>
        </w:tc>
        <w:tc>
          <w:tcPr>
            <w:tcW w:w="861" w:type="dxa"/>
            <w:shd w:val="clear" w:color="auto" w:fill="FFC000"/>
            <w:vAlign w:val="center"/>
          </w:tcPr>
          <w:p w14:paraId="1769B419" w14:textId="77777777" w:rsidR="0053410E" w:rsidRPr="00382D4E" w:rsidRDefault="004777AA" w:rsidP="002109E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82D4E">
              <w:rPr>
                <w:rFonts w:ascii="Arial" w:hAnsi="Arial" w:cs="Arial"/>
                <w:b/>
                <w:sz w:val="16"/>
                <w:szCs w:val="16"/>
              </w:rPr>
              <w:t>Med</w:t>
            </w:r>
          </w:p>
        </w:tc>
        <w:tc>
          <w:tcPr>
            <w:tcW w:w="9639" w:type="dxa"/>
            <w:vAlign w:val="center"/>
          </w:tcPr>
          <w:p w14:paraId="4D2EE445" w14:textId="77777777" w:rsidR="0053410E" w:rsidRPr="003F041C" w:rsidRDefault="0053410E" w:rsidP="008C347D">
            <w:pPr>
              <w:rPr>
                <w:rFonts w:ascii="Arial" w:hAnsi="Arial" w:cs="Arial"/>
                <w:sz w:val="20"/>
                <w:szCs w:val="20"/>
              </w:rPr>
            </w:pPr>
            <w:r w:rsidRPr="003F041C">
              <w:rPr>
                <w:rFonts w:ascii="Arial" w:hAnsi="Arial" w:cs="Arial"/>
                <w:sz w:val="20"/>
                <w:szCs w:val="20"/>
              </w:rPr>
              <w:t xml:space="preserve">This risk assessment must be communicated to all staff involved in </w:t>
            </w:r>
            <w:r w:rsidR="008C347D" w:rsidRPr="003F041C">
              <w:rPr>
                <w:rFonts w:ascii="Arial" w:hAnsi="Arial" w:cs="Arial"/>
                <w:sz w:val="20"/>
                <w:szCs w:val="20"/>
              </w:rPr>
              <w:t>this activity</w:t>
            </w:r>
            <w:r w:rsidRPr="003F041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14:paraId="1AF805F5" w14:textId="77777777" w:rsidR="0053410E" w:rsidRPr="003F041C" w:rsidRDefault="003F041C" w:rsidP="002109E8">
            <w:pPr>
              <w:jc w:val="center"/>
              <w:rPr>
                <w:sz w:val="20"/>
                <w:szCs w:val="20"/>
              </w:rPr>
            </w:pPr>
            <w:r w:rsidRPr="003F041C">
              <w:rPr>
                <w:rFonts w:ascii="Arial" w:hAnsi="Arial" w:cs="Arial"/>
                <w:sz w:val="20"/>
                <w:szCs w:val="20"/>
              </w:rPr>
              <w:t>Preformed Markings</w:t>
            </w:r>
            <w:r w:rsidR="0053410E" w:rsidRPr="003F041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3410E" w:rsidRPr="003F041C">
              <w:rPr>
                <w:rFonts w:ascii="Arial" w:hAnsi="Arial" w:cs="Arial"/>
                <w:sz w:val="14"/>
                <w:szCs w:val="14"/>
              </w:rPr>
              <w:t>supported by MBHS</w:t>
            </w:r>
          </w:p>
        </w:tc>
        <w:tc>
          <w:tcPr>
            <w:tcW w:w="1134" w:type="dxa"/>
            <w:vAlign w:val="center"/>
          </w:tcPr>
          <w:p w14:paraId="38094825" w14:textId="77777777" w:rsidR="0053410E" w:rsidRPr="003F041C" w:rsidRDefault="004777AA" w:rsidP="002109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53410E" w:rsidRPr="003F041C">
              <w:rPr>
                <w:rFonts w:ascii="Arial" w:hAnsi="Arial" w:cs="Arial"/>
                <w:sz w:val="20"/>
                <w:szCs w:val="20"/>
              </w:rPr>
              <w:t xml:space="preserve"> months </w:t>
            </w:r>
          </w:p>
          <w:p w14:paraId="57217980" w14:textId="77777777" w:rsidR="0053410E" w:rsidRPr="003F041C" w:rsidRDefault="0053410E" w:rsidP="002109E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3F041C">
              <w:rPr>
                <w:rFonts w:ascii="Arial" w:hAnsi="Arial" w:cs="Arial"/>
                <w:sz w:val="14"/>
                <w:szCs w:val="14"/>
              </w:rPr>
              <w:t>from date of assessment</w:t>
            </w:r>
          </w:p>
        </w:tc>
        <w:tc>
          <w:tcPr>
            <w:tcW w:w="1276" w:type="dxa"/>
            <w:vAlign w:val="center"/>
          </w:tcPr>
          <w:p w14:paraId="3A3EF6F9" w14:textId="697741AB" w:rsidR="0053410E" w:rsidRPr="005E7B10" w:rsidRDefault="0053410E" w:rsidP="002109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BDA887A" w14:textId="77777777" w:rsidR="006D4966" w:rsidRPr="003F041C" w:rsidRDefault="006D4966" w:rsidP="0098313B">
      <w:pPr>
        <w:jc w:val="center"/>
        <w:rPr>
          <w:rFonts w:ascii="Arial" w:hAnsi="Arial" w:cs="Arial"/>
          <w:b/>
          <w:sz w:val="32"/>
          <w:szCs w:val="22"/>
          <w:highlight w:val="yellow"/>
        </w:rPr>
      </w:pPr>
    </w:p>
    <w:p w14:paraId="79B28510" w14:textId="77777777" w:rsidR="00207C09" w:rsidRPr="003F041C" w:rsidRDefault="00207C09" w:rsidP="0098313B">
      <w:pPr>
        <w:jc w:val="center"/>
        <w:rPr>
          <w:rFonts w:ascii="Arial" w:hAnsi="Arial" w:cs="Arial"/>
          <w:b/>
          <w:sz w:val="32"/>
          <w:szCs w:val="22"/>
          <w:highlight w:val="yellow"/>
        </w:rPr>
      </w:pPr>
    </w:p>
    <w:p w14:paraId="50A7A15C" w14:textId="77777777" w:rsidR="00207C09" w:rsidRPr="003F041C" w:rsidRDefault="00207C09" w:rsidP="0098313B">
      <w:pPr>
        <w:jc w:val="center"/>
        <w:rPr>
          <w:rFonts w:ascii="Arial" w:hAnsi="Arial" w:cs="Arial"/>
          <w:b/>
          <w:sz w:val="32"/>
          <w:szCs w:val="22"/>
          <w:highlight w:val="yellow"/>
        </w:rPr>
      </w:pPr>
    </w:p>
    <w:p w14:paraId="49E62BA6" w14:textId="77777777" w:rsidR="00207C09" w:rsidRPr="003F041C" w:rsidRDefault="00207C09" w:rsidP="0098313B">
      <w:pPr>
        <w:jc w:val="center"/>
        <w:rPr>
          <w:rFonts w:ascii="Arial" w:hAnsi="Arial" w:cs="Arial"/>
          <w:b/>
          <w:sz w:val="32"/>
          <w:szCs w:val="22"/>
          <w:highlight w:val="yellow"/>
        </w:rPr>
      </w:pPr>
    </w:p>
    <w:p w14:paraId="1E25685B" w14:textId="77777777" w:rsidR="00207C09" w:rsidRPr="003F041C" w:rsidRDefault="00207C09" w:rsidP="0098313B">
      <w:pPr>
        <w:jc w:val="center"/>
        <w:rPr>
          <w:rFonts w:ascii="Arial" w:hAnsi="Arial" w:cs="Arial"/>
          <w:b/>
          <w:sz w:val="32"/>
          <w:szCs w:val="22"/>
          <w:highlight w:val="yellow"/>
        </w:rPr>
      </w:pPr>
    </w:p>
    <w:p w14:paraId="1C2137DD" w14:textId="77777777" w:rsidR="00207C09" w:rsidRPr="003F041C" w:rsidRDefault="00207C09" w:rsidP="0098313B">
      <w:pPr>
        <w:jc w:val="center"/>
        <w:rPr>
          <w:rFonts w:ascii="Arial" w:hAnsi="Arial" w:cs="Arial"/>
          <w:b/>
          <w:sz w:val="32"/>
          <w:szCs w:val="22"/>
          <w:highlight w:val="yellow"/>
        </w:rPr>
      </w:pPr>
    </w:p>
    <w:p w14:paraId="4168D3BB" w14:textId="77777777" w:rsidR="00207C09" w:rsidRPr="003F041C" w:rsidRDefault="00207C09" w:rsidP="0098313B">
      <w:pPr>
        <w:jc w:val="center"/>
        <w:rPr>
          <w:rFonts w:ascii="Arial" w:hAnsi="Arial" w:cs="Arial"/>
          <w:b/>
          <w:sz w:val="32"/>
          <w:szCs w:val="22"/>
          <w:highlight w:val="yellow"/>
        </w:rPr>
      </w:pPr>
    </w:p>
    <w:p w14:paraId="6D8F7A7B" w14:textId="77777777" w:rsidR="00207C09" w:rsidRPr="003F041C" w:rsidRDefault="00207C09" w:rsidP="0098313B">
      <w:pPr>
        <w:jc w:val="center"/>
        <w:rPr>
          <w:rFonts w:ascii="Arial" w:hAnsi="Arial" w:cs="Arial"/>
          <w:b/>
          <w:sz w:val="32"/>
          <w:szCs w:val="22"/>
          <w:highlight w:val="yellow"/>
        </w:rPr>
      </w:pPr>
    </w:p>
    <w:p w14:paraId="345AC0D0" w14:textId="77777777" w:rsidR="00207C09" w:rsidRPr="003F041C" w:rsidRDefault="00207C09" w:rsidP="0098313B">
      <w:pPr>
        <w:jc w:val="center"/>
        <w:rPr>
          <w:rFonts w:ascii="Arial" w:hAnsi="Arial" w:cs="Arial"/>
          <w:b/>
          <w:sz w:val="32"/>
          <w:szCs w:val="22"/>
          <w:highlight w:val="yellow"/>
        </w:rPr>
      </w:pPr>
    </w:p>
    <w:p w14:paraId="18A3B66B" w14:textId="77777777" w:rsidR="00207C09" w:rsidRPr="003F041C" w:rsidRDefault="00207C09" w:rsidP="0098313B">
      <w:pPr>
        <w:jc w:val="center"/>
        <w:rPr>
          <w:rFonts w:ascii="Arial" w:hAnsi="Arial" w:cs="Arial"/>
          <w:b/>
          <w:sz w:val="32"/>
          <w:szCs w:val="22"/>
          <w:highlight w:val="yellow"/>
        </w:rPr>
      </w:pPr>
    </w:p>
    <w:p w14:paraId="5B99EBF4" w14:textId="77777777" w:rsidR="00207C09" w:rsidRDefault="00207C09" w:rsidP="0098313B">
      <w:pPr>
        <w:jc w:val="center"/>
        <w:rPr>
          <w:rFonts w:ascii="Arial" w:hAnsi="Arial" w:cs="Arial"/>
          <w:b/>
          <w:sz w:val="32"/>
          <w:szCs w:val="22"/>
          <w:highlight w:val="yellow"/>
        </w:rPr>
      </w:pPr>
    </w:p>
    <w:p w14:paraId="3AFDDB9D" w14:textId="77777777" w:rsidR="0020227D" w:rsidRDefault="0020227D" w:rsidP="0098313B">
      <w:pPr>
        <w:jc w:val="center"/>
        <w:rPr>
          <w:rFonts w:ascii="Arial" w:hAnsi="Arial" w:cs="Arial"/>
          <w:b/>
          <w:sz w:val="32"/>
          <w:szCs w:val="22"/>
          <w:highlight w:val="yellow"/>
        </w:rPr>
      </w:pPr>
    </w:p>
    <w:p w14:paraId="37DEE60F" w14:textId="77777777" w:rsidR="0020227D" w:rsidRDefault="0020227D" w:rsidP="0098313B">
      <w:pPr>
        <w:jc w:val="center"/>
        <w:rPr>
          <w:rFonts w:ascii="Arial" w:hAnsi="Arial" w:cs="Arial"/>
          <w:b/>
          <w:sz w:val="32"/>
          <w:szCs w:val="22"/>
          <w:highlight w:val="yellow"/>
        </w:rPr>
      </w:pPr>
    </w:p>
    <w:p w14:paraId="7D2CA6FC" w14:textId="77777777" w:rsidR="00976F31" w:rsidRPr="003F041C" w:rsidRDefault="00976F31" w:rsidP="004777AA">
      <w:pPr>
        <w:tabs>
          <w:tab w:val="left" w:pos="9156"/>
        </w:tabs>
        <w:rPr>
          <w:rFonts w:ascii="Arial" w:hAnsi="Arial" w:cs="Arial"/>
          <w:b/>
          <w:sz w:val="28"/>
          <w:szCs w:val="22"/>
          <w:highlight w:val="yellow"/>
        </w:rPr>
      </w:pPr>
    </w:p>
    <w:p w14:paraId="350F1413" w14:textId="77777777" w:rsidR="00225519" w:rsidRPr="0020227D" w:rsidRDefault="00225519" w:rsidP="009D335B">
      <w:pPr>
        <w:tabs>
          <w:tab w:val="left" w:pos="9156"/>
        </w:tabs>
        <w:jc w:val="center"/>
        <w:rPr>
          <w:rFonts w:ascii="Arial" w:hAnsi="Arial" w:cs="Arial"/>
          <w:b/>
          <w:sz w:val="28"/>
          <w:szCs w:val="22"/>
        </w:rPr>
      </w:pPr>
      <w:r w:rsidRPr="0020227D">
        <w:rPr>
          <w:rFonts w:ascii="Arial" w:hAnsi="Arial" w:cs="Arial"/>
          <w:b/>
          <w:sz w:val="28"/>
          <w:szCs w:val="22"/>
        </w:rPr>
        <w:lastRenderedPageBreak/>
        <w:t>Acknowledgement</w:t>
      </w:r>
    </w:p>
    <w:p w14:paraId="1E81E091" w14:textId="77777777" w:rsidR="009D335B" w:rsidRPr="0020227D" w:rsidRDefault="0098313B" w:rsidP="0098313B">
      <w:pPr>
        <w:jc w:val="center"/>
        <w:rPr>
          <w:rFonts w:ascii="Arial" w:hAnsi="Arial" w:cs="Arial"/>
          <w:sz w:val="22"/>
          <w:szCs w:val="22"/>
        </w:rPr>
      </w:pPr>
      <w:r w:rsidRPr="0020227D">
        <w:rPr>
          <w:rFonts w:ascii="Arial" w:hAnsi="Arial" w:cs="Arial"/>
          <w:sz w:val="22"/>
          <w:szCs w:val="22"/>
        </w:rPr>
        <w:t xml:space="preserve">The following members of staff </w:t>
      </w:r>
      <w:r w:rsidR="009D335B" w:rsidRPr="0020227D">
        <w:rPr>
          <w:rFonts w:ascii="Arial" w:hAnsi="Arial" w:cs="Arial"/>
          <w:sz w:val="22"/>
          <w:szCs w:val="22"/>
        </w:rPr>
        <w:t>have read this risk assessment.</w:t>
      </w:r>
    </w:p>
    <w:p w14:paraId="7790CEF9" w14:textId="77777777" w:rsidR="0098313B" w:rsidRPr="0020227D" w:rsidRDefault="0098313B" w:rsidP="0098313B">
      <w:pPr>
        <w:jc w:val="center"/>
      </w:pPr>
      <w:r w:rsidRPr="0020227D">
        <w:rPr>
          <w:rFonts w:ascii="Arial" w:hAnsi="Arial" w:cs="Arial"/>
          <w:sz w:val="22"/>
          <w:szCs w:val="22"/>
        </w:rPr>
        <w:t>Their signatures are confirmation that they have read and understood all which is within its contents.</w:t>
      </w:r>
    </w:p>
    <w:p w14:paraId="09611E6C" w14:textId="77777777" w:rsidR="0098313B" w:rsidRPr="0020227D" w:rsidRDefault="0098313B" w:rsidP="0098313B"/>
    <w:tbl>
      <w:tblPr>
        <w:tblW w:w="148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1"/>
        <w:gridCol w:w="3544"/>
        <w:gridCol w:w="1331"/>
        <w:gridCol w:w="2551"/>
        <w:gridCol w:w="3543"/>
        <w:gridCol w:w="1332"/>
      </w:tblGrid>
      <w:tr w:rsidR="0098313B" w:rsidRPr="002201B2" w14:paraId="39AEF2E2" w14:textId="77777777" w:rsidTr="00316403">
        <w:trPr>
          <w:trHeight w:val="510"/>
          <w:jc w:val="center"/>
        </w:trPr>
        <w:tc>
          <w:tcPr>
            <w:tcW w:w="2551" w:type="dxa"/>
            <w:shd w:val="clear" w:color="auto" w:fill="D9D9D9"/>
            <w:vAlign w:val="center"/>
          </w:tcPr>
          <w:p w14:paraId="6DD8C15D" w14:textId="77777777" w:rsidR="0098313B" w:rsidRPr="0020227D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0227D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4" w:type="dxa"/>
            <w:shd w:val="clear" w:color="auto" w:fill="D9D9D9"/>
            <w:vAlign w:val="center"/>
          </w:tcPr>
          <w:p w14:paraId="2F7F0C77" w14:textId="77777777" w:rsidR="0098313B" w:rsidRPr="0020227D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0227D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1" w:type="dxa"/>
            <w:tcBorders>
              <w:right w:val="single" w:sz="24" w:space="0" w:color="auto"/>
            </w:tcBorders>
            <w:shd w:val="clear" w:color="auto" w:fill="D9D9D9"/>
            <w:vAlign w:val="center"/>
          </w:tcPr>
          <w:p w14:paraId="380DF87D" w14:textId="77777777" w:rsidR="0098313B" w:rsidRPr="0020227D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0227D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2551" w:type="dxa"/>
            <w:tcBorders>
              <w:left w:val="single" w:sz="24" w:space="0" w:color="auto"/>
            </w:tcBorders>
            <w:shd w:val="clear" w:color="auto" w:fill="D9D9D9"/>
            <w:vAlign w:val="center"/>
          </w:tcPr>
          <w:p w14:paraId="0B02A34A" w14:textId="77777777" w:rsidR="0098313B" w:rsidRPr="0020227D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0227D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3" w:type="dxa"/>
            <w:shd w:val="clear" w:color="auto" w:fill="D9D9D9"/>
            <w:vAlign w:val="center"/>
          </w:tcPr>
          <w:p w14:paraId="7F3EF31E" w14:textId="77777777" w:rsidR="0098313B" w:rsidRPr="0020227D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0227D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2" w:type="dxa"/>
            <w:shd w:val="clear" w:color="auto" w:fill="D9D9D9"/>
            <w:vAlign w:val="center"/>
          </w:tcPr>
          <w:p w14:paraId="2D01D0A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0227D">
              <w:rPr>
                <w:rFonts w:ascii="Arial" w:hAnsi="Arial" w:cs="Arial"/>
                <w:b/>
              </w:rPr>
              <w:t>Date</w:t>
            </w:r>
          </w:p>
        </w:tc>
      </w:tr>
      <w:tr w:rsidR="0098313B" w:rsidRPr="002201B2" w14:paraId="19CC261C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07A89BE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6A7096B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C521EF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57A4CE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6FE456A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25DC91A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09E2BD31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47DEB85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4653D0D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187F375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637A2A9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60C1C37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0474A4C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5B7C4EDA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5A80B22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16405D1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3E3FEEA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35B4734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66B87F5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4EF9AD5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72E3B480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4AE9F66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0C9DEAB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2143260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2816E4C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1153D1B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57A1BD3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259B93CC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2490791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5581C15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6DE4097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604BFDA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5E4F17B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1B4E4AE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014869E4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5C81CED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7AE86D0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41ACD4A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1E67F75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1588C68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3B3527E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3CC66C24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5213004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3DFF9E2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12643AF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2A36803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07E205E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0508C6FC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6680CCCB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232F7C9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6FCA983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4A3DA7F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3A621EB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6141978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2C5F7E6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433033A3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763D7B5C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2FB25CA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689A342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ED0D90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2D228EE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21CFFD2C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246B56E1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2B39C5F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626C4EB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014FFAC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0A15BF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79524E4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6591C62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3461A69F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44F0BC9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6280F328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07FD25B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159DA63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5BFD7A2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2644B1B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0FA07325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2141FB0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7B4715A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1167BA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0692F41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4EA9D26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63FA2D1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196E173A" w14:textId="77777777" w:rsidR="00CF161F" w:rsidRPr="002201B2" w:rsidRDefault="00CF161F">
      <w:pPr>
        <w:rPr>
          <w:rFonts w:ascii="Arial" w:hAnsi="Arial" w:cs="Arial"/>
        </w:rPr>
      </w:pPr>
    </w:p>
    <w:sectPr w:rsidR="00CF161F" w:rsidRPr="002201B2" w:rsidSect="0009308C">
      <w:headerReference w:type="default" r:id="rId9"/>
      <w:footerReference w:type="default" r:id="rId10"/>
      <w:pgSz w:w="16838" w:h="11906" w:orient="landscape" w:code="9"/>
      <w:pgMar w:top="907" w:right="907" w:bottom="709" w:left="907" w:header="51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FDF74" w14:textId="77777777" w:rsidR="00B0443E" w:rsidRDefault="00B0443E">
      <w:r>
        <w:separator/>
      </w:r>
    </w:p>
  </w:endnote>
  <w:endnote w:type="continuationSeparator" w:id="0">
    <w:p w14:paraId="202ABADD" w14:textId="77777777" w:rsidR="00B0443E" w:rsidRDefault="00B04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 LightCon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 MediumCond">
    <w:altName w:val="HelveticaNeue MediumCon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 Neue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992" w:type="dxa"/>
      <w:tblLook w:val="04A0" w:firstRow="1" w:lastRow="0" w:firstColumn="1" w:lastColumn="0" w:noHBand="0" w:noVBand="1"/>
    </w:tblPr>
    <w:tblGrid>
      <w:gridCol w:w="4928"/>
      <w:gridCol w:w="4929"/>
      <w:gridCol w:w="5135"/>
    </w:tblGrid>
    <w:tr w:rsidR="00DD58D1" w:rsidRPr="00C70267" w14:paraId="580C41C9" w14:textId="77777777" w:rsidTr="00787066">
      <w:tc>
        <w:tcPr>
          <w:tcW w:w="4928" w:type="dxa"/>
        </w:tcPr>
        <w:p w14:paraId="2B0720A8" w14:textId="77777777" w:rsidR="00DD58D1" w:rsidRPr="0009308C" w:rsidRDefault="00DD58D1" w:rsidP="002109E8">
          <w:pPr>
            <w:pStyle w:val="Footer"/>
            <w:rPr>
              <w:rFonts w:ascii="Arial" w:hAnsi="Arial" w:cs="Arial"/>
              <w:color w:val="D9D9D9" w:themeColor="background1" w:themeShade="D9"/>
              <w:sz w:val="18"/>
              <w:szCs w:val="18"/>
            </w:rPr>
          </w:pPr>
          <w:r w:rsidRPr="0009308C">
            <w:rPr>
              <w:rFonts w:ascii="Arial" w:hAnsi="Arial" w:cs="Arial"/>
              <w:color w:val="D9D9D9" w:themeColor="background1" w:themeShade="D9"/>
              <w:sz w:val="16"/>
              <w:szCs w:val="16"/>
            </w:rPr>
            <w:t>MB Health &amp; Safety Ltd</w:t>
          </w:r>
        </w:p>
      </w:tc>
      <w:tc>
        <w:tcPr>
          <w:tcW w:w="4929" w:type="dxa"/>
        </w:tcPr>
        <w:p w14:paraId="4B7C9F74" w14:textId="1B505A0B" w:rsidR="00DD58D1" w:rsidRPr="00DD58D1" w:rsidRDefault="00DD58D1" w:rsidP="00DD58D1">
          <w:pPr>
            <w:pStyle w:val="Footer"/>
            <w:jc w:val="center"/>
            <w:rPr>
              <w:rFonts w:ascii="Arial" w:hAnsi="Arial" w:cs="Arial"/>
              <w:sz w:val="16"/>
              <w:szCs w:val="18"/>
            </w:rPr>
          </w:pPr>
          <w:r>
            <w:rPr>
              <w:rFonts w:ascii="Arial" w:hAnsi="Arial" w:cs="Arial"/>
              <w:sz w:val="16"/>
              <w:szCs w:val="18"/>
            </w:rPr>
            <w:t>V</w:t>
          </w:r>
          <w:r w:rsidR="0009308C">
            <w:rPr>
              <w:rFonts w:ascii="Arial" w:hAnsi="Arial" w:cs="Arial"/>
              <w:sz w:val="16"/>
              <w:szCs w:val="18"/>
            </w:rPr>
            <w:t>ersion 2</w:t>
          </w:r>
        </w:p>
      </w:tc>
      <w:tc>
        <w:tcPr>
          <w:tcW w:w="5135" w:type="dxa"/>
        </w:tcPr>
        <w:p w14:paraId="06FDF77E" w14:textId="77777777" w:rsidR="00DD58D1" w:rsidRPr="0009308C" w:rsidRDefault="00DD58D1" w:rsidP="002109E8">
          <w:pPr>
            <w:pStyle w:val="Header"/>
            <w:jc w:val="right"/>
            <w:rPr>
              <w:rFonts w:ascii="Arial" w:hAnsi="Arial" w:cs="Arial"/>
              <w:sz w:val="18"/>
              <w:szCs w:val="18"/>
            </w:rPr>
          </w:pPr>
          <w:r w:rsidRPr="0009308C">
            <w:rPr>
              <w:rFonts w:ascii="Arial" w:hAnsi="Arial" w:cs="Arial"/>
              <w:sz w:val="16"/>
              <w:szCs w:val="16"/>
            </w:rPr>
            <w:t xml:space="preserve">Page </w:t>
          </w:r>
          <w:r w:rsidRPr="0009308C">
            <w:rPr>
              <w:rFonts w:ascii="Arial" w:hAnsi="Arial" w:cs="Arial"/>
              <w:sz w:val="16"/>
              <w:szCs w:val="16"/>
            </w:rPr>
            <w:fldChar w:fldCharType="begin"/>
          </w:r>
          <w:r w:rsidRPr="0009308C">
            <w:rPr>
              <w:rFonts w:ascii="Arial" w:hAnsi="Arial" w:cs="Arial"/>
              <w:sz w:val="16"/>
              <w:szCs w:val="16"/>
            </w:rPr>
            <w:instrText xml:space="preserve"> PAGE </w:instrText>
          </w:r>
          <w:r w:rsidRPr="0009308C">
            <w:rPr>
              <w:rFonts w:ascii="Arial" w:hAnsi="Arial" w:cs="Arial"/>
              <w:sz w:val="16"/>
              <w:szCs w:val="16"/>
            </w:rPr>
            <w:fldChar w:fldCharType="separate"/>
          </w:r>
          <w:r w:rsidR="007442E2" w:rsidRPr="0009308C">
            <w:rPr>
              <w:rFonts w:ascii="Arial" w:hAnsi="Arial" w:cs="Arial"/>
              <w:noProof/>
              <w:sz w:val="16"/>
              <w:szCs w:val="16"/>
            </w:rPr>
            <w:t>4</w:t>
          </w:r>
          <w:r w:rsidRPr="0009308C">
            <w:rPr>
              <w:rFonts w:ascii="Arial" w:hAnsi="Arial" w:cs="Arial"/>
              <w:sz w:val="16"/>
              <w:szCs w:val="16"/>
            </w:rPr>
            <w:fldChar w:fldCharType="end"/>
          </w:r>
          <w:r w:rsidRPr="0009308C">
            <w:rPr>
              <w:rFonts w:ascii="Arial" w:hAnsi="Arial" w:cs="Arial"/>
              <w:sz w:val="16"/>
              <w:szCs w:val="16"/>
            </w:rPr>
            <w:t xml:space="preserve"> of </w:t>
          </w:r>
          <w:r w:rsidRPr="0009308C">
            <w:rPr>
              <w:rFonts w:ascii="Arial" w:hAnsi="Arial" w:cs="Arial"/>
              <w:sz w:val="16"/>
              <w:szCs w:val="16"/>
            </w:rPr>
            <w:fldChar w:fldCharType="begin"/>
          </w:r>
          <w:r w:rsidRPr="0009308C">
            <w:rPr>
              <w:rFonts w:ascii="Arial" w:hAnsi="Arial" w:cs="Arial"/>
              <w:sz w:val="16"/>
              <w:szCs w:val="16"/>
            </w:rPr>
            <w:instrText xml:space="preserve"> NUMPAGES  </w:instrText>
          </w:r>
          <w:r w:rsidRPr="0009308C">
            <w:rPr>
              <w:rFonts w:ascii="Arial" w:hAnsi="Arial" w:cs="Arial"/>
              <w:sz w:val="16"/>
              <w:szCs w:val="16"/>
            </w:rPr>
            <w:fldChar w:fldCharType="separate"/>
          </w:r>
          <w:r w:rsidR="007442E2" w:rsidRPr="0009308C">
            <w:rPr>
              <w:rFonts w:ascii="Arial" w:hAnsi="Arial" w:cs="Arial"/>
              <w:noProof/>
              <w:sz w:val="16"/>
              <w:szCs w:val="16"/>
            </w:rPr>
            <w:t>7</w:t>
          </w:r>
          <w:r w:rsidRPr="0009308C">
            <w:rPr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6944B1E1" w14:textId="77777777" w:rsidR="007B2D70" w:rsidRPr="00EC582F" w:rsidRDefault="007B2D70" w:rsidP="00EC58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A4627" w14:textId="77777777" w:rsidR="00B0443E" w:rsidRDefault="00B0443E">
      <w:r>
        <w:separator/>
      </w:r>
    </w:p>
  </w:footnote>
  <w:footnote w:type="continuationSeparator" w:id="0">
    <w:p w14:paraId="30833060" w14:textId="77777777" w:rsidR="00B0443E" w:rsidRDefault="00B04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992" w:type="dxa"/>
      <w:tblBorders>
        <w:bottom w:val="single" w:sz="4" w:space="0" w:color="auto"/>
      </w:tblBorders>
      <w:tblLook w:val="0000" w:firstRow="0" w:lastRow="0" w:firstColumn="0" w:lastColumn="0" w:noHBand="0" w:noVBand="0"/>
    </w:tblPr>
    <w:tblGrid>
      <w:gridCol w:w="5211"/>
      <w:gridCol w:w="6379"/>
      <w:gridCol w:w="3402"/>
    </w:tblGrid>
    <w:tr w:rsidR="00485232" w:rsidRPr="007908A1" w14:paraId="3E3292EC" w14:textId="77777777" w:rsidTr="009D335B">
      <w:trPr>
        <w:trHeight w:val="1007"/>
      </w:trPr>
      <w:tc>
        <w:tcPr>
          <w:tcW w:w="5211" w:type="dxa"/>
          <w:vAlign w:val="center"/>
        </w:tcPr>
        <w:p w14:paraId="08858389" w14:textId="0463310E" w:rsidR="001B1A6E" w:rsidRDefault="0009308C" w:rsidP="001B1A6E">
          <w:pPr>
            <w:rPr>
              <w:rFonts w:ascii="Arial" w:hAnsi="Arial" w:cs="Arial"/>
              <w:sz w:val="22"/>
            </w:rPr>
          </w:pPr>
          <w:r>
            <w:rPr>
              <w:rFonts w:ascii="Arial" w:hAnsi="Arial" w:cs="Arial"/>
              <w:sz w:val="22"/>
            </w:rPr>
            <w:t>Geveko</w:t>
          </w:r>
          <w:r w:rsidR="001B1A6E">
            <w:rPr>
              <w:rFonts w:ascii="Arial" w:hAnsi="Arial" w:cs="Arial"/>
              <w:sz w:val="22"/>
            </w:rPr>
            <w:t xml:space="preserve"> Markings </w:t>
          </w:r>
        </w:p>
        <w:p w14:paraId="175B4AF0" w14:textId="77777777" w:rsidR="0009308C" w:rsidRDefault="001B1A6E" w:rsidP="001B1A6E">
          <w:pPr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Unit 6, Oyster Park, 109 Chertsey Road, </w:t>
          </w:r>
        </w:p>
        <w:p w14:paraId="667DD526" w14:textId="24568F23" w:rsidR="007F693C" w:rsidRPr="006D4966" w:rsidRDefault="001B1A6E" w:rsidP="0009308C">
          <w:pPr>
            <w:rPr>
              <w:rFonts w:ascii="Arial" w:hAnsi="Arial" w:cs="Arial"/>
              <w:szCs w:val="18"/>
            </w:rPr>
          </w:pPr>
          <w:r>
            <w:rPr>
              <w:rFonts w:ascii="Arial" w:hAnsi="Arial" w:cs="Arial"/>
              <w:sz w:val="18"/>
            </w:rPr>
            <w:t>Byfleet, Surrey.  KT14</w:t>
          </w:r>
          <w:r w:rsidR="00164F77">
            <w:rPr>
              <w:rFonts w:ascii="Arial" w:hAnsi="Arial" w:cs="Arial"/>
              <w:sz w:val="18"/>
            </w:rPr>
            <w:t xml:space="preserve"> </w:t>
          </w:r>
          <w:r>
            <w:rPr>
              <w:rFonts w:ascii="Arial" w:hAnsi="Arial" w:cs="Arial"/>
              <w:sz w:val="18"/>
            </w:rPr>
            <w:t>7AX</w:t>
          </w:r>
        </w:p>
      </w:tc>
      <w:tc>
        <w:tcPr>
          <w:tcW w:w="6379" w:type="dxa"/>
          <w:vAlign w:val="center"/>
        </w:tcPr>
        <w:p w14:paraId="0467018D" w14:textId="77777777" w:rsidR="00485232" w:rsidRPr="007908A1" w:rsidRDefault="00485232" w:rsidP="001B2C6B">
          <w:pPr>
            <w:pStyle w:val="Header"/>
            <w:jc w:val="center"/>
            <w:rPr>
              <w:rFonts w:ascii="Arial" w:hAnsi="Arial" w:cs="Arial"/>
              <w:b/>
              <w:bCs/>
              <w:sz w:val="32"/>
              <w:szCs w:val="32"/>
            </w:rPr>
          </w:pPr>
          <w:r w:rsidRPr="007908A1">
            <w:rPr>
              <w:rFonts w:ascii="Arial" w:hAnsi="Arial" w:cs="Arial"/>
              <w:b/>
              <w:bCs/>
              <w:sz w:val="32"/>
              <w:szCs w:val="32"/>
            </w:rPr>
            <w:t>Risk Assessment</w:t>
          </w:r>
        </w:p>
      </w:tc>
      <w:tc>
        <w:tcPr>
          <w:tcW w:w="3402" w:type="dxa"/>
          <w:vAlign w:val="center"/>
        </w:tcPr>
        <w:p w14:paraId="7EB34387" w14:textId="77777777" w:rsidR="00485232" w:rsidRPr="000914EE" w:rsidRDefault="00C72142" w:rsidP="00701358">
          <w:pPr>
            <w:pStyle w:val="Header"/>
            <w:jc w:val="right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b/>
              <w:sz w:val="20"/>
              <w:szCs w:val="20"/>
            </w:rPr>
            <w:t>Risk Assessment No:</w:t>
          </w:r>
          <w:r w:rsidR="00547202">
            <w:rPr>
              <w:rFonts w:ascii="Arial" w:hAnsi="Arial" w:cs="Arial"/>
              <w:b/>
              <w:sz w:val="20"/>
              <w:szCs w:val="20"/>
            </w:rPr>
            <w:t xml:space="preserve"> 2.2.5</w:t>
          </w:r>
          <w:r w:rsidR="007310A8">
            <w:rPr>
              <w:rFonts w:ascii="Arial" w:hAnsi="Arial" w:cs="Arial"/>
              <w:b/>
              <w:sz w:val="20"/>
              <w:szCs w:val="20"/>
            </w:rPr>
            <w:t xml:space="preserve"> </w:t>
          </w:r>
        </w:p>
      </w:tc>
    </w:tr>
  </w:tbl>
  <w:p w14:paraId="353B2B65" w14:textId="77777777" w:rsidR="007B2D70" w:rsidRDefault="007B2D70" w:rsidP="006E298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9BE9CB"/>
    <w:multiLevelType w:val="hybridMultilevel"/>
    <w:tmpl w:val="7027B1D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FAEBCEF"/>
    <w:multiLevelType w:val="hybridMultilevel"/>
    <w:tmpl w:val="E8DF277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D17A2D"/>
    <w:multiLevelType w:val="hybridMultilevel"/>
    <w:tmpl w:val="B1A0BA80"/>
    <w:lvl w:ilvl="0" w:tplc="4D148954">
      <w:start w:val="1"/>
      <w:numFmt w:val="decimal"/>
      <w:pStyle w:val="Heading2"/>
      <w:lvlText w:val="2.2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57212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EA0469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8042C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EAE44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59E3F7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35493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88C27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0065ED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04265C"/>
    <w:multiLevelType w:val="hybridMultilevel"/>
    <w:tmpl w:val="96D4DC9A"/>
    <w:lvl w:ilvl="0" w:tplc="7EFE4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1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71887"/>
    <w:multiLevelType w:val="hybridMultilevel"/>
    <w:tmpl w:val="563491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AEF7D88"/>
    <w:multiLevelType w:val="hybridMultilevel"/>
    <w:tmpl w:val="5838BFF0"/>
    <w:lvl w:ilvl="0" w:tplc="7EFE4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1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1235E3"/>
    <w:multiLevelType w:val="hybridMultilevel"/>
    <w:tmpl w:val="6734CB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C60421"/>
    <w:multiLevelType w:val="hybridMultilevel"/>
    <w:tmpl w:val="1B5A91B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1812137"/>
    <w:multiLevelType w:val="hybridMultilevel"/>
    <w:tmpl w:val="0A3CF944"/>
    <w:lvl w:ilvl="0" w:tplc="5C64C288">
      <w:start w:val="1"/>
      <w:numFmt w:val="decimal"/>
      <w:pStyle w:val="RiskAssessment"/>
      <w:lvlText w:val="2.2.%1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plc="82ECFA1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E388D5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EEEB1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A6085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BE0830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878B9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5AC2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3BAE61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5BD759A"/>
    <w:multiLevelType w:val="hybridMultilevel"/>
    <w:tmpl w:val="DB8E68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81BF7"/>
    <w:multiLevelType w:val="hybridMultilevel"/>
    <w:tmpl w:val="2FBC8D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BF0929"/>
    <w:multiLevelType w:val="hybridMultilevel"/>
    <w:tmpl w:val="25904E58"/>
    <w:lvl w:ilvl="0" w:tplc="F4A28AB0">
      <w:start w:val="1"/>
      <w:numFmt w:val="decimal"/>
      <w:lvlText w:val="2.1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C205EC2"/>
    <w:multiLevelType w:val="hybridMultilevel"/>
    <w:tmpl w:val="E116C728"/>
    <w:lvl w:ilvl="0" w:tplc="7EFE4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1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3C71EE"/>
    <w:multiLevelType w:val="hybridMultilevel"/>
    <w:tmpl w:val="20C20576"/>
    <w:lvl w:ilvl="0" w:tplc="7EFE4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1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D712E5"/>
    <w:multiLevelType w:val="hybridMultilevel"/>
    <w:tmpl w:val="1B26F7BA"/>
    <w:lvl w:ilvl="0" w:tplc="4E825A14">
      <w:start w:val="1"/>
      <w:numFmt w:val="decimal"/>
      <w:lvlText w:val="2.1.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7E2410EE"/>
    <w:multiLevelType w:val="hybridMultilevel"/>
    <w:tmpl w:val="4490D1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2B6338"/>
    <w:multiLevelType w:val="hybridMultilevel"/>
    <w:tmpl w:val="28DA8C2A"/>
    <w:lvl w:ilvl="0" w:tplc="7EFE4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1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9634045">
    <w:abstractNumId w:val="8"/>
  </w:num>
  <w:num w:numId="2" w16cid:durableId="1686402095">
    <w:abstractNumId w:val="2"/>
  </w:num>
  <w:num w:numId="3" w16cid:durableId="2027977943">
    <w:abstractNumId w:val="11"/>
  </w:num>
  <w:num w:numId="4" w16cid:durableId="406801506">
    <w:abstractNumId w:val="14"/>
  </w:num>
  <w:num w:numId="5" w16cid:durableId="418794775">
    <w:abstractNumId w:val="4"/>
  </w:num>
  <w:num w:numId="6" w16cid:durableId="657154360">
    <w:abstractNumId w:val="7"/>
  </w:num>
  <w:num w:numId="7" w16cid:durableId="1782799276">
    <w:abstractNumId w:val="10"/>
  </w:num>
  <w:num w:numId="8" w16cid:durableId="222301156">
    <w:abstractNumId w:val="6"/>
  </w:num>
  <w:num w:numId="9" w16cid:durableId="13035823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29267066">
    <w:abstractNumId w:val="0"/>
  </w:num>
  <w:num w:numId="11" w16cid:durableId="1491288957">
    <w:abstractNumId w:val="1"/>
  </w:num>
  <w:num w:numId="12" w16cid:durableId="1091775909">
    <w:abstractNumId w:val="9"/>
  </w:num>
  <w:num w:numId="13" w16cid:durableId="453408219">
    <w:abstractNumId w:val="16"/>
  </w:num>
  <w:num w:numId="14" w16cid:durableId="1775008505">
    <w:abstractNumId w:val="12"/>
  </w:num>
  <w:num w:numId="15" w16cid:durableId="155457540">
    <w:abstractNumId w:val="3"/>
  </w:num>
  <w:num w:numId="16" w16cid:durableId="1819490795">
    <w:abstractNumId w:val="5"/>
  </w:num>
  <w:num w:numId="17" w16cid:durableId="114061158">
    <w:abstractNumId w:val="13"/>
  </w:num>
  <w:num w:numId="18" w16cid:durableId="9387542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ocumentProtection w:edit="forms" w:formatting="1" w:enforcement="0"/>
  <w:defaultTabStop w:val="720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C94"/>
    <w:rsid w:val="0000460F"/>
    <w:rsid w:val="000078B3"/>
    <w:rsid w:val="00010779"/>
    <w:rsid w:val="00013D57"/>
    <w:rsid w:val="00013ED9"/>
    <w:rsid w:val="0001493D"/>
    <w:rsid w:val="0005270D"/>
    <w:rsid w:val="00063531"/>
    <w:rsid w:val="00070FC2"/>
    <w:rsid w:val="00074B43"/>
    <w:rsid w:val="000822E0"/>
    <w:rsid w:val="00083BF6"/>
    <w:rsid w:val="000914EE"/>
    <w:rsid w:val="0009308C"/>
    <w:rsid w:val="000961C1"/>
    <w:rsid w:val="000A247E"/>
    <w:rsid w:val="000A2D2B"/>
    <w:rsid w:val="000A38F7"/>
    <w:rsid w:val="000A4C05"/>
    <w:rsid w:val="000A4D42"/>
    <w:rsid w:val="000A5042"/>
    <w:rsid w:val="000B2215"/>
    <w:rsid w:val="000B3050"/>
    <w:rsid w:val="000B623B"/>
    <w:rsid w:val="000C2538"/>
    <w:rsid w:val="000C490B"/>
    <w:rsid w:val="000C7006"/>
    <w:rsid w:val="000D240E"/>
    <w:rsid w:val="000D68E1"/>
    <w:rsid w:val="000E0C49"/>
    <w:rsid w:val="000E4963"/>
    <w:rsid w:val="000E713E"/>
    <w:rsid w:val="000F3624"/>
    <w:rsid w:val="000F6FD0"/>
    <w:rsid w:val="00102368"/>
    <w:rsid w:val="00104506"/>
    <w:rsid w:val="00105194"/>
    <w:rsid w:val="001161D5"/>
    <w:rsid w:val="001227EE"/>
    <w:rsid w:val="00125FDD"/>
    <w:rsid w:val="0012621C"/>
    <w:rsid w:val="00127293"/>
    <w:rsid w:val="00133E75"/>
    <w:rsid w:val="0013672E"/>
    <w:rsid w:val="00154BFF"/>
    <w:rsid w:val="00164F77"/>
    <w:rsid w:val="00165539"/>
    <w:rsid w:val="001659BF"/>
    <w:rsid w:val="00166003"/>
    <w:rsid w:val="001709C4"/>
    <w:rsid w:val="00184179"/>
    <w:rsid w:val="001A0904"/>
    <w:rsid w:val="001B1A6E"/>
    <w:rsid w:val="001B2C6B"/>
    <w:rsid w:val="001C37C1"/>
    <w:rsid w:val="001D1F87"/>
    <w:rsid w:val="001D3D21"/>
    <w:rsid w:val="001E6634"/>
    <w:rsid w:val="001E7F06"/>
    <w:rsid w:val="001F02DE"/>
    <w:rsid w:val="001F1DC6"/>
    <w:rsid w:val="001F268C"/>
    <w:rsid w:val="0020227D"/>
    <w:rsid w:val="00207C09"/>
    <w:rsid w:val="002109E8"/>
    <w:rsid w:val="002201B2"/>
    <w:rsid w:val="00225519"/>
    <w:rsid w:val="00226124"/>
    <w:rsid w:val="00226219"/>
    <w:rsid w:val="00230C9F"/>
    <w:rsid w:val="00232092"/>
    <w:rsid w:val="00235B61"/>
    <w:rsid w:val="002435AB"/>
    <w:rsid w:val="00262C94"/>
    <w:rsid w:val="002741F6"/>
    <w:rsid w:val="002810EE"/>
    <w:rsid w:val="0029566B"/>
    <w:rsid w:val="002A45CF"/>
    <w:rsid w:val="002C03F1"/>
    <w:rsid w:val="002C28A1"/>
    <w:rsid w:val="002D1016"/>
    <w:rsid w:val="002D2DE5"/>
    <w:rsid w:val="002D5AAC"/>
    <w:rsid w:val="002D5F05"/>
    <w:rsid w:val="002D6C8C"/>
    <w:rsid w:val="002D7E13"/>
    <w:rsid w:val="002E0526"/>
    <w:rsid w:val="002E53B0"/>
    <w:rsid w:val="002F08F2"/>
    <w:rsid w:val="00310564"/>
    <w:rsid w:val="0031210E"/>
    <w:rsid w:val="0031353F"/>
    <w:rsid w:val="00314AC0"/>
    <w:rsid w:val="00316403"/>
    <w:rsid w:val="0032130A"/>
    <w:rsid w:val="003224F6"/>
    <w:rsid w:val="003226CA"/>
    <w:rsid w:val="0032476D"/>
    <w:rsid w:val="0032729A"/>
    <w:rsid w:val="003305FF"/>
    <w:rsid w:val="0033416A"/>
    <w:rsid w:val="00347111"/>
    <w:rsid w:val="003655F3"/>
    <w:rsid w:val="003754E1"/>
    <w:rsid w:val="00380F2C"/>
    <w:rsid w:val="00382D4E"/>
    <w:rsid w:val="0038312F"/>
    <w:rsid w:val="0039530B"/>
    <w:rsid w:val="003A34FC"/>
    <w:rsid w:val="003A3B22"/>
    <w:rsid w:val="003C03E2"/>
    <w:rsid w:val="003C4185"/>
    <w:rsid w:val="003D2CB3"/>
    <w:rsid w:val="003E0594"/>
    <w:rsid w:val="003E694D"/>
    <w:rsid w:val="003F041C"/>
    <w:rsid w:val="003F7F4E"/>
    <w:rsid w:val="004145F5"/>
    <w:rsid w:val="00441A18"/>
    <w:rsid w:val="0046087B"/>
    <w:rsid w:val="00461A4B"/>
    <w:rsid w:val="004777AA"/>
    <w:rsid w:val="00485232"/>
    <w:rsid w:val="004871D6"/>
    <w:rsid w:val="004A5CEA"/>
    <w:rsid w:val="004B141D"/>
    <w:rsid w:val="004B32F9"/>
    <w:rsid w:val="004B764D"/>
    <w:rsid w:val="004C19C5"/>
    <w:rsid w:val="004C5BD5"/>
    <w:rsid w:val="004C670E"/>
    <w:rsid w:val="004D466C"/>
    <w:rsid w:val="004D6BC6"/>
    <w:rsid w:val="004D6DDC"/>
    <w:rsid w:val="004F67D3"/>
    <w:rsid w:val="004F6E92"/>
    <w:rsid w:val="005004BF"/>
    <w:rsid w:val="0051110D"/>
    <w:rsid w:val="0051153E"/>
    <w:rsid w:val="00513669"/>
    <w:rsid w:val="00517653"/>
    <w:rsid w:val="00521974"/>
    <w:rsid w:val="00521A22"/>
    <w:rsid w:val="00522A01"/>
    <w:rsid w:val="00530C43"/>
    <w:rsid w:val="0053410E"/>
    <w:rsid w:val="00534A9E"/>
    <w:rsid w:val="0054196D"/>
    <w:rsid w:val="00547202"/>
    <w:rsid w:val="00547360"/>
    <w:rsid w:val="00547B87"/>
    <w:rsid w:val="00552BCD"/>
    <w:rsid w:val="00552CF1"/>
    <w:rsid w:val="00562242"/>
    <w:rsid w:val="0057094C"/>
    <w:rsid w:val="00581899"/>
    <w:rsid w:val="005A1BC1"/>
    <w:rsid w:val="005A1CB8"/>
    <w:rsid w:val="005A3D90"/>
    <w:rsid w:val="005A5A6B"/>
    <w:rsid w:val="005B4BF7"/>
    <w:rsid w:val="005C154B"/>
    <w:rsid w:val="005D2AF6"/>
    <w:rsid w:val="005D3363"/>
    <w:rsid w:val="005D7A3E"/>
    <w:rsid w:val="005E179A"/>
    <w:rsid w:val="005E3A73"/>
    <w:rsid w:val="005E7B10"/>
    <w:rsid w:val="005F4ED1"/>
    <w:rsid w:val="0060708A"/>
    <w:rsid w:val="00617B3D"/>
    <w:rsid w:val="00626F4A"/>
    <w:rsid w:val="00632432"/>
    <w:rsid w:val="00632E2C"/>
    <w:rsid w:val="006372D7"/>
    <w:rsid w:val="006446F2"/>
    <w:rsid w:val="00656EF0"/>
    <w:rsid w:val="0067487B"/>
    <w:rsid w:val="00677EAB"/>
    <w:rsid w:val="006806C5"/>
    <w:rsid w:val="00681B9D"/>
    <w:rsid w:val="006917A7"/>
    <w:rsid w:val="00692B49"/>
    <w:rsid w:val="006B247E"/>
    <w:rsid w:val="006B5C55"/>
    <w:rsid w:val="006C278E"/>
    <w:rsid w:val="006C3EB8"/>
    <w:rsid w:val="006C5AD7"/>
    <w:rsid w:val="006D09D5"/>
    <w:rsid w:val="006D1E12"/>
    <w:rsid w:val="006D2CFF"/>
    <w:rsid w:val="006D381B"/>
    <w:rsid w:val="006D4966"/>
    <w:rsid w:val="006D4AD6"/>
    <w:rsid w:val="006E1685"/>
    <w:rsid w:val="006E2988"/>
    <w:rsid w:val="006E6F1B"/>
    <w:rsid w:val="006E7E0C"/>
    <w:rsid w:val="006E7F1E"/>
    <w:rsid w:val="006F3188"/>
    <w:rsid w:val="006F65F6"/>
    <w:rsid w:val="006F74CF"/>
    <w:rsid w:val="00701358"/>
    <w:rsid w:val="00711F45"/>
    <w:rsid w:val="00721226"/>
    <w:rsid w:val="007217FB"/>
    <w:rsid w:val="00721E2A"/>
    <w:rsid w:val="00727F06"/>
    <w:rsid w:val="007310A8"/>
    <w:rsid w:val="0073266A"/>
    <w:rsid w:val="00736129"/>
    <w:rsid w:val="00736F6D"/>
    <w:rsid w:val="007406C2"/>
    <w:rsid w:val="007442E2"/>
    <w:rsid w:val="00744E48"/>
    <w:rsid w:val="0075089D"/>
    <w:rsid w:val="00750BCD"/>
    <w:rsid w:val="00770697"/>
    <w:rsid w:val="00771CD6"/>
    <w:rsid w:val="00787066"/>
    <w:rsid w:val="007908A1"/>
    <w:rsid w:val="007A14C1"/>
    <w:rsid w:val="007A4A41"/>
    <w:rsid w:val="007B2D70"/>
    <w:rsid w:val="007B4C93"/>
    <w:rsid w:val="007B6039"/>
    <w:rsid w:val="007B71AF"/>
    <w:rsid w:val="007C63F7"/>
    <w:rsid w:val="007C66B4"/>
    <w:rsid w:val="007D2B92"/>
    <w:rsid w:val="007D38FF"/>
    <w:rsid w:val="007E3458"/>
    <w:rsid w:val="007E4E34"/>
    <w:rsid w:val="007F693C"/>
    <w:rsid w:val="0080417A"/>
    <w:rsid w:val="008060F6"/>
    <w:rsid w:val="008202CC"/>
    <w:rsid w:val="00832459"/>
    <w:rsid w:val="00835865"/>
    <w:rsid w:val="008429CC"/>
    <w:rsid w:val="008553EC"/>
    <w:rsid w:val="008648CF"/>
    <w:rsid w:val="0087401B"/>
    <w:rsid w:val="00874C61"/>
    <w:rsid w:val="008759A3"/>
    <w:rsid w:val="00880D0F"/>
    <w:rsid w:val="008812CC"/>
    <w:rsid w:val="00890184"/>
    <w:rsid w:val="008A4E25"/>
    <w:rsid w:val="008A5C4B"/>
    <w:rsid w:val="008B117F"/>
    <w:rsid w:val="008B478D"/>
    <w:rsid w:val="008C2C98"/>
    <w:rsid w:val="008C347D"/>
    <w:rsid w:val="008D20FD"/>
    <w:rsid w:val="008E3084"/>
    <w:rsid w:val="00900CAF"/>
    <w:rsid w:val="00912A00"/>
    <w:rsid w:val="00921F51"/>
    <w:rsid w:val="00942BB9"/>
    <w:rsid w:val="009444F3"/>
    <w:rsid w:val="00947D6A"/>
    <w:rsid w:val="00951E0E"/>
    <w:rsid w:val="00955A74"/>
    <w:rsid w:val="00972301"/>
    <w:rsid w:val="009766DC"/>
    <w:rsid w:val="00976F31"/>
    <w:rsid w:val="0098313B"/>
    <w:rsid w:val="00985C62"/>
    <w:rsid w:val="009934E5"/>
    <w:rsid w:val="009979F5"/>
    <w:rsid w:val="009A4CB5"/>
    <w:rsid w:val="009B347E"/>
    <w:rsid w:val="009B5462"/>
    <w:rsid w:val="009B7B7F"/>
    <w:rsid w:val="009C1BE1"/>
    <w:rsid w:val="009C7907"/>
    <w:rsid w:val="009D335B"/>
    <w:rsid w:val="009E166E"/>
    <w:rsid w:val="00A01FEB"/>
    <w:rsid w:val="00A03D7B"/>
    <w:rsid w:val="00A0474F"/>
    <w:rsid w:val="00A04C78"/>
    <w:rsid w:val="00A069D8"/>
    <w:rsid w:val="00A22A70"/>
    <w:rsid w:val="00A26B99"/>
    <w:rsid w:val="00A3005D"/>
    <w:rsid w:val="00A32778"/>
    <w:rsid w:val="00A4424F"/>
    <w:rsid w:val="00A44955"/>
    <w:rsid w:val="00A44FF5"/>
    <w:rsid w:val="00A5456C"/>
    <w:rsid w:val="00A62749"/>
    <w:rsid w:val="00A638E0"/>
    <w:rsid w:val="00A739F4"/>
    <w:rsid w:val="00A94252"/>
    <w:rsid w:val="00AB01A5"/>
    <w:rsid w:val="00AB0218"/>
    <w:rsid w:val="00AD772C"/>
    <w:rsid w:val="00AF48AE"/>
    <w:rsid w:val="00B03A8B"/>
    <w:rsid w:val="00B0443E"/>
    <w:rsid w:val="00B052FB"/>
    <w:rsid w:val="00B06DBE"/>
    <w:rsid w:val="00B07B9C"/>
    <w:rsid w:val="00B07EE2"/>
    <w:rsid w:val="00B210D7"/>
    <w:rsid w:val="00B23D1E"/>
    <w:rsid w:val="00B24028"/>
    <w:rsid w:val="00B25C66"/>
    <w:rsid w:val="00B2640E"/>
    <w:rsid w:val="00B30B38"/>
    <w:rsid w:val="00B313B9"/>
    <w:rsid w:val="00B37A18"/>
    <w:rsid w:val="00B4365C"/>
    <w:rsid w:val="00B4389B"/>
    <w:rsid w:val="00B47813"/>
    <w:rsid w:val="00B51779"/>
    <w:rsid w:val="00B66158"/>
    <w:rsid w:val="00B74D87"/>
    <w:rsid w:val="00B76FCD"/>
    <w:rsid w:val="00B87238"/>
    <w:rsid w:val="00BA2C78"/>
    <w:rsid w:val="00BC07CB"/>
    <w:rsid w:val="00BC74D2"/>
    <w:rsid w:val="00BD507A"/>
    <w:rsid w:val="00BD72E6"/>
    <w:rsid w:val="00BE0C24"/>
    <w:rsid w:val="00BE2B5E"/>
    <w:rsid w:val="00BE2B66"/>
    <w:rsid w:val="00BF11DB"/>
    <w:rsid w:val="00BF5011"/>
    <w:rsid w:val="00BF76E1"/>
    <w:rsid w:val="00C07C25"/>
    <w:rsid w:val="00C30A5A"/>
    <w:rsid w:val="00C31CC3"/>
    <w:rsid w:val="00C34BE7"/>
    <w:rsid w:val="00C34E6F"/>
    <w:rsid w:val="00C410B6"/>
    <w:rsid w:val="00C410D5"/>
    <w:rsid w:val="00C4626F"/>
    <w:rsid w:val="00C64F28"/>
    <w:rsid w:val="00C65647"/>
    <w:rsid w:val="00C70267"/>
    <w:rsid w:val="00C72142"/>
    <w:rsid w:val="00C75748"/>
    <w:rsid w:val="00C869AC"/>
    <w:rsid w:val="00C934A7"/>
    <w:rsid w:val="00C9450C"/>
    <w:rsid w:val="00C95B1C"/>
    <w:rsid w:val="00CA6C28"/>
    <w:rsid w:val="00CB2BE2"/>
    <w:rsid w:val="00CC6165"/>
    <w:rsid w:val="00CD0052"/>
    <w:rsid w:val="00CD194C"/>
    <w:rsid w:val="00CD436D"/>
    <w:rsid w:val="00CD5025"/>
    <w:rsid w:val="00CE4236"/>
    <w:rsid w:val="00CE4601"/>
    <w:rsid w:val="00CF13C1"/>
    <w:rsid w:val="00CF161F"/>
    <w:rsid w:val="00CF17B3"/>
    <w:rsid w:val="00CF77F3"/>
    <w:rsid w:val="00D037CC"/>
    <w:rsid w:val="00D07BF5"/>
    <w:rsid w:val="00D101E4"/>
    <w:rsid w:val="00D104D3"/>
    <w:rsid w:val="00D2776F"/>
    <w:rsid w:val="00D277D7"/>
    <w:rsid w:val="00D4103E"/>
    <w:rsid w:val="00D42A87"/>
    <w:rsid w:val="00D63824"/>
    <w:rsid w:val="00D7425B"/>
    <w:rsid w:val="00D76109"/>
    <w:rsid w:val="00D80DF6"/>
    <w:rsid w:val="00D83E0F"/>
    <w:rsid w:val="00D93326"/>
    <w:rsid w:val="00D96109"/>
    <w:rsid w:val="00DA6672"/>
    <w:rsid w:val="00DB0816"/>
    <w:rsid w:val="00DB2238"/>
    <w:rsid w:val="00DC0EC6"/>
    <w:rsid w:val="00DD1680"/>
    <w:rsid w:val="00DD40F8"/>
    <w:rsid w:val="00DD58D1"/>
    <w:rsid w:val="00DE410D"/>
    <w:rsid w:val="00DE60E3"/>
    <w:rsid w:val="00E07678"/>
    <w:rsid w:val="00E118C1"/>
    <w:rsid w:val="00E26ECD"/>
    <w:rsid w:val="00E43A9F"/>
    <w:rsid w:val="00E56D0C"/>
    <w:rsid w:val="00E70B61"/>
    <w:rsid w:val="00E839E2"/>
    <w:rsid w:val="00E8447B"/>
    <w:rsid w:val="00E93EE5"/>
    <w:rsid w:val="00EA2772"/>
    <w:rsid w:val="00EA6AE8"/>
    <w:rsid w:val="00EB4056"/>
    <w:rsid w:val="00EC0C66"/>
    <w:rsid w:val="00EC4D64"/>
    <w:rsid w:val="00EC582F"/>
    <w:rsid w:val="00ED63C9"/>
    <w:rsid w:val="00EE01FF"/>
    <w:rsid w:val="00EE06A0"/>
    <w:rsid w:val="00EE2903"/>
    <w:rsid w:val="00EE710D"/>
    <w:rsid w:val="00F177A5"/>
    <w:rsid w:val="00F257B2"/>
    <w:rsid w:val="00F37408"/>
    <w:rsid w:val="00F37D3A"/>
    <w:rsid w:val="00F53940"/>
    <w:rsid w:val="00F5474E"/>
    <w:rsid w:val="00F63458"/>
    <w:rsid w:val="00F64EB6"/>
    <w:rsid w:val="00F6705D"/>
    <w:rsid w:val="00F853A3"/>
    <w:rsid w:val="00F85837"/>
    <w:rsid w:val="00FB5623"/>
    <w:rsid w:val="00FC7712"/>
    <w:rsid w:val="00FD56E1"/>
    <w:rsid w:val="00FE0996"/>
    <w:rsid w:val="00FF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18CF50"/>
  <w15:chartTrackingRefBased/>
  <w15:docId w15:val="{355A31C5-F75C-40A5-8051-5064673D9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E2988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6E2988"/>
    <w:pPr>
      <w:keepNext/>
      <w:spacing w:before="240" w:after="60"/>
      <w:outlineLvl w:val="0"/>
    </w:pPr>
    <w:rPr>
      <w:rFonts w:cs="Arial"/>
      <w:bCs/>
      <w:kern w:val="32"/>
      <w:szCs w:val="32"/>
    </w:rPr>
  </w:style>
  <w:style w:type="paragraph" w:styleId="Heading2">
    <w:name w:val="heading 2"/>
    <w:basedOn w:val="Normal"/>
    <w:next w:val="Normal"/>
    <w:qFormat/>
    <w:rsid w:val="006E2988"/>
    <w:pPr>
      <w:keepNext/>
      <w:numPr>
        <w:numId w:val="2"/>
      </w:numPr>
      <w:spacing w:before="240" w:after="60"/>
      <w:outlineLvl w:val="1"/>
    </w:pPr>
    <w:rPr>
      <w:rFonts w:cs="Arial"/>
      <w:bCs/>
      <w:iCs/>
      <w:sz w:val="2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E29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iskAssessment">
    <w:name w:val="Risk Assessment"/>
    <w:basedOn w:val="Normal"/>
    <w:next w:val="ListNumber"/>
    <w:rsid w:val="006E2988"/>
    <w:pPr>
      <w:numPr>
        <w:numId w:val="1"/>
      </w:numPr>
      <w:ind w:left="0" w:firstLine="0"/>
    </w:pPr>
    <w:rPr>
      <w:szCs w:val="40"/>
    </w:rPr>
  </w:style>
  <w:style w:type="paragraph" w:styleId="ListNumber">
    <w:name w:val="List Number"/>
    <w:basedOn w:val="Normal"/>
    <w:rsid w:val="006E2988"/>
    <w:pPr>
      <w:tabs>
        <w:tab w:val="num" w:pos="360"/>
      </w:tabs>
      <w:ind w:left="360" w:hanging="360"/>
    </w:pPr>
  </w:style>
  <w:style w:type="paragraph" w:styleId="Header">
    <w:name w:val="header"/>
    <w:basedOn w:val="Normal"/>
    <w:link w:val="Head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B07EE2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EC582F"/>
    <w:rPr>
      <w:sz w:val="24"/>
      <w:szCs w:val="24"/>
      <w:lang w:val="en-GB"/>
    </w:rPr>
  </w:style>
  <w:style w:type="character" w:customStyle="1" w:styleId="HeaderChar">
    <w:name w:val="Header Char"/>
    <w:link w:val="Header"/>
    <w:uiPriority w:val="99"/>
    <w:rsid w:val="00C70267"/>
    <w:rPr>
      <w:sz w:val="24"/>
      <w:szCs w:val="24"/>
      <w:lang w:val="en-GB"/>
    </w:rPr>
  </w:style>
  <w:style w:type="character" w:styleId="PlaceholderText">
    <w:name w:val="Placeholder Text"/>
    <w:uiPriority w:val="99"/>
    <w:semiHidden/>
    <w:rsid w:val="00B052FB"/>
    <w:rPr>
      <w:color w:val="808080"/>
    </w:rPr>
  </w:style>
  <w:style w:type="paragraph" w:styleId="ListParagraph">
    <w:name w:val="List Paragraph"/>
    <w:basedOn w:val="Normal"/>
    <w:uiPriority w:val="34"/>
    <w:qFormat/>
    <w:rsid w:val="00A32778"/>
    <w:pPr>
      <w:ind w:left="720"/>
      <w:contextualSpacing/>
    </w:pPr>
  </w:style>
  <w:style w:type="paragraph" w:customStyle="1" w:styleId="Default">
    <w:name w:val="Default"/>
    <w:rsid w:val="000C490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a7">
    <w:name w:val="Pa7"/>
    <w:basedOn w:val="Default"/>
    <w:next w:val="Default"/>
    <w:uiPriority w:val="99"/>
    <w:rsid w:val="00F37408"/>
    <w:pPr>
      <w:spacing w:line="201" w:lineRule="atLeast"/>
    </w:pPr>
    <w:rPr>
      <w:rFonts w:ascii="HelveticaNeue LightCond" w:hAnsi="HelveticaNeue LightCond" w:cs="Times New Roman"/>
      <w:color w:val="auto"/>
    </w:rPr>
  </w:style>
  <w:style w:type="character" w:customStyle="1" w:styleId="A6">
    <w:name w:val="A6"/>
    <w:uiPriority w:val="99"/>
    <w:rsid w:val="00F37408"/>
    <w:rPr>
      <w:rFonts w:cs="HelveticaNeue LightCond"/>
      <w:color w:val="000000"/>
    </w:rPr>
  </w:style>
  <w:style w:type="paragraph" w:customStyle="1" w:styleId="Pa10">
    <w:name w:val="Pa10"/>
    <w:basedOn w:val="Default"/>
    <w:next w:val="Default"/>
    <w:uiPriority w:val="99"/>
    <w:rsid w:val="00C410D5"/>
    <w:pPr>
      <w:spacing w:line="201" w:lineRule="atLeast"/>
    </w:pPr>
    <w:rPr>
      <w:rFonts w:ascii="HelveticaNeue MediumCond" w:hAnsi="HelveticaNeue MediumCond" w:cs="Times New Roman"/>
      <w:color w:val="auto"/>
    </w:rPr>
  </w:style>
  <w:style w:type="character" w:customStyle="1" w:styleId="A7">
    <w:name w:val="A7"/>
    <w:uiPriority w:val="99"/>
    <w:rsid w:val="00C934A7"/>
    <w:rPr>
      <w:rFonts w:cs="HelveticaNeue LightCond"/>
      <w:color w:val="000000"/>
    </w:rPr>
  </w:style>
  <w:style w:type="paragraph" w:customStyle="1" w:styleId="Pa1">
    <w:name w:val="Pa1"/>
    <w:basedOn w:val="Default"/>
    <w:next w:val="Default"/>
    <w:uiPriority w:val="99"/>
    <w:rsid w:val="001F1DC6"/>
    <w:pPr>
      <w:spacing w:line="241" w:lineRule="atLeast"/>
    </w:pPr>
    <w:rPr>
      <w:rFonts w:ascii="HelveticaNeue LightCond" w:hAnsi="HelveticaNeue LightCond" w:cs="Times New Roman"/>
      <w:color w:val="auto"/>
    </w:rPr>
  </w:style>
  <w:style w:type="character" w:customStyle="1" w:styleId="A1">
    <w:name w:val="A1"/>
    <w:uiPriority w:val="99"/>
    <w:rsid w:val="001F1DC6"/>
    <w:rPr>
      <w:rFonts w:cs="HelveticaNeue LightCond"/>
      <w:color w:val="000000"/>
      <w:sz w:val="20"/>
      <w:szCs w:val="20"/>
    </w:rPr>
  </w:style>
  <w:style w:type="paragraph" w:customStyle="1" w:styleId="Pa3">
    <w:name w:val="Pa3"/>
    <w:basedOn w:val="Default"/>
    <w:next w:val="Default"/>
    <w:uiPriority w:val="99"/>
    <w:rsid w:val="001F1DC6"/>
    <w:pPr>
      <w:spacing w:line="181" w:lineRule="atLeast"/>
    </w:pPr>
    <w:rPr>
      <w:rFonts w:ascii="HelveticaNeue LightCond" w:hAnsi="HelveticaNeue LightCond" w:cs="Times New Roman"/>
      <w:color w:val="auto"/>
    </w:rPr>
  </w:style>
  <w:style w:type="character" w:customStyle="1" w:styleId="A3">
    <w:name w:val="A3"/>
    <w:uiPriority w:val="99"/>
    <w:rsid w:val="001F1DC6"/>
    <w:rPr>
      <w:rFonts w:cs="HelveticaNeue LightCond"/>
      <w:color w:val="000000"/>
    </w:rPr>
  </w:style>
  <w:style w:type="character" w:styleId="Hyperlink">
    <w:name w:val="Hyperlink"/>
    <w:rsid w:val="006F74CF"/>
    <w:rPr>
      <w:color w:val="0563C1"/>
      <w:u w:val="single"/>
    </w:rPr>
  </w:style>
  <w:style w:type="paragraph" w:customStyle="1" w:styleId="CM7">
    <w:name w:val="CM7"/>
    <w:basedOn w:val="Default"/>
    <w:next w:val="Default"/>
    <w:uiPriority w:val="99"/>
    <w:rsid w:val="00D07BF5"/>
    <w:rPr>
      <w:rFonts w:ascii="Helvetica Neue" w:hAnsi="Helvetica Neue"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7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Paul\Desktop\MSD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low\Desktop\Risk%20Assess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923A5C-BCE4-4A3F-8B97-AC3408741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Risk Assessment</Template>
  <TotalTime>5</TotalTime>
  <Pages>6</Pages>
  <Words>1626</Words>
  <Characters>8392</Characters>
  <Application>Microsoft Office Word</Application>
  <DocSecurity>0</DocSecurity>
  <Lines>599</Lines>
  <Paragraphs>357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No</vt:lpstr>
    </vt:vector>
  </TitlesOfParts>
  <Company>MB HS</Company>
  <LinksUpToDate>false</LinksUpToDate>
  <CharactersWithSpaces>9661</CharactersWithSpaces>
  <SharedDoc>false</SharedDoc>
  <HLinks>
    <vt:vector size="6" baseType="variant">
      <vt:variant>
        <vt:i4>3997813</vt:i4>
      </vt:variant>
      <vt:variant>
        <vt:i4>36</vt:i4>
      </vt:variant>
      <vt:variant>
        <vt:i4>0</vt:i4>
      </vt:variant>
      <vt:variant>
        <vt:i4>5</vt:i4>
      </vt:variant>
      <vt:variant>
        <vt:lpwstr>C:\Users\Paul\Desktop\MSDS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No</dc:title>
  <dc:subject/>
  <dc:creator>Heather Low</dc:creator>
  <cp:keywords/>
  <cp:lastModifiedBy>Tony Smith-Allen</cp:lastModifiedBy>
  <cp:revision>2</cp:revision>
  <cp:lastPrinted>2013-06-19T09:51:00Z</cp:lastPrinted>
  <dcterms:created xsi:type="dcterms:W3CDTF">2026-04-09T08:48:00Z</dcterms:created>
  <dcterms:modified xsi:type="dcterms:W3CDTF">2026-04-09T08:48:00Z</dcterms:modified>
</cp:coreProperties>
</file>