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694"/>
        <w:gridCol w:w="8"/>
        <w:gridCol w:w="755"/>
        <w:gridCol w:w="1363"/>
        <w:gridCol w:w="850"/>
        <w:gridCol w:w="2127"/>
      </w:tblGrid>
      <w:tr w:rsidR="006656E7" w:rsidRPr="00F81A3F" w:rsidTr="005573BF">
        <w:trPr>
          <w:cantSplit/>
          <w:trHeight w:val="694"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656E7" w:rsidRPr="00F81A3F" w:rsidRDefault="005573BF" w:rsidP="00FB58AB">
            <w:pPr>
              <w:pStyle w:val="BoxGuide"/>
              <w:jc w:val="left"/>
              <w:rPr>
                <w:rFonts w:cs="Arial"/>
                <w:i/>
                <w:color w:val="auto"/>
                <w:kern w:val="28"/>
                <w:sz w:val="20"/>
              </w:rPr>
            </w:pPr>
            <w:r>
              <w:rPr>
                <w:rFonts w:cs="Arial"/>
                <w:b/>
                <w:color w:val="auto"/>
                <w:sz w:val="20"/>
              </w:rPr>
              <w:t>Person completing Inspection:</w:t>
            </w:r>
          </w:p>
        </w:tc>
        <w:tc>
          <w:tcPr>
            <w:tcW w:w="4820" w:type="dxa"/>
            <w:gridSpan w:val="4"/>
            <w:tcBorders>
              <w:bottom w:val="single" w:sz="4" w:space="0" w:color="auto"/>
            </w:tcBorders>
            <w:vAlign w:val="center"/>
          </w:tcPr>
          <w:p w:rsidR="006656E7" w:rsidRPr="00F81A3F" w:rsidRDefault="006656E7" w:rsidP="00FB58AB">
            <w:pPr>
              <w:pStyle w:val="BoxGuide"/>
              <w:jc w:val="left"/>
              <w:rPr>
                <w:rFonts w:cs="Arial"/>
                <w:color w:val="auto"/>
                <w:kern w:val="28"/>
                <w:sz w:val="20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656E7" w:rsidRPr="00F81A3F" w:rsidRDefault="006656E7">
            <w:pPr>
              <w:pStyle w:val="BoxGuide"/>
              <w:jc w:val="left"/>
              <w:rPr>
                <w:rFonts w:cs="Arial"/>
                <w:b/>
                <w:color w:val="auto"/>
                <w:kern w:val="28"/>
                <w:sz w:val="20"/>
              </w:rPr>
            </w:pPr>
            <w:r w:rsidRPr="00F81A3F">
              <w:rPr>
                <w:rFonts w:cs="Arial"/>
                <w:b/>
                <w:color w:val="auto"/>
                <w:kern w:val="28"/>
                <w:sz w:val="20"/>
              </w:rPr>
              <w:t>Date: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6656E7" w:rsidRPr="00F81A3F" w:rsidRDefault="006656E7">
            <w:pPr>
              <w:pStyle w:val="BoxGuide"/>
              <w:jc w:val="left"/>
              <w:rPr>
                <w:rFonts w:cs="Arial"/>
                <w:color w:val="auto"/>
                <w:kern w:val="28"/>
                <w:sz w:val="20"/>
              </w:rPr>
            </w:pPr>
          </w:p>
        </w:tc>
      </w:tr>
      <w:tr w:rsidR="005A18F1" w:rsidRPr="00F81A3F" w:rsidTr="005573BF">
        <w:trPr>
          <w:cantSplit/>
          <w:trHeight w:val="340"/>
        </w:trPr>
        <w:tc>
          <w:tcPr>
            <w:tcW w:w="4962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A18F1" w:rsidRPr="00F81A3F" w:rsidRDefault="005A18F1">
            <w:pPr>
              <w:rPr>
                <w:rFonts w:ascii="Arial" w:hAnsi="Arial" w:cs="Arial"/>
                <w:b/>
                <w:sz w:val="20"/>
              </w:rPr>
            </w:pPr>
            <w:r w:rsidRPr="00F81A3F">
              <w:rPr>
                <w:rFonts w:ascii="Arial" w:hAnsi="Arial" w:cs="Arial"/>
                <w:b/>
                <w:sz w:val="20"/>
              </w:rPr>
              <w:t>Health &amp; Safety Notice Board</w:t>
            </w:r>
          </w:p>
        </w:tc>
        <w:tc>
          <w:tcPr>
            <w:tcW w:w="76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A18F1" w:rsidRPr="00F81A3F" w:rsidRDefault="005A18F1" w:rsidP="005A18F1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81A3F">
              <w:rPr>
                <w:rFonts w:ascii="Arial" w:hAnsi="Arial" w:cs="Arial"/>
                <w:b/>
                <w:sz w:val="20"/>
              </w:rPr>
              <w:sym w:font="Wingdings" w:char="F0FC"/>
            </w:r>
            <w:r w:rsidRPr="00F81A3F">
              <w:rPr>
                <w:rFonts w:ascii="Arial" w:hAnsi="Arial" w:cs="Arial"/>
                <w:b/>
                <w:sz w:val="20"/>
              </w:rPr>
              <w:t xml:space="preserve"> / x</w:t>
            </w:r>
          </w:p>
        </w:tc>
        <w:tc>
          <w:tcPr>
            <w:tcW w:w="4340" w:type="dxa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A18F1" w:rsidRPr="00F81A3F" w:rsidRDefault="005A18F1">
            <w:pPr>
              <w:rPr>
                <w:rFonts w:ascii="Arial" w:hAnsi="Arial" w:cs="Arial"/>
                <w:b/>
                <w:sz w:val="20"/>
              </w:rPr>
            </w:pPr>
            <w:r w:rsidRPr="00F81A3F">
              <w:rPr>
                <w:rFonts w:ascii="Arial" w:hAnsi="Arial" w:cs="Arial"/>
                <w:b/>
                <w:sz w:val="20"/>
              </w:rPr>
              <w:t>Comments</w:t>
            </w:r>
          </w:p>
        </w:tc>
      </w:tr>
      <w:tr w:rsidR="00B83261" w:rsidRPr="00F81A3F" w:rsidTr="00DF2416">
        <w:trPr>
          <w:cantSplit/>
          <w:trHeight w:val="454"/>
        </w:trPr>
        <w:tc>
          <w:tcPr>
            <w:tcW w:w="496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261" w:rsidRPr="00F81A3F" w:rsidRDefault="00B83261" w:rsidP="00DF2416">
            <w:pPr>
              <w:rPr>
                <w:rFonts w:ascii="Arial" w:hAnsi="Arial" w:cs="Arial"/>
                <w:sz w:val="20"/>
              </w:rPr>
            </w:pPr>
            <w:r w:rsidRPr="00F81A3F">
              <w:rPr>
                <w:rFonts w:ascii="Arial" w:hAnsi="Arial" w:cs="Arial"/>
                <w:sz w:val="20"/>
              </w:rPr>
              <w:t>Health &amp; safety at work poster displayed and relevant sections completed.</w:t>
            </w:r>
          </w:p>
        </w:tc>
        <w:tc>
          <w:tcPr>
            <w:tcW w:w="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261" w:rsidRPr="00F81A3F" w:rsidRDefault="00B83261" w:rsidP="005A18F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83261" w:rsidRPr="00F81A3F" w:rsidRDefault="00B83261">
            <w:pPr>
              <w:rPr>
                <w:rFonts w:ascii="Arial" w:hAnsi="Arial" w:cs="Arial"/>
                <w:sz w:val="20"/>
              </w:rPr>
            </w:pPr>
          </w:p>
        </w:tc>
      </w:tr>
      <w:tr w:rsidR="00B83261" w:rsidRPr="00F81A3F" w:rsidTr="00DF2416">
        <w:trPr>
          <w:cantSplit/>
          <w:trHeight w:val="454"/>
        </w:trPr>
        <w:tc>
          <w:tcPr>
            <w:tcW w:w="49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83261" w:rsidRPr="00F81A3F" w:rsidRDefault="00B83261">
            <w:pPr>
              <w:rPr>
                <w:rFonts w:ascii="Arial" w:hAnsi="Arial" w:cs="Arial"/>
                <w:sz w:val="20"/>
              </w:rPr>
            </w:pPr>
            <w:r w:rsidRPr="00F81A3F">
              <w:rPr>
                <w:rFonts w:ascii="Arial" w:hAnsi="Arial" w:cs="Arial"/>
                <w:sz w:val="20"/>
              </w:rPr>
              <w:t>Employers Public Liability certificate displayed and in date</w:t>
            </w:r>
          </w:p>
        </w:tc>
        <w:tc>
          <w:tcPr>
            <w:tcW w:w="76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261" w:rsidRPr="00F81A3F" w:rsidRDefault="00B83261" w:rsidP="005A18F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40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83261" w:rsidRPr="00F81A3F" w:rsidRDefault="00B83261">
            <w:pPr>
              <w:rPr>
                <w:rFonts w:ascii="Arial" w:hAnsi="Arial" w:cs="Arial"/>
                <w:sz w:val="20"/>
              </w:rPr>
            </w:pPr>
          </w:p>
        </w:tc>
      </w:tr>
      <w:tr w:rsidR="00B83261" w:rsidRPr="00F81A3F" w:rsidTr="00DF2416">
        <w:trPr>
          <w:cantSplit/>
          <w:trHeight w:val="454"/>
        </w:trPr>
        <w:tc>
          <w:tcPr>
            <w:tcW w:w="49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83261" w:rsidRPr="00F81A3F" w:rsidRDefault="00B83261">
            <w:pPr>
              <w:rPr>
                <w:rFonts w:ascii="Arial" w:hAnsi="Arial" w:cs="Arial"/>
                <w:sz w:val="20"/>
              </w:rPr>
            </w:pPr>
            <w:r w:rsidRPr="00F81A3F">
              <w:rPr>
                <w:rFonts w:ascii="Arial" w:hAnsi="Arial" w:cs="Arial"/>
                <w:sz w:val="20"/>
              </w:rPr>
              <w:t xml:space="preserve">Signed and dated copy </w:t>
            </w:r>
            <w:r w:rsidR="00411894" w:rsidRPr="00F81A3F">
              <w:rPr>
                <w:rFonts w:ascii="Arial" w:hAnsi="Arial" w:cs="Arial"/>
                <w:sz w:val="20"/>
              </w:rPr>
              <w:t xml:space="preserve">of health safety </w:t>
            </w:r>
            <w:r w:rsidR="00430465" w:rsidRPr="00F81A3F">
              <w:rPr>
                <w:rFonts w:ascii="Arial" w:hAnsi="Arial" w:cs="Arial"/>
                <w:sz w:val="20"/>
              </w:rPr>
              <w:t>policy</w:t>
            </w:r>
            <w:r w:rsidRPr="00F81A3F">
              <w:rPr>
                <w:rFonts w:ascii="Arial" w:hAnsi="Arial" w:cs="Arial"/>
                <w:sz w:val="20"/>
              </w:rPr>
              <w:t xml:space="preserve"> displayed</w:t>
            </w:r>
            <w:r w:rsidR="00411894" w:rsidRPr="00F81A3F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76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261" w:rsidRPr="00F81A3F" w:rsidRDefault="00B83261" w:rsidP="005A18F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40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83261" w:rsidRPr="00F81A3F" w:rsidRDefault="00B83261">
            <w:pPr>
              <w:rPr>
                <w:rFonts w:ascii="Arial" w:hAnsi="Arial" w:cs="Arial"/>
                <w:sz w:val="20"/>
              </w:rPr>
            </w:pPr>
          </w:p>
        </w:tc>
      </w:tr>
      <w:tr w:rsidR="0023578F" w:rsidRPr="00F81A3F" w:rsidTr="005573BF">
        <w:trPr>
          <w:cantSplit/>
          <w:trHeight w:val="340"/>
        </w:trPr>
        <w:tc>
          <w:tcPr>
            <w:tcW w:w="4962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578F" w:rsidRPr="00F81A3F" w:rsidRDefault="0023578F" w:rsidP="00381FD9">
            <w:pPr>
              <w:rPr>
                <w:rFonts w:ascii="Arial" w:hAnsi="Arial" w:cs="Arial"/>
                <w:b/>
                <w:sz w:val="20"/>
              </w:rPr>
            </w:pPr>
            <w:r w:rsidRPr="00F81A3F">
              <w:rPr>
                <w:rFonts w:ascii="Arial" w:hAnsi="Arial" w:cs="Arial"/>
                <w:b/>
                <w:sz w:val="20"/>
              </w:rPr>
              <w:t>Fire Safety</w:t>
            </w:r>
          </w:p>
        </w:tc>
        <w:tc>
          <w:tcPr>
            <w:tcW w:w="76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578F" w:rsidRPr="00F81A3F" w:rsidRDefault="0023578F" w:rsidP="00381FD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81A3F">
              <w:rPr>
                <w:rFonts w:ascii="Arial" w:hAnsi="Arial" w:cs="Arial"/>
                <w:b/>
                <w:sz w:val="20"/>
              </w:rPr>
              <w:sym w:font="Wingdings" w:char="F0FC"/>
            </w:r>
            <w:r w:rsidRPr="00F81A3F">
              <w:rPr>
                <w:rFonts w:ascii="Arial" w:hAnsi="Arial" w:cs="Arial"/>
                <w:b/>
                <w:sz w:val="20"/>
              </w:rPr>
              <w:t xml:space="preserve"> / x</w:t>
            </w:r>
          </w:p>
        </w:tc>
        <w:tc>
          <w:tcPr>
            <w:tcW w:w="4340" w:type="dxa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578F" w:rsidRPr="00F81A3F" w:rsidRDefault="0023578F" w:rsidP="00381FD9">
            <w:pPr>
              <w:rPr>
                <w:rFonts w:ascii="Arial" w:hAnsi="Arial" w:cs="Arial"/>
                <w:b/>
                <w:sz w:val="20"/>
              </w:rPr>
            </w:pPr>
            <w:r w:rsidRPr="00F81A3F">
              <w:rPr>
                <w:rFonts w:ascii="Arial" w:hAnsi="Arial" w:cs="Arial"/>
                <w:b/>
                <w:sz w:val="20"/>
              </w:rPr>
              <w:t>Comments</w:t>
            </w:r>
          </w:p>
        </w:tc>
      </w:tr>
      <w:tr w:rsidR="00C52D4F" w:rsidRPr="00F81A3F" w:rsidTr="00DF2416">
        <w:trPr>
          <w:cantSplit/>
          <w:trHeight w:val="454"/>
        </w:trPr>
        <w:tc>
          <w:tcPr>
            <w:tcW w:w="4970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52D4F" w:rsidRPr="00F81A3F" w:rsidRDefault="00C52D4F" w:rsidP="00DF2416">
            <w:pPr>
              <w:pStyle w:val="Header"/>
              <w:tabs>
                <w:tab w:val="clear" w:pos="4153"/>
                <w:tab w:val="clear" w:pos="8306"/>
              </w:tabs>
              <w:spacing w:before="60"/>
              <w:rPr>
                <w:rFonts w:ascii="Arial" w:hAnsi="Arial" w:cs="Arial"/>
                <w:sz w:val="20"/>
              </w:rPr>
            </w:pPr>
            <w:r w:rsidRPr="00F81A3F">
              <w:rPr>
                <w:rFonts w:ascii="Arial" w:hAnsi="Arial" w:cs="Arial"/>
                <w:sz w:val="20"/>
              </w:rPr>
              <w:t xml:space="preserve">Fire </w:t>
            </w:r>
            <w:r w:rsidR="00DF2416">
              <w:rPr>
                <w:rFonts w:ascii="Arial" w:hAnsi="Arial" w:cs="Arial"/>
                <w:sz w:val="20"/>
              </w:rPr>
              <w:t>alarm tested weekly and a record kept</w:t>
            </w:r>
          </w:p>
        </w:tc>
        <w:tc>
          <w:tcPr>
            <w:tcW w:w="75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D4F" w:rsidRPr="00F81A3F" w:rsidRDefault="00C52D4F" w:rsidP="0023578F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4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D4F" w:rsidRPr="00F81A3F" w:rsidRDefault="00C52D4F" w:rsidP="0023578F">
            <w:pPr>
              <w:rPr>
                <w:rFonts w:ascii="Arial" w:hAnsi="Arial" w:cs="Arial"/>
                <w:sz w:val="20"/>
              </w:rPr>
            </w:pPr>
          </w:p>
        </w:tc>
      </w:tr>
      <w:tr w:rsidR="00B83261" w:rsidRPr="00F81A3F" w:rsidTr="00DF2416">
        <w:trPr>
          <w:cantSplit/>
          <w:trHeight w:val="454"/>
        </w:trPr>
        <w:tc>
          <w:tcPr>
            <w:tcW w:w="4970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83261" w:rsidRPr="00F81A3F" w:rsidRDefault="00DF2416" w:rsidP="00DF2416">
            <w:pPr>
              <w:pStyle w:val="Header"/>
              <w:tabs>
                <w:tab w:val="clear" w:pos="4153"/>
                <w:tab w:val="clear" w:pos="8306"/>
              </w:tabs>
              <w:spacing w:before="60"/>
              <w:rPr>
                <w:rFonts w:ascii="Arial" w:hAnsi="Arial" w:cs="Arial"/>
                <w:sz w:val="20"/>
              </w:rPr>
            </w:pPr>
            <w:bookmarkStart w:id="0" w:name="Check5"/>
            <w:r>
              <w:rPr>
                <w:rFonts w:ascii="Arial" w:hAnsi="Arial" w:cs="Arial"/>
                <w:sz w:val="20"/>
              </w:rPr>
              <w:t>Fire e</w:t>
            </w:r>
            <w:r w:rsidR="00B83261" w:rsidRPr="00F81A3F">
              <w:rPr>
                <w:rFonts w:ascii="Arial" w:hAnsi="Arial" w:cs="Arial"/>
                <w:sz w:val="20"/>
              </w:rPr>
              <w:t>vacuation</w:t>
            </w:r>
            <w:r w:rsidR="003E1CEB" w:rsidRPr="00F81A3F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p</w:t>
            </w:r>
            <w:r w:rsidR="003E1CEB" w:rsidRPr="00F81A3F">
              <w:rPr>
                <w:rFonts w:ascii="Arial" w:hAnsi="Arial" w:cs="Arial"/>
                <w:sz w:val="20"/>
              </w:rPr>
              <w:t xml:space="preserve">rocedure </w:t>
            </w:r>
            <w:r>
              <w:rPr>
                <w:rFonts w:ascii="Arial" w:hAnsi="Arial" w:cs="Arial"/>
                <w:sz w:val="20"/>
              </w:rPr>
              <w:t>displayed</w:t>
            </w:r>
          </w:p>
        </w:tc>
        <w:bookmarkEnd w:id="0"/>
        <w:tc>
          <w:tcPr>
            <w:tcW w:w="75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261" w:rsidRPr="00F81A3F" w:rsidRDefault="00B83261" w:rsidP="0023578F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4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261" w:rsidRPr="00F81A3F" w:rsidRDefault="00B83261" w:rsidP="0023578F">
            <w:pPr>
              <w:rPr>
                <w:rFonts w:ascii="Arial" w:hAnsi="Arial" w:cs="Arial"/>
                <w:sz w:val="20"/>
              </w:rPr>
            </w:pPr>
          </w:p>
        </w:tc>
      </w:tr>
      <w:tr w:rsidR="00B83261" w:rsidRPr="00F81A3F" w:rsidTr="00DF2416">
        <w:trPr>
          <w:cantSplit/>
          <w:trHeight w:val="454"/>
        </w:trPr>
        <w:tc>
          <w:tcPr>
            <w:tcW w:w="4970" w:type="dxa"/>
            <w:gridSpan w:val="3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83261" w:rsidRPr="00F81A3F" w:rsidRDefault="00DF2416">
            <w:pPr>
              <w:spacing w:before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Alarm Call points free from obstruction</w:t>
            </w:r>
            <w:r w:rsidR="00B83261" w:rsidRPr="00F81A3F">
              <w:rPr>
                <w:rFonts w:ascii="Arial" w:hAnsi="Arial" w:cs="Arial"/>
                <w:sz w:val="20"/>
              </w:rPr>
              <w:t xml:space="preserve">  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83261" w:rsidRPr="00F81A3F" w:rsidRDefault="00B83261" w:rsidP="0023578F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4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83261" w:rsidRPr="00F81A3F" w:rsidRDefault="00B83261" w:rsidP="0023578F">
            <w:pPr>
              <w:rPr>
                <w:rFonts w:ascii="Arial" w:hAnsi="Arial" w:cs="Arial"/>
                <w:sz w:val="20"/>
              </w:rPr>
            </w:pPr>
          </w:p>
        </w:tc>
      </w:tr>
      <w:tr w:rsidR="00B83261" w:rsidRPr="00F81A3F" w:rsidTr="00DF2416">
        <w:trPr>
          <w:cantSplit/>
          <w:trHeight w:val="454"/>
        </w:trPr>
        <w:tc>
          <w:tcPr>
            <w:tcW w:w="497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261" w:rsidRPr="00F81A3F" w:rsidRDefault="00B83261" w:rsidP="00DF2416">
            <w:pPr>
              <w:rPr>
                <w:rFonts w:ascii="Arial" w:hAnsi="Arial" w:cs="Arial"/>
                <w:sz w:val="20"/>
              </w:rPr>
            </w:pPr>
            <w:r w:rsidRPr="00F81A3F">
              <w:rPr>
                <w:rFonts w:ascii="Arial" w:hAnsi="Arial" w:cs="Arial"/>
                <w:sz w:val="20"/>
              </w:rPr>
              <w:t xml:space="preserve">Doors and </w:t>
            </w:r>
            <w:r w:rsidR="00DF2416">
              <w:rPr>
                <w:rFonts w:ascii="Arial" w:hAnsi="Arial" w:cs="Arial"/>
                <w:sz w:val="20"/>
              </w:rPr>
              <w:t>exit routes</w:t>
            </w:r>
            <w:r w:rsidRPr="00F81A3F">
              <w:rPr>
                <w:rFonts w:ascii="Arial" w:hAnsi="Arial" w:cs="Arial"/>
                <w:sz w:val="20"/>
              </w:rPr>
              <w:t xml:space="preserve"> free from obstruction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261" w:rsidRPr="00F81A3F" w:rsidRDefault="00B83261" w:rsidP="0023578F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261" w:rsidRPr="00F81A3F" w:rsidRDefault="00B83261" w:rsidP="0023578F">
            <w:pPr>
              <w:rPr>
                <w:rFonts w:ascii="Arial" w:hAnsi="Arial" w:cs="Arial"/>
                <w:sz w:val="20"/>
              </w:rPr>
            </w:pPr>
          </w:p>
        </w:tc>
      </w:tr>
      <w:tr w:rsidR="00B83261" w:rsidRPr="00F81A3F" w:rsidTr="00DF2416">
        <w:trPr>
          <w:cantSplit/>
          <w:trHeight w:val="454"/>
        </w:trPr>
        <w:tc>
          <w:tcPr>
            <w:tcW w:w="497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261" w:rsidRPr="00F81A3F" w:rsidRDefault="00B83261" w:rsidP="00DF2416">
            <w:pPr>
              <w:rPr>
                <w:rFonts w:ascii="Arial" w:hAnsi="Arial" w:cs="Arial"/>
                <w:sz w:val="20"/>
              </w:rPr>
            </w:pPr>
            <w:r w:rsidRPr="00F81A3F">
              <w:rPr>
                <w:rFonts w:ascii="Arial" w:hAnsi="Arial" w:cs="Arial"/>
                <w:sz w:val="20"/>
              </w:rPr>
              <w:t xml:space="preserve">Fire </w:t>
            </w:r>
            <w:r w:rsidR="00DF2416">
              <w:rPr>
                <w:rFonts w:ascii="Arial" w:hAnsi="Arial" w:cs="Arial"/>
                <w:sz w:val="20"/>
              </w:rPr>
              <w:t>extinguisher(s)</w:t>
            </w:r>
            <w:r w:rsidRPr="00F81A3F">
              <w:rPr>
                <w:rFonts w:ascii="Arial" w:hAnsi="Arial" w:cs="Arial"/>
                <w:sz w:val="20"/>
              </w:rPr>
              <w:t xml:space="preserve"> </w:t>
            </w:r>
            <w:r w:rsidR="00EC2C0B" w:rsidRPr="00F81A3F">
              <w:rPr>
                <w:rFonts w:ascii="Arial" w:hAnsi="Arial" w:cs="Arial"/>
                <w:sz w:val="20"/>
              </w:rPr>
              <w:t xml:space="preserve">in </w:t>
            </w:r>
            <w:r w:rsidR="00DF2416">
              <w:rPr>
                <w:rFonts w:ascii="Arial" w:hAnsi="Arial" w:cs="Arial"/>
                <w:sz w:val="20"/>
              </w:rPr>
              <w:t>designated positions</w:t>
            </w:r>
            <w:r w:rsidR="00EC2C0B" w:rsidRPr="00F81A3F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261" w:rsidRPr="00F81A3F" w:rsidRDefault="00B83261" w:rsidP="0023578F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261" w:rsidRPr="00F81A3F" w:rsidRDefault="00B83261" w:rsidP="0023578F">
            <w:pPr>
              <w:rPr>
                <w:rFonts w:ascii="Arial" w:hAnsi="Arial" w:cs="Arial"/>
                <w:sz w:val="20"/>
              </w:rPr>
            </w:pPr>
          </w:p>
        </w:tc>
      </w:tr>
      <w:tr w:rsidR="00B83261" w:rsidRPr="00F81A3F" w:rsidTr="00DF2416">
        <w:trPr>
          <w:cantSplit/>
          <w:trHeight w:val="454"/>
        </w:trPr>
        <w:tc>
          <w:tcPr>
            <w:tcW w:w="497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261" w:rsidRPr="00F81A3F" w:rsidRDefault="00DF241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Smoke detectors in place and checked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261" w:rsidRPr="00F81A3F" w:rsidRDefault="00B83261" w:rsidP="0023578F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261" w:rsidRPr="00F81A3F" w:rsidRDefault="00B83261" w:rsidP="0023578F">
            <w:pPr>
              <w:rPr>
                <w:rFonts w:ascii="Arial" w:hAnsi="Arial" w:cs="Arial"/>
                <w:sz w:val="20"/>
              </w:rPr>
            </w:pPr>
          </w:p>
        </w:tc>
      </w:tr>
      <w:tr w:rsidR="00B83261" w:rsidRPr="00F81A3F" w:rsidTr="00DF2416">
        <w:trPr>
          <w:cantSplit/>
          <w:trHeight w:val="454"/>
        </w:trPr>
        <w:tc>
          <w:tcPr>
            <w:tcW w:w="497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261" w:rsidRPr="00F81A3F" w:rsidRDefault="00DF241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Clear directional signage in place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261" w:rsidRPr="00F81A3F" w:rsidRDefault="00B83261" w:rsidP="0023578F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261" w:rsidRPr="00F81A3F" w:rsidRDefault="00B83261" w:rsidP="0023578F">
            <w:pPr>
              <w:rPr>
                <w:rFonts w:ascii="Arial" w:hAnsi="Arial" w:cs="Arial"/>
                <w:sz w:val="20"/>
              </w:rPr>
            </w:pPr>
          </w:p>
        </w:tc>
      </w:tr>
      <w:tr w:rsidR="0023578F" w:rsidRPr="00F81A3F" w:rsidTr="005573BF">
        <w:trPr>
          <w:cantSplit/>
          <w:trHeight w:val="340"/>
        </w:trPr>
        <w:tc>
          <w:tcPr>
            <w:tcW w:w="49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578F" w:rsidRPr="00F81A3F" w:rsidRDefault="0023578F" w:rsidP="00381FD9">
            <w:pPr>
              <w:rPr>
                <w:rFonts w:ascii="Arial" w:hAnsi="Arial" w:cs="Arial"/>
                <w:b/>
                <w:sz w:val="20"/>
              </w:rPr>
            </w:pPr>
            <w:r w:rsidRPr="00F81A3F">
              <w:rPr>
                <w:rFonts w:ascii="Arial" w:hAnsi="Arial" w:cs="Arial"/>
                <w:b/>
                <w:sz w:val="20"/>
              </w:rPr>
              <w:t>Fir</w:t>
            </w:r>
            <w:r w:rsidR="00AE73AD" w:rsidRPr="00F81A3F">
              <w:rPr>
                <w:rFonts w:ascii="Arial" w:hAnsi="Arial" w:cs="Arial"/>
                <w:b/>
                <w:sz w:val="20"/>
              </w:rPr>
              <w:t>st Aid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578F" w:rsidRPr="00F81A3F" w:rsidRDefault="0023578F" w:rsidP="00381FD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81A3F">
              <w:rPr>
                <w:rFonts w:ascii="Arial" w:hAnsi="Arial" w:cs="Arial"/>
                <w:b/>
                <w:sz w:val="20"/>
              </w:rPr>
              <w:sym w:font="Wingdings" w:char="F0FC"/>
            </w:r>
            <w:r w:rsidRPr="00F81A3F">
              <w:rPr>
                <w:rFonts w:ascii="Arial" w:hAnsi="Arial" w:cs="Arial"/>
                <w:b/>
                <w:sz w:val="20"/>
              </w:rPr>
              <w:t xml:space="preserve"> / x</w:t>
            </w:r>
          </w:p>
        </w:tc>
        <w:tc>
          <w:tcPr>
            <w:tcW w:w="4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578F" w:rsidRPr="00F81A3F" w:rsidRDefault="0023578F" w:rsidP="00381FD9">
            <w:pPr>
              <w:rPr>
                <w:rFonts w:ascii="Arial" w:hAnsi="Arial" w:cs="Arial"/>
                <w:b/>
                <w:sz w:val="20"/>
              </w:rPr>
            </w:pPr>
            <w:r w:rsidRPr="00F81A3F">
              <w:rPr>
                <w:rFonts w:ascii="Arial" w:hAnsi="Arial" w:cs="Arial"/>
                <w:b/>
                <w:sz w:val="20"/>
              </w:rPr>
              <w:t>Comments</w:t>
            </w:r>
          </w:p>
        </w:tc>
      </w:tr>
      <w:tr w:rsidR="00B83261" w:rsidRPr="00F81A3F" w:rsidTr="00DF2416">
        <w:trPr>
          <w:cantSplit/>
          <w:trHeight w:val="454"/>
        </w:trPr>
        <w:tc>
          <w:tcPr>
            <w:tcW w:w="4970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83261" w:rsidRPr="00F81A3F" w:rsidRDefault="00B83261">
            <w:pPr>
              <w:pStyle w:val="Header"/>
              <w:tabs>
                <w:tab w:val="clear" w:pos="4153"/>
                <w:tab w:val="clear" w:pos="8306"/>
              </w:tabs>
              <w:spacing w:before="60"/>
              <w:rPr>
                <w:rFonts w:ascii="Arial" w:hAnsi="Arial" w:cs="Arial"/>
                <w:sz w:val="20"/>
              </w:rPr>
            </w:pPr>
            <w:r w:rsidRPr="00F81A3F">
              <w:rPr>
                <w:rFonts w:ascii="Arial" w:hAnsi="Arial" w:cs="Arial"/>
                <w:sz w:val="20"/>
              </w:rPr>
              <w:t>Names/Locations of First Aiders displayed</w:t>
            </w:r>
            <w:r w:rsidR="00A7554C" w:rsidRPr="00F81A3F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75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261" w:rsidRPr="00F81A3F" w:rsidRDefault="00B83261" w:rsidP="00A7554C">
            <w:pPr>
              <w:pStyle w:val="Logo"/>
              <w:spacing w:before="0"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434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261" w:rsidRPr="00F81A3F" w:rsidRDefault="00B83261" w:rsidP="0023578F">
            <w:pPr>
              <w:rPr>
                <w:rFonts w:ascii="Arial" w:hAnsi="Arial" w:cs="Arial"/>
                <w:sz w:val="20"/>
              </w:rPr>
            </w:pPr>
          </w:p>
        </w:tc>
      </w:tr>
      <w:tr w:rsidR="00B83261" w:rsidRPr="00F81A3F" w:rsidTr="00DF2416">
        <w:trPr>
          <w:cantSplit/>
          <w:trHeight w:val="454"/>
        </w:trPr>
        <w:tc>
          <w:tcPr>
            <w:tcW w:w="497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261" w:rsidRPr="00F81A3F" w:rsidRDefault="00B83261">
            <w:pPr>
              <w:spacing w:before="60"/>
              <w:rPr>
                <w:rFonts w:ascii="Arial" w:hAnsi="Arial" w:cs="Arial"/>
                <w:sz w:val="20"/>
              </w:rPr>
            </w:pPr>
            <w:r w:rsidRPr="00F81A3F">
              <w:rPr>
                <w:rFonts w:ascii="Arial" w:hAnsi="Arial" w:cs="Arial"/>
                <w:sz w:val="20"/>
              </w:rPr>
              <w:t>Location of first aid boxes known by staff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261" w:rsidRPr="00F81A3F" w:rsidRDefault="00B83261" w:rsidP="00A7554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261" w:rsidRPr="00F81A3F" w:rsidRDefault="00B83261" w:rsidP="0023578F">
            <w:pPr>
              <w:rPr>
                <w:rFonts w:ascii="Arial" w:hAnsi="Arial" w:cs="Arial"/>
                <w:sz w:val="20"/>
              </w:rPr>
            </w:pPr>
          </w:p>
        </w:tc>
      </w:tr>
      <w:tr w:rsidR="00855691" w:rsidRPr="00F81A3F" w:rsidTr="005573BF">
        <w:trPr>
          <w:cantSplit/>
          <w:trHeight w:val="340"/>
        </w:trPr>
        <w:tc>
          <w:tcPr>
            <w:tcW w:w="49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55691" w:rsidRPr="00F81A3F" w:rsidRDefault="00855691" w:rsidP="00435804">
            <w:pPr>
              <w:rPr>
                <w:rFonts w:ascii="Arial" w:hAnsi="Arial" w:cs="Arial"/>
                <w:b/>
                <w:sz w:val="20"/>
              </w:rPr>
            </w:pPr>
            <w:r w:rsidRPr="00F81A3F">
              <w:rPr>
                <w:rFonts w:ascii="Arial" w:hAnsi="Arial" w:cs="Arial"/>
                <w:b/>
                <w:sz w:val="20"/>
              </w:rPr>
              <w:t>Accident Reporting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55691" w:rsidRPr="00F81A3F" w:rsidRDefault="00855691" w:rsidP="00435804">
            <w:pPr>
              <w:rPr>
                <w:rFonts w:ascii="Arial" w:hAnsi="Arial" w:cs="Arial"/>
                <w:b/>
                <w:sz w:val="20"/>
              </w:rPr>
            </w:pPr>
            <w:r w:rsidRPr="00F81A3F">
              <w:rPr>
                <w:rFonts w:ascii="Arial" w:hAnsi="Arial" w:cs="Arial"/>
                <w:b/>
                <w:sz w:val="20"/>
              </w:rPr>
              <w:sym w:font="Wingdings" w:char="F0FC"/>
            </w:r>
            <w:r w:rsidRPr="00F81A3F">
              <w:rPr>
                <w:rFonts w:ascii="Arial" w:hAnsi="Arial" w:cs="Arial"/>
                <w:b/>
                <w:sz w:val="20"/>
              </w:rPr>
              <w:t xml:space="preserve"> / x</w:t>
            </w:r>
          </w:p>
        </w:tc>
        <w:tc>
          <w:tcPr>
            <w:tcW w:w="4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55691" w:rsidRPr="00F81A3F" w:rsidRDefault="00855691" w:rsidP="00435804">
            <w:pPr>
              <w:rPr>
                <w:rFonts w:ascii="Arial" w:hAnsi="Arial" w:cs="Arial"/>
                <w:b/>
                <w:sz w:val="20"/>
              </w:rPr>
            </w:pPr>
            <w:r w:rsidRPr="00F81A3F">
              <w:rPr>
                <w:rFonts w:ascii="Arial" w:hAnsi="Arial" w:cs="Arial"/>
                <w:b/>
                <w:sz w:val="20"/>
              </w:rPr>
              <w:t>Comments</w:t>
            </w:r>
          </w:p>
        </w:tc>
      </w:tr>
      <w:tr w:rsidR="00855691" w:rsidRPr="00F81A3F" w:rsidTr="00DF2416">
        <w:trPr>
          <w:cantSplit/>
          <w:trHeight w:val="454"/>
        </w:trPr>
        <w:tc>
          <w:tcPr>
            <w:tcW w:w="497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691" w:rsidRPr="00F81A3F" w:rsidRDefault="00DF2416" w:rsidP="0043580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Any accidents since the last inspection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691" w:rsidRPr="00F81A3F" w:rsidRDefault="00855691" w:rsidP="00A7554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691" w:rsidRPr="00F81A3F" w:rsidRDefault="00855691" w:rsidP="0023578F">
            <w:pPr>
              <w:rPr>
                <w:rFonts w:ascii="Arial" w:hAnsi="Arial" w:cs="Arial"/>
                <w:sz w:val="20"/>
              </w:rPr>
            </w:pPr>
          </w:p>
        </w:tc>
      </w:tr>
      <w:tr w:rsidR="00A7554C" w:rsidRPr="00F81A3F" w:rsidTr="005573BF">
        <w:trPr>
          <w:cantSplit/>
          <w:trHeight w:val="340"/>
        </w:trPr>
        <w:tc>
          <w:tcPr>
            <w:tcW w:w="49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54C" w:rsidRPr="00F81A3F" w:rsidRDefault="00AE73AD" w:rsidP="00381FD9">
            <w:pPr>
              <w:rPr>
                <w:rFonts w:ascii="Arial" w:hAnsi="Arial" w:cs="Arial"/>
                <w:b/>
                <w:sz w:val="20"/>
              </w:rPr>
            </w:pPr>
            <w:r w:rsidRPr="00F81A3F">
              <w:rPr>
                <w:rFonts w:ascii="Arial" w:hAnsi="Arial" w:cs="Arial"/>
                <w:b/>
                <w:sz w:val="20"/>
              </w:rPr>
              <w:t>Health, Safety &amp; Welfare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54C" w:rsidRPr="00F81A3F" w:rsidRDefault="00A7554C" w:rsidP="00381FD9">
            <w:pPr>
              <w:rPr>
                <w:rFonts w:ascii="Arial" w:hAnsi="Arial" w:cs="Arial"/>
                <w:b/>
                <w:sz w:val="20"/>
              </w:rPr>
            </w:pPr>
            <w:r w:rsidRPr="00F81A3F">
              <w:rPr>
                <w:rFonts w:ascii="Arial" w:hAnsi="Arial" w:cs="Arial"/>
                <w:b/>
                <w:sz w:val="20"/>
              </w:rPr>
              <w:sym w:font="Wingdings" w:char="F0FC"/>
            </w:r>
            <w:r w:rsidRPr="00F81A3F">
              <w:rPr>
                <w:rFonts w:ascii="Arial" w:hAnsi="Arial" w:cs="Arial"/>
                <w:b/>
                <w:sz w:val="20"/>
              </w:rPr>
              <w:t xml:space="preserve"> / x</w:t>
            </w:r>
          </w:p>
        </w:tc>
        <w:tc>
          <w:tcPr>
            <w:tcW w:w="4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54C" w:rsidRPr="00F81A3F" w:rsidRDefault="00A7554C" w:rsidP="00381FD9">
            <w:pPr>
              <w:rPr>
                <w:rFonts w:ascii="Arial" w:hAnsi="Arial" w:cs="Arial"/>
                <w:b/>
                <w:sz w:val="20"/>
              </w:rPr>
            </w:pPr>
            <w:r w:rsidRPr="00F81A3F">
              <w:rPr>
                <w:rFonts w:ascii="Arial" w:hAnsi="Arial" w:cs="Arial"/>
                <w:b/>
                <w:sz w:val="20"/>
              </w:rPr>
              <w:t>Comments</w:t>
            </w:r>
          </w:p>
        </w:tc>
      </w:tr>
      <w:tr w:rsidR="00B83261" w:rsidRPr="00F81A3F" w:rsidTr="00DF2416">
        <w:trPr>
          <w:cantSplit/>
          <w:trHeight w:val="454"/>
        </w:trPr>
        <w:tc>
          <w:tcPr>
            <w:tcW w:w="4970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83261" w:rsidRPr="00F81A3F" w:rsidRDefault="00DF2416">
            <w:pPr>
              <w:spacing w:before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</w:t>
            </w:r>
            <w:r w:rsidR="00C52D4F" w:rsidRPr="00F81A3F">
              <w:rPr>
                <w:rFonts w:ascii="Arial" w:hAnsi="Arial" w:cs="Arial"/>
                <w:sz w:val="20"/>
              </w:rPr>
              <w:t xml:space="preserve">itchen / canteen, </w:t>
            </w:r>
            <w:r w:rsidR="00B83261" w:rsidRPr="00F81A3F">
              <w:rPr>
                <w:rFonts w:ascii="Arial" w:hAnsi="Arial" w:cs="Arial"/>
                <w:sz w:val="20"/>
              </w:rPr>
              <w:t xml:space="preserve">toilets, wash basins etc. </w:t>
            </w:r>
            <w:r>
              <w:rPr>
                <w:rFonts w:ascii="Arial" w:hAnsi="Arial" w:cs="Arial"/>
                <w:sz w:val="20"/>
              </w:rPr>
              <w:t>all clean and in good order</w:t>
            </w:r>
            <w:r w:rsidR="00B83261" w:rsidRPr="00F81A3F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75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261" w:rsidRPr="00F81A3F" w:rsidRDefault="00B83261" w:rsidP="00CE2F23">
            <w:pPr>
              <w:pStyle w:val="Logo"/>
              <w:spacing w:before="0"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434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261" w:rsidRPr="00F81A3F" w:rsidRDefault="00B83261" w:rsidP="00A7554C">
            <w:pPr>
              <w:rPr>
                <w:rFonts w:ascii="Arial" w:hAnsi="Arial" w:cs="Arial"/>
                <w:sz w:val="20"/>
              </w:rPr>
            </w:pPr>
          </w:p>
        </w:tc>
      </w:tr>
      <w:tr w:rsidR="00C52D4F" w:rsidRPr="00F81A3F" w:rsidTr="00DF2416">
        <w:trPr>
          <w:cantSplit/>
          <w:trHeight w:val="454"/>
        </w:trPr>
        <w:tc>
          <w:tcPr>
            <w:tcW w:w="497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D4F" w:rsidRPr="00F81A3F" w:rsidRDefault="00C52D4F" w:rsidP="00DF2416">
            <w:pPr>
              <w:spacing w:before="60"/>
              <w:rPr>
                <w:rFonts w:ascii="Arial" w:hAnsi="Arial" w:cs="Arial"/>
                <w:sz w:val="20"/>
              </w:rPr>
            </w:pPr>
            <w:r w:rsidRPr="00F81A3F">
              <w:rPr>
                <w:rFonts w:ascii="Arial" w:hAnsi="Arial" w:cs="Arial"/>
                <w:sz w:val="20"/>
              </w:rPr>
              <w:t>All waste disposed of in an appropriate manner.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D4F" w:rsidRPr="00F81A3F" w:rsidRDefault="00C52D4F" w:rsidP="001B737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D4F" w:rsidRPr="00F81A3F" w:rsidRDefault="00C52D4F" w:rsidP="001B7371">
            <w:pPr>
              <w:rPr>
                <w:rFonts w:ascii="Arial" w:hAnsi="Arial" w:cs="Arial"/>
                <w:sz w:val="20"/>
              </w:rPr>
            </w:pPr>
          </w:p>
        </w:tc>
      </w:tr>
      <w:tr w:rsidR="00B83261" w:rsidRPr="00F81A3F" w:rsidTr="00DF2416">
        <w:trPr>
          <w:cantSplit/>
          <w:trHeight w:val="454"/>
        </w:trPr>
        <w:tc>
          <w:tcPr>
            <w:tcW w:w="497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261" w:rsidRPr="00F81A3F" w:rsidRDefault="00B83261">
            <w:pPr>
              <w:spacing w:before="60"/>
              <w:rPr>
                <w:rFonts w:ascii="Arial" w:hAnsi="Arial" w:cs="Arial"/>
                <w:sz w:val="20"/>
              </w:rPr>
            </w:pPr>
            <w:r w:rsidRPr="00F81A3F">
              <w:rPr>
                <w:rFonts w:ascii="Arial" w:hAnsi="Arial" w:cs="Arial"/>
                <w:sz w:val="20"/>
              </w:rPr>
              <w:t>Smoking Policy in place and complied with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261" w:rsidRPr="00F81A3F" w:rsidRDefault="00B83261" w:rsidP="00CE2F23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261" w:rsidRPr="00F81A3F" w:rsidRDefault="00B83261" w:rsidP="00A7554C">
            <w:pPr>
              <w:rPr>
                <w:rFonts w:ascii="Arial" w:hAnsi="Arial" w:cs="Arial"/>
                <w:sz w:val="20"/>
              </w:rPr>
            </w:pPr>
          </w:p>
        </w:tc>
      </w:tr>
      <w:tr w:rsidR="00DF2416" w:rsidRPr="00F81A3F" w:rsidTr="005573BF">
        <w:trPr>
          <w:cantSplit/>
          <w:trHeight w:val="340"/>
        </w:trPr>
        <w:tc>
          <w:tcPr>
            <w:tcW w:w="49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2416" w:rsidRPr="00DF2416" w:rsidRDefault="00DF2416" w:rsidP="00DF2416">
            <w:pPr>
              <w:spacing w:before="6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Work </w:t>
            </w:r>
            <w:r w:rsidRPr="00DF2416">
              <w:rPr>
                <w:rFonts w:ascii="Arial" w:hAnsi="Arial" w:cs="Arial"/>
                <w:b/>
                <w:sz w:val="20"/>
              </w:rPr>
              <w:t>Equipment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2416" w:rsidRPr="00DF2416" w:rsidRDefault="00DF2416" w:rsidP="00DF2416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DF2416">
              <w:rPr>
                <w:rFonts w:ascii="Arial" w:hAnsi="Arial" w:cs="Arial"/>
                <w:b/>
                <w:sz w:val="20"/>
              </w:rPr>
              <w:sym w:font="Wingdings" w:char="F0FC"/>
            </w:r>
            <w:r w:rsidRPr="00DF2416">
              <w:rPr>
                <w:rFonts w:ascii="Arial" w:hAnsi="Arial" w:cs="Arial"/>
                <w:b/>
                <w:sz w:val="20"/>
              </w:rPr>
              <w:t xml:space="preserve"> / x</w:t>
            </w:r>
          </w:p>
        </w:tc>
        <w:tc>
          <w:tcPr>
            <w:tcW w:w="4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2416" w:rsidRPr="00DF2416" w:rsidRDefault="00DF2416" w:rsidP="003E118A">
            <w:pPr>
              <w:rPr>
                <w:rFonts w:ascii="Arial" w:hAnsi="Arial" w:cs="Arial"/>
                <w:b/>
                <w:sz w:val="20"/>
              </w:rPr>
            </w:pPr>
            <w:r w:rsidRPr="00DF2416">
              <w:rPr>
                <w:rFonts w:ascii="Arial" w:hAnsi="Arial" w:cs="Arial"/>
                <w:b/>
                <w:sz w:val="20"/>
              </w:rPr>
              <w:t>Comments</w:t>
            </w:r>
          </w:p>
        </w:tc>
      </w:tr>
      <w:tr w:rsidR="00DF2416" w:rsidRPr="00F81A3F" w:rsidTr="00DF2416">
        <w:trPr>
          <w:cantSplit/>
          <w:trHeight w:val="454"/>
        </w:trPr>
        <w:tc>
          <w:tcPr>
            <w:tcW w:w="497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2416" w:rsidRPr="00F81A3F" w:rsidRDefault="00DF2416" w:rsidP="003E118A">
            <w:pPr>
              <w:spacing w:before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Trailing cables avoided in the premises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2416" w:rsidRPr="00F81A3F" w:rsidRDefault="00DF2416" w:rsidP="003E118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2416" w:rsidRPr="00F81A3F" w:rsidRDefault="00DF2416" w:rsidP="003E118A">
            <w:pPr>
              <w:rPr>
                <w:rFonts w:ascii="Arial" w:hAnsi="Arial" w:cs="Arial"/>
                <w:sz w:val="20"/>
              </w:rPr>
            </w:pPr>
          </w:p>
        </w:tc>
      </w:tr>
      <w:tr w:rsidR="00DF2416" w:rsidRPr="00F81A3F" w:rsidTr="00DF2416">
        <w:trPr>
          <w:cantSplit/>
          <w:trHeight w:val="454"/>
        </w:trPr>
        <w:tc>
          <w:tcPr>
            <w:tcW w:w="49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2416" w:rsidRPr="00F81A3F" w:rsidRDefault="00DF2416" w:rsidP="00DF2416">
            <w:pPr>
              <w:rPr>
                <w:rFonts w:ascii="Arial" w:hAnsi="Arial" w:cs="Arial"/>
                <w:sz w:val="20"/>
              </w:rPr>
            </w:pPr>
            <w:r w:rsidRPr="00F81A3F">
              <w:rPr>
                <w:rFonts w:ascii="Arial" w:hAnsi="Arial" w:cs="Arial"/>
                <w:sz w:val="20"/>
              </w:rPr>
              <w:t>No obvious signs of overloading of sockets or daisy chaining of extension leads.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2416" w:rsidRPr="00F81A3F" w:rsidRDefault="00DF2416" w:rsidP="003E118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2416" w:rsidRPr="00F81A3F" w:rsidRDefault="00DF2416" w:rsidP="003E118A">
            <w:pPr>
              <w:rPr>
                <w:rFonts w:ascii="Arial" w:hAnsi="Arial" w:cs="Arial"/>
                <w:sz w:val="20"/>
              </w:rPr>
            </w:pPr>
          </w:p>
        </w:tc>
      </w:tr>
      <w:tr w:rsidR="00DF2416" w:rsidRPr="00F81A3F" w:rsidTr="00DF2416">
        <w:trPr>
          <w:cantSplit/>
          <w:trHeight w:val="454"/>
        </w:trPr>
        <w:tc>
          <w:tcPr>
            <w:tcW w:w="49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2416" w:rsidRPr="00F81A3F" w:rsidRDefault="00DF2416" w:rsidP="00DF241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Tools/Machine guarding in place and working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2416" w:rsidRPr="00F81A3F" w:rsidRDefault="00DF2416" w:rsidP="003E118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2416" w:rsidRPr="00F81A3F" w:rsidRDefault="00DF2416" w:rsidP="003E118A">
            <w:pPr>
              <w:rPr>
                <w:rFonts w:ascii="Arial" w:hAnsi="Arial" w:cs="Arial"/>
                <w:sz w:val="20"/>
              </w:rPr>
            </w:pPr>
          </w:p>
        </w:tc>
      </w:tr>
      <w:tr w:rsidR="00DF2416" w:rsidRPr="00F81A3F" w:rsidTr="00DF2416">
        <w:trPr>
          <w:cantSplit/>
          <w:trHeight w:val="454"/>
        </w:trPr>
        <w:tc>
          <w:tcPr>
            <w:tcW w:w="49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2416" w:rsidRDefault="00DF2416" w:rsidP="00DF241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Tools/machine working correctly and maintained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2416" w:rsidRPr="00F81A3F" w:rsidRDefault="00DF2416" w:rsidP="003E118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2416" w:rsidRPr="00F81A3F" w:rsidRDefault="00DF2416" w:rsidP="003E118A">
            <w:pPr>
              <w:rPr>
                <w:rFonts w:ascii="Arial" w:hAnsi="Arial" w:cs="Arial"/>
                <w:sz w:val="20"/>
              </w:rPr>
            </w:pPr>
          </w:p>
        </w:tc>
      </w:tr>
      <w:tr w:rsidR="00DF2416" w:rsidRPr="00DF2416" w:rsidTr="005573BF">
        <w:trPr>
          <w:cantSplit/>
          <w:trHeight w:val="340"/>
        </w:trPr>
        <w:tc>
          <w:tcPr>
            <w:tcW w:w="49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2416" w:rsidRPr="00DF2416" w:rsidRDefault="00DF2416" w:rsidP="00DF2416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Personal Protective Equipment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2416" w:rsidRPr="00DF2416" w:rsidRDefault="00DF2416" w:rsidP="003E118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DF2416">
              <w:rPr>
                <w:rFonts w:ascii="Arial" w:hAnsi="Arial" w:cs="Arial"/>
                <w:b/>
                <w:sz w:val="20"/>
              </w:rPr>
              <w:sym w:font="Wingdings" w:char="F0FC"/>
            </w:r>
            <w:r w:rsidRPr="00DF2416">
              <w:rPr>
                <w:rFonts w:ascii="Arial" w:hAnsi="Arial" w:cs="Arial"/>
                <w:b/>
                <w:sz w:val="20"/>
              </w:rPr>
              <w:t xml:space="preserve"> / x</w:t>
            </w:r>
          </w:p>
        </w:tc>
        <w:tc>
          <w:tcPr>
            <w:tcW w:w="4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2416" w:rsidRPr="00DF2416" w:rsidRDefault="00DF2416" w:rsidP="003E118A">
            <w:pPr>
              <w:rPr>
                <w:rFonts w:ascii="Arial" w:hAnsi="Arial" w:cs="Arial"/>
                <w:b/>
                <w:sz w:val="20"/>
              </w:rPr>
            </w:pPr>
            <w:r w:rsidRPr="00DF2416">
              <w:rPr>
                <w:rFonts w:ascii="Arial" w:hAnsi="Arial" w:cs="Arial"/>
                <w:b/>
                <w:sz w:val="20"/>
              </w:rPr>
              <w:t>Comments</w:t>
            </w:r>
          </w:p>
        </w:tc>
      </w:tr>
      <w:tr w:rsidR="00DF2416" w:rsidRPr="00F81A3F" w:rsidTr="00DF2416">
        <w:trPr>
          <w:cantSplit/>
          <w:trHeight w:val="451"/>
        </w:trPr>
        <w:tc>
          <w:tcPr>
            <w:tcW w:w="49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2416" w:rsidRPr="00F81A3F" w:rsidRDefault="00DF2416" w:rsidP="00DF241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PPE being worn by all staff in line with requirements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2416" w:rsidRPr="00F81A3F" w:rsidRDefault="00DF2416" w:rsidP="003E118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2416" w:rsidRPr="00F81A3F" w:rsidRDefault="00DF2416" w:rsidP="003E118A">
            <w:pPr>
              <w:rPr>
                <w:rFonts w:ascii="Arial" w:hAnsi="Arial" w:cs="Arial"/>
                <w:sz w:val="20"/>
              </w:rPr>
            </w:pPr>
          </w:p>
        </w:tc>
      </w:tr>
    </w:tbl>
    <w:p w:rsidR="00EB5CCE" w:rsidRDefault="00EB5CCE">
      <w:pPr>
        <w:rPr>
          <w:rFonts w:ascii="Arial" w:hAnsi="Arial" w:cs="Arial"/>
          <w:sz w:val="20"/>
        </w:rPr>
      </w:pPr>
      <w:r w:rsidRPr="00F81A3F">
        <w:rPr>
          <w:rFonts w:ascii="Arial" w:hAnsi="Arial" w:cs="Arial"/>
          <w:sz w:val="20"/>
        </w:rPr>
        <w:br w:type="page"/>
      </w:r>
    </w:p>
    <w:p w:rsidR="00BE7F44" w:rsidRPr="00F81A3F" w:rsidRDefault="00BE7F44">
      <w:pPr>
        <w:rPr>
          <w:rFonts w:ascii="Arial" w:hAnsi="Arial" w:cs="Arial"/>
          <w:sz w:val="20"/>
        </w:rPr>
      </w:pPr>
    </w:p>
    <w:p w:rsidR="008F340B" w:rsidRPr="008F340B" w:rsidRDefault="008F340B" w:rsidP="008F340B">
      <w:pPr>
        <w:jc w:val="center"/>
        <w:rPr>
          <w:rFonts w:ascii="Arial" w:hAnsi="Arial" w:cs="Arial"/>
          <w:b/>
          <w:sz w:val="28"/>
          <w:szCs w:val="28"/>
        </w:rPr>
      </w:pPr>
      <w:r w:rsidRPr="00DF2416">
        <w:rPr>
          <w:rFonts w:ascii="Arial" w:hAnsi="Arial" w:cs="Arial"/>
          <w:b/>
          <w:szCs w:val="28"/>
        </w:rPr>
        <w:t>Recommendations</w:t>
      </w:r>
      <w:r>
        <w:rPr>
          <w:rFonts w:ascii="Arial" w:hAnsi="Arial" w:cs="Arial"/>
          <w:b/>
          <w:sz w:val="28"/>
          <w:szCs w:val="28"/>
        </w:rPr>
        <w:br/>
      </w: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96"/>
        <w:gridCol w:w="1559"/>
        <w:gridCol w:w="1134"/>
        <w:gridCol w:w="1276"/>
      </w:tblGrid>
      <w:tr w:rsidR="00B83261" w:rsidRPr="008F340B" w:rsidTr="00EB5CCE">
        <w:trPr>
          <w:cantSplit/>
          <w:trHeight w:val="570"/>
        </w:trPr>
        <w:tc>
          <w:tcPr>
            <w:tcW w:w="609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B83261" w:rsidRPr="00DF2416" w:rsidRDefault="00B83261">
            <w:pPr>
              <w:pStyle w:val="BoxGuide"/>
              <w:rPr>
                <w:b/>
                <w:color w:val="000000"/>
                <w:sz w:val="20"/>
                <w:szCs w:val="22"/>
              </w:rPr>
            </w:pPr>
            <w:r w:rsidRPr="00DF2416">
              <w:rPr>
                <w:b/>
                <w:color w:val="000000"/>
                <w:sz w:val="20"/>
                <w:szCs w:val="22"/>
              </w:rPr>
              <w:t>Action Required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:rsidR="00B83261" w:rsidRPr="00DF2416" w:rsidRDefault="00B83261">
            <w:pPr>
              <w:pStyle w:val="BoxGuide"/>
              <w:rPr>
                <w:b/>
                <w:color w:val="000000"/>
                <w:sz w:val="20"/>
                <w:szCs w:val="22"/>
              </w:rPr>
            </w:pPr>
            <w:r w:rsidRPr="00DF2416">
              <w:rPr>
                <w:b/>
                <w:color w:val="000000"/>
                <w:sz w:val="20"/>
                <w:szCs w:val="22"/>
              </w:rPr>
              <w:t>Responsible Person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:rsidR="00B83261" w:rsidRPr="00DF2416" w:rsidRDefault="00B83261">
            <w:pPr>
              <w:pStyle w:val="BoxGuide"/>
              <w:rPr>
                <w:b/>
                <w:color w:val="000000"/>
                <w:sz w:val="20"/>
                <w:szCs w:val="22"/>
              </w:rPr>
            </w:pPr>
            <w:r w:rsidRPr="00DF2416">
              <w:rPr>
                <w:b/>
                <w:color w:val="000000"/>
                <w:sz w:val="20"/>
                <w:szCs w:val="22"/>
              </w:rPr>
              <w:t>Priority Rating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:rsidR="00B83261" w:rsidRPr="00DF2416" w:rsidRDefault="008F340B">
            <w:pPr>
              <w:pStyle w:val="BoxGuide"/>
              <w:rPr>
                <w:b/>
                <w:color w:val="000000"/>
                <w:sz w:val="20"/>
                <w:szCs w:val="22"/>
              </w:rPr>
            </w:pPr>
            <w:r w:rsidRPr="00DF2416">
              <w:rPr>
                <w:b/>
                <w:color w:val="000000"/>
                <w:sz w:val="20"/>
                <w:szCs w:val="22"/>
              </w:rPr>
              <w:t>Date Complete</w:t>
            </w:r>
          </w:p>
        </w:tc>
      </w:tr>
      <w:tr w:rsidR="0067009B" w:rsidTr="006656E7">
        <w:trPr>
          <w:cantSplit/>
          <w:trHeight w:val="1134"/>
        </w:trPr>
        <w:tc>
          <w:tcPr>
            <w:tcW w:w="6096" w:type="dxa"/>
            <w:tcBorders>
              <w:bottom w:val="single" w:sz="4" w:space="0" w:color="auto"/>
            </w:tcBorders>
            <w:vAlign w:val="center"/>
          </w:tcPr>
          <w:p w:rsidR="0067009B" w:rsidRPr="00DF2416" w:rsidRDefault="0067009B">
            <w:pPr>
              <w:spacing w:before="60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67009B" w:rsidRPr="00DF2416" w:rsidRDefault="0067009B" w:rsidP="00BA5773">
            <w:pPr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7009B" w:rsidRPr="00DF2416" w:rsidRDefault="0067009B" w:rsidP="00BA5773">
            <w:pPr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67009B" w:rsidRPr="00DF2416" w:rsidRDefault="0067009B" w:rsidP="00BA5773">
            <w:pPr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67009B" w:rsidTr="006656E7">
        <w:trPr>
          <w:cantSplit/>
          <w:trHeight w:val="1134"/>
        </w:trPr>
        <w:tc>
          <w:tcPr>
            <w:tcW w:w="6096" w:type="dxa"/>
            <w:tcBorders>
              <w:bottom w:val="single" w:sz="4" w:space="0" w:color="auto"/>
            </w:tcBorders>
            <w:vAlign w:val="center"/>
          </w:tcPr>
          <w:p w:rsidR="0067009B" w:rsidRPr="00DF2416" w:rsidRDefault="0067009B">
            <w:pPr>
              <w:spacing w:before="60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67009B" w:rsidRPr="00DF2416" w:rsidRDefault="0067009B" w:rsidP="00BA5773">
            <w:pPr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7009B" w:rsidRPr="00DF2416" w:rsidRDefault="0067009B" w:rsidP="00BA5773">
            <w:pPr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67009B" w:rsidRPr="00DF2416" w:rsidRDefault="0067009B" w:rsidP="00BA5773">
            <w:pPr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BF099C" w:rsidTr="006656E7">
        <w:trPr>
          <w:cantSplit/>
          <w:trHeight w:val="1134"/>
        </w:trPr>
        <w:tc>
          <w:tcPr>
            <w:tcW w:w="6096" w:type="dxa"/>
            <w:tcBorders>
              <w:bottom w:val="single" w:sz="4" w:space="0" w:color="auto"/>
            </w:tcBorders>
            <w:vAlign w:val="center"/>
          </w:tcPr>
          <w:p w:rsidR="00BF099C" w:rsidRPr="00DF2416" w:rsidRDefault="00BF099C" w:rsidP="004429B1">
            <w:pPr>
              <w:spacing w:before="60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BF099C" w:rsidRPr="00DF2416" w:rsidRDefault="00BF099C" w:rsidP="004429B1">
            <w:pPr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BF099C" w:rsidRPr="00DF2416" w:rsidRDefault="00BF099C" w:rsidP="004429B1">
            <w:pPr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BF099C" w:rsidRPr="00DF2416" w:rsidRDefault="00BF099C" w:rsidP="004429B1">
            <w:pPr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BF099C" w:rsidTr="006656E7">
        <w:trPr>
          <w:cantSplit/>
          <w:trHeight w:val="1134"/>
        </w:trPr>
        <w:tc>
          <w:tcPr>
            <w:tcW w:w="6096" w:type="dxa"/>
            <w:tcBorders>
              <w:bottom w:val="single" w:sz="4" w:space="0" w:color="auto"/>
            </w:tcBorders>
            <w:vAlign w:val="center"/>
          </w:tcPr>
          <w:p w:rsidR="00BF099C" w:rsidRPr="00DF2416" w:rsidRDefault="00BF099C" w:rsidP="004429B1">
            <w:pPr>
              <w:spacing w:before="60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BF099C" w:rsidRPr="00DF2416" w:rsidRDefault="00BF099C" w:rsidP="004429B1">
            <w:pPr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BF099C" w:rsidRPr="00DF2416" w:rsidRDefault="00BF099C" w:rsidP="004429B1">
            <w:pPr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BF099C" w:rsidRPr="00DF2416" w:rsidRDefault="00BF099C" w:rsidP="004429B1">
            <w:pPr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BF099C" w:rsidTr="006656E7">
        <w:trPr>
          <w:cantSplit/>
          <w:trHeight w:val="1134"/>
        </w:trPr>
        <w:tc>
          <w:tcPr>
            <w:tcW w:w="6096" w:type="dxa"/>
            <w:tcBorders>
              <w:bottom w:val="single" w:sz="4" w:space="0" w:color="auto"/>
            </w:tcBorders>
            <w:vAlign w:val="center"/>
          </w:tcPr>
          <w:p w:rsidR="00BF099C" w:rsidRPr="00DF2416" w:rsidRDefault="00BF099C" w:rsidP="004429B1">
            <w:pPr>
              <w:spacing w:before="60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BF099C" w:rsidRPr="00DF2416" w:rsidRDefault="00BF099C" w:rsidP="004429B1">
            <w:pPr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BF099C" w:rsidRPr="00DF2416" w:rsidRDefault="00BF099C" w:rsidP="004429B1">
            <w:pPr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BF099C" w:rsidRPr="00DF2416" w:rsidRDefault="00BF099C" w:rsidP="004429B1">
            <w:pPr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</w:tbl>
    <w:p w:rsidR="00B83261" w:rsidRDefault="00B83261">
      <w:pPr>
        <w:rPr>
          <w:sz w:val="12"/>
        </w:rPr>
      </w:pPr>
    </w:p>
    <w:p w:rsidR="00B83261" w:rsidRDefault="00B83261">
      <w:pPr>
        <w:rPr>
          <w:sz w:val="12"/>
        </w:rPr>
      </w:pPr>
    </w:p>
    <w:p w:rsidR="00E668BE" w:rsidRPr="00DF2416" w:rsidRDefault="008F340B" w:rsidP="00BF099C">
      <w:pPr>
        <w:tabs>
          <w:tab w:val="left" w:pos="2582"/>
          <w:tab w:val="left" w:pos="5164"/>
          <w:tab w:val="left" w:pos="7746"/>
        </w:tabs>
        <w:rPr>
          <w:rFonts w:ascii="Arial" w:hAnsi="Arial" w:cs="Arial"/>
          <w:sz w:val="20"/>
        </w:rPr>
      </w:pPr>
      <w:r w:rsidRPr="00DF2416">
        <w:rPr>
          <w:rFonts w:ascii="Arial" w:hAnsi="Arial" w:cs="Arial"/>
          <w:b/>
          <w:sz w:val="20"/>
        </w:rPr>
        <w:t>Priority Rating</w:t>
      </w:r>
      <w:r w:rsidR="00BF099C" w:rsidRPr="00DF2416">
        <w:rPr>
          <w:rFonts w:ascii="Arial" w:hAnsi="Arial" w:cs="Arial"/>
          <w:b/>
          <w:sz w:val="20"/>
        </w:rPr>
        <w:tab/>
      </w:r>
      <w:r w:rsidRPr="00DF2416">
        <w:rPr>
          <w:rFonts w:ascii="Arial" w:hAnsi="Arial" w:cs="Arial"/>
          <w:sz w:val="20"/>
        </w:rPr>
        <w:t xml:space="preserve">High = within </w:t>
      </w:r>
      <w:r w:rsidR="00DF2416" w:rsidRPr="00DF2416">
        <w:rPr>
          <w:rFonts w:ascii="Arial" w:hAnsi="Arial" w:cs="Arial"/>
          <w:sz w:val="20"/>
        </w:rPr>
        <w:t>1 week</w:t>
      </w:r>
      <w:r w:rsidRPr="00DF2416">
        <w:rPr>
          <w:rFonts w:ascii="Arial" w:hAnsi="Arial" w:cs="Arial"/>
          <w:sz w:val="20"/>
        </w:rPr>
        <w:tab/>
        <w:t xml:space="preserve">Medium = within </w:t>
      </w:r>
      <w:r w:rsidR="00DF2416" w:rsidRPr="00DF2416">
        <w:rPr>
          <w:rFonts w:ascii="Arial" w:hAnsi="Arial" w:cs="Arial"/>
          <w:sz w:val="20"/>
        </w:rPr>
        <w:t>4</w:t>
      </w:r>
      <w:r w:rsidRPr="00DF2416">
        <w:rPr>
          <w:rFonts w:ascii="Arial" w:hAnsi="Arial" w:cs="Arial"/>
          <w:sz w:val="20"/>
        </w:rPr>
        <w:t xml:space="preserve"> weeks</w:t>
      </w:r>
      <w:r w:rsidRPr="00DF2416">
        <w:rPr>
          <w:rFonts w:ascii="Arial" w:hAnsi="Arial" w:cs="Arial"/>
          <w:sz w:val="20"/>
        </w:rPr>
        <w:tab/>
        <w:t xml:space="preserve">Low = within </w:t>
      </w:r>
      <w:r w:rsidR="00DF2416" w:rsidRPr="00DF2416">
        <w:rPr>
          <w:rFonts w:ascii="Arial" w:hAnsi="Arial" w:cs="Arial"/>
          <w:sz w:val="20"/>
        </w:rPr>
        <w:t>8</w:t>
      </w:r>
      <w:r w:rsidRPr="00DF2416">
        <w:rPr>
          <w:rFonts w:ascii="Arial" w:hAnsi="Arial" w:cs="Arial"/>
          <w:sz w:val="20"/>
        </w:rPr>
        <w:t xml:space="preserve"> weeks</w:t>
      </w:r>
    </w:p>
    <w:sectPr w:rsidR="00E668BE" w:rsidRPr="00DF2416" w:rsidSect="00BE7F4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9" w:h="16834" w:code="9"/>
      <w:pgMar w:top="851" w:right="851" w:bottom="510" w:left="851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66A30" w:rsidRDefault="00466A30">
      <w:r>
        <w:separator/>
      </w:r>
    </w:p>
  </w:endnote>
  <w:endnote w:type="continuationSeparator" w:id="0">
    <w:p w:rsidR="00466A30" w:rsidRDefault="00466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65A997F-E488-4840-A62B-DA9822E2920F}"/>
    <w:embedBold r:id="rId2" w:fontKey="{CC62F705-3BAD-469B-9D9D-E073B7C7AE0C}"/>
    <w:embedItalic r:id="rId3" w:fontKey="{FD992973-43D2-4286-9ED3-96DEF120A9FA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7F44" w:rsidRDefault="00BE7F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7F44" w:rsidRDefault="00BE7F44" w:rsidP="00BE7F44">
    <w:pPr>
      <w:pStyle w:val="Footer"/>
      <w:tabs>
        <w:tab w:val="clear" w:pos="4153"/>
        <w:tab w:val="clear" w:pos="8306"/>
        <w:tab w:val="right" w:pos="9990"/>
      </w:tabs>
      <w:jc w:val="center"/>
      <w:rPr>
        <w:rFonts w:ascii="Arial" w:hAnsi="Arial"/>
        <w:sz w:val="16"/>
      </w:rPr>
    </w:pPr>
    <w:r w:rsidRPr="00DF2416">
      <w:rPr>
        <w:rFonts w:ascii="Arial" w:hAnsi="Arial"/>
        <w:sz w:val="16"/>
      </w:rPr>
      <w:t>If you require clarification or further information on any of the items, please contact your appointed MB Health &amp; Safety Ltd Advisor</w:t>
    </w:r>
  </w:p>
  <w:p w:rsidR="00B83261" w:rsidRDefault="00B83261" w:rsidP="005573BF">
    <w:pPr>
      <w:pStyle w:val="Footer"/>
      <w:tabs>
        <w:tab w:val="clear" w:pos="4153"/>
        <w:tab w:val="clear" w:pos="8306"/>
        <w:tab w:val="right" w:pos="9990"/>
      </w:tabs>
      <w:rPr>
        <w:rFonts w:ascii="Arial" w:hAnsi="Arial"/>
        <w:color w:val="D9D9D9"/>
        <w:sz w:val="12"/>
      </w:rPr>
    </w:pPr>
  </w:p>
  <w:p w:rsidR="00BE7F44" w:rsidRPr="00BE7F44" w:rsidRDefault="00BE7F44" w:rsidP="005573BF">
    <w:pPr>
      <w:pStyle w:val="Footer"/>
      <w:tabs>
        <w:tab w:val="clear" w:pos="4153"/>
        <w:tab w:val="clear" w:pos="8306"/>
        <w:tab w:val="right" w:pos="9990"/>
      </w:tabs>
      <w:rPr>
        <w:rFonts w:ascii="Arial" w:hAnsi="Arial"/>
        <w:sz w:val="18"/>
        <w:szCs w:val="18"/>
      </w:rPr>
    </w:pPr>
    <w:r w:rsidRPr="00BE7F44">
      <w:rPr>
        <w:rFonts w:ascii="Arial" w:hAnsi="Arial"/>
        <w:sz w:val="18"/>
        <w:szCs w:val="18"/>
      </w:rPr>
      <w:t xml:space="preserve">MB-Health &amp; Safety Ltd                                                           </w:t>
    </w:r>
    <w:bookmarkStart w:id="1" w:name="_GoBack"/>
    <w:bookmarkEnd w:id="1"/>
    <w:r w:rsidRPr="00BE7F44">
      <w:rPr>
        <w:rFonts w:ascii="Arial" w:hAnsi="Arial"/>
        <w:sz w:val="18"/>
        <w:szCs w:val="18"/>
      </w:rPr>
      <w:t>V1 11.18</w:t>
    </w:r>
    <w:r w:rsidRPr="00BE7F44">
      <w:rPr>
        <w:rFonts w:ascii="Arial" w:hAnsi="Arial"/>
        <w:sz w:val="18"/>
        <w:szCs w:val="18"/>
      </w:rPr>
      <w:tab/>
      <w:t xml:space="preserve">Page </w:t>
    </w:r>
    <w:r w:rsidRPr="00BE7F44">
      <w:rPr>
        <w:rFonts w:ascii="Arial" w:hAnsi="Arial"/>
        <w:b/>
        <w:bCs/>
        <w:sz w:val="18"/>
        <w:szCs w:val="18"/>
      </w:rPr>
      <w:fldChar w:fldCharType="begin"/>
    </w:r>
    <w:r w:rsidRPr="00BE7F44">
      <w:rPr>
        <w:rFonts w:ascii="Arial" w:hAnsi="Arial"/>
        <w:b/>
        <w:bCs/>
        <w:sz w:val="18"/>
        <w:szCs w:val="18"/>
      </w:rPr>
      <w:instrText xml:space="preserve"> PAGE  \* Arabic  \* MERGEFORMAT </w:instrText>
    </w:r>
    <w:r w:rsidRPr="00BE7F44">
      <w:rPr>
        <w:rFonts w:ascii="Arial" w:hAnsi="Arial"/>
        <w:b/>
        <w:bCs/>
        <w:sz w:val="18"/>
        <w:szCs w:val="18"/>
      </w:rPr>
      <w:fldChar w:fldCharType="separate"/>
    </w:r>
    <w:r w:rsidRPr="00BE7F44">
      <w:rPr>
        <w:rFonts w:ascii="Arial" w:hAnsi="Arial"/>
        <w:b/>
        <w:bCs/>
        <w:noProof/>
        <w:sz w:val="18"/>
        <w:szCs w:val="18"/>
      </w:rPr>
      <w:t>1</w:t>
    </w:r>
    <w:r w:rsidRPr="00BE7F44">
      <w:rPr>
        <w:rFonts w:ascii="Arial" w:hAnsi="Arial"/>
        <w:b/>
        <w:bCs/>
        <w:sz w:val="18"/>
        <w:szCs w:val="18"/>
      </w:rPr>
      <w:fldChar w:fldCharType="end"/>
    </w:r>
    <w:r w:rsidRPr="00BE7F44">
      <w:rPr>
        <w:rFonts w:ascii="Arial" w:hAnsi="Arial"/>
        <w:sz w:val="18"/>
        <w:szCs w:val="18"/>
      </w:rPr>
      <w:t xml:space="preserve"> of </w:t>
    </w:r>
    <w:r w:rsidRPr="00BE7F44">
      <w:rPr>
        <w:rFonts w:ascii="Arial" w:hAnsi="Arial"/>
        <w:b/>
        <w:bCs/>
        <w:sz w:val="18"/>
        <w:szCs w:val="18"/>
      </w:rPr>
      <w:fldChar w:fldCharType="begin"/>
    </w:r>
    <w:r w:rsidRPr="00BE7F44">
      <w:rPr>
        <w:rFonts w:ascii="Arial" w:hAnsi="Arial"/>
        <w:b/>
        <w:bCs/>
        <w:sz w:val="18"/>
        <w:szCs w:val="18"/>
      </w:rPr>
      <w:instrText xml:space="preserve"> NUMPAGES  \* Arabic  \* MERGEFORMAT </w:instrText>
    </w:r>
    <w:r w:rsidRPr="00BE7F44">
      <w:rPr>
        <w:rFonts w:ascii="Arial" w:hAnsi="Arial"/>
        <w:b/>
        <w:bCs/>
        <w:sz w:val="18"/>
        <w:szCs w:val="18"/>
      </w:rPr>
      <w:fldChar w:fldCharType="separate"/>
    </w:r>
    <w:r w:rsidRPr="00BE7F44">
      <w:rPr>
        <w:rFonts w:ascii="Arial" w:hAnsi="Arial"/>
        <w:b/>
        <w:bCs/>
        <w:noProof/>
        <w:sz w:val="18"/>
        <w:szCs w:val="18"/>
      </w:rPr>
      <w:t>2</w:t>
    </w:r>
    <w:r w:rsidRPr="00BE7F44">
      <w:rPr>
        <w:rFonts w:ascii="Arial" w:hAnsi="Arial"/>
        <w:b/>
        <w:bCs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573BF" w:rsidRPr="005573BF" w:rsidRDefault="00BE7F44" w:rsidP="005573BF">
    <w:pPr>
      <w:pStyle w:val="Footer"/>
      <w:tabs>
        <w:tab w:val="clear" w:pos="4153"/>
        <w:tab w:val="clear" w:pos="8306"/>
        <w:tab w:val="right" w:pos="9990"/>
      </w:tabs>
      <w:rPr>
        <w:rFonts w:ascii="Arial" w:hAnsi="Arial"/>
        <w:color w:val="D9D9D9" w:themeColor="background1" w:themeShade="D9"/>
        <w:sz w:val="12"/>
      </w:rPr>
    </w:pPr>
    <w:sdt>
      <w:sdtPr>
        <w:rPr>
          <w:rFonts w:ascii="Arial" w:hAnsi="Arial"/>
          <w:color w:val="D9D9D9" w:themeColor="background1" w:themeShade="D9"/>
          <w:sz w:val="12"/>
        </w:rPr>
        <w:id w:val="969400743"/>
        <w:placeholder>
          <w:docPart w:val="8D71C4FA729944BAB6ADB4AEA19258D1"/>
        </w:placeholder>
        <w:temporary/>
        <w:showingPlcHdr/>
        <w15:appearance w15:val="hidden"/>
      </w:sdtPr>
      <w:sdtContent>
        <w:r w:rsidRPr="00BE7F44">
          <w:rPr>
            <w:rFonts w:ascii="Arial" w:hAnsi="Arial"/>
            <w:color w:val="D9D9D9" w:themeColor="background1" w:themeShade="D9"/>
            <w:sz w:val="12"/>
          </w:rPr>
          <w:t>[Type here]</w:t>
        </w:r>
      </w:sdtContent>
    </w:sdt>
    <w:r w:rsidRPr="00BE7F44">
      <w:rPr>
        <w:rFonts w:ascii="Arial" w:hAnsi="Arial"/>
        <w:color w:val="D9D9D9" w:themeColor="background1" w:themeShade="D9"/>
        <w:sz w:val="12"/>
      </w:rPr>
      <w:ptab w:relativeTo="margin" w:alignment="center" w:leader="none"/>
    </w:r>
    <w:sdt>
      <w:sdtPr>
        <w:rPr>
          <w:rFonts w:ascii="Arial" w:hAnsi="Arial"/>
          <w:color w:val="D9D9D9" w:themeColor="background1" w:themeShade="D9"/>
          <w:sz w:val="12"/>
        </w:rPr>
        <w:id w:val="969400748"/>
        <w:placeholder>
          <w:docPart w:val="8D71C4FA729944BAB6ADB4AEA19258D1"/>
        </w:placeholder>
        <w:temporary/>
        <w:showingPlcHdr/>
        <w15:appearance w15:val="hidden"/>
      </w:sdtPr>
      <w:sdtContent>
        <w:r w:rsidRPr="00BE7F44">
          <w:rPr>
            <w:rFonts w:ascii="Arial" w:hAnsi="Arial"/>
            <w:color w:val="D9D9D9" w:themeColor="background1" w:themeShade="D9"/>
            <w:sz w:val="12"/>
          </w:rPr>
          <w:t>[Type here]</w:t>
        </w:r>
      </w:sdtContent>
    </w:sdt>
    <w:r w:rsidRPr="00BE7F44">
      <w:rPr>
        <w:rFonts w:ascii="Arial" w:hAnsi="Arial"/>
        <w:color w:val="D9D9D9" w:themeColor="background1" w:themeShade="D9"/>
        <w:sz w:val="12"/>
      </w:rPr>
      <w:ptab w:relativeTo="margin" w:alignment="right" w:leader="none"/>
    </w:r>
    <w:sdt>
      <w:sdtPr>
        <w:rPr>
          <w:rFonts w:ascii="Arial" w:hAnsi="Arial"/>
          <w:color w:val="D9D9D9" w:themeColor="background1" w:themeShade="D9"/>
          <w:sz w:val="12"/>
        </w:rPr>
        <w:id w:val="969400753"/>
        <w:placeholder>
          <w:docPart w:val="8D71C4FA729944BAB6ADB4AEA19258D1"/>
        </w:placeholder>
        <w:temporary/>
        <w:showingPlcHdr/>
        <w15:appearance w15:val="hidden"/>
      </w:sdtPr>
      <w:sdtContent>
        <w:r w:rsidRPr="00BE7F44">
          <w:rPr>
            <w:rFonts w:ascii="Arial" w:hAnsi="Arial"/>
            <w:color w:val="D9D9D9" w:themeColor="background1" w:themeShade="D9"/>
            <w:sz w:val="12"/>
          </w:rPr>
          <w:t>[Type here]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66A30" w:rsidRDefault="00466A30">
      <w:r>
        <w:separator/>
      </w:r>
    </w:p>
  </w:footnote>
  <w:footnote w:type="continuationSeparator" w:id="0">
    <w:p w:rsidR="00466A30" w:rsidRDefault="00466A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7F44" w:rsidRDefault="00BE7F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F2416" w:rsidRDefault="00DF2416" w:rsidP="00DF2416">
    <w:pPr>
      <w:jc w:val="center"/>
    </w:pPr>
    <w:r>
      <w:rPr>
        <w:rFonts w:ascii="Arial" w:hAnsi="Arial"/>
        <w:b/>
        <w:szCs w:val="24"/>
      </w:rPr>
      <w:t>I</w:t>
    </w:r>
    <w:r w:rsidR="005573BF">
      <w:rPr>
        <w:rFonts w:ascii="Arial" w:hAnsi="Arial"/>
        <w:b/>
        <w:szCs w:val="24"/>
      </w:rPr>
      <w:t>n-House</w:t>
    </w:r>
    <w:r>
      <w:rPr>
        <w:rFonts w:ascii="Arial" w:hAnsi="Arial"/>
        <w:b/>
        <w:szCs w:val="24"/>
      </w:rPr>
      <w:t xml:space="preserve"> Health and Safety Inspection</w:t>
    </w:r>
  </w:p>
  <w:p w:rsidR="00DF2416" w:rsidRDefault="00DF2416" w:rsidP="00DF2416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573BF" w:rsidRDefault="005573BF" w:rsidP="005573BF">
    <w:pPr>
      <w:jc w:val="center"/>
    </w:pPr>
    <w:r>
      <w:rPr>
        <w:rFonts w:ascii="Arial" w:hAnsi="Arial"/>
        <w:b/>
        <w:szCs w:val="24"/>
      </w:rPr>
      <w:t>In-House Health and Safety Inspection</w:t>
    </w:r>
  </w:p>
  <w:p w:rsidR="00DF2416" w:rsidRDefault="00DF2416" w:rsidP="00DF2416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embedSystemFonts/>
  <w:saveSubsetFonts/>
  <w:activeWritingStyle w:appName="MSWord" w:lang="en-GB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C15"/>
    <w:rsid w:val="00007CA3"/>
    <w:rsid w:val="000178B2"/>
    <w:rsid w:val="00060423"/>
    <w:rsid w:val="0006258F"/>
    <w:rsid w:val="00080C10"/>
    <w:rsid w:val="0008134F"/>
    <w:rsid w:val="0008170D"/>
    <w:rsid w:val="0009219D"/>
    <w:rsid w:val="000A76A8"/>
    <w:rsid w:val="000B0821"/>
    <w:rsid w:val="000B13E3"/>
    <w:rsid w:val="000B33F6"/>
    <w:rsid w:val="000B5B21"/>
    <w:rsid w:val="000C26DF"/>
    <w:rsid w:val="000C6F42"/>
    <w:rsid w:val="00112D12"/>
    <w:rsid w:val="00127242"/>
    <w:rsid w:val="00127568"/>
    <w:rsid w:val="001363BD"/>
    <w:rsid w:val="00153329"/>
    <w:rsid w:val="00157736"/>
    <w:rsid w:val="001B5363"/>
    <w:rsid w:val="001B7371"/>
    <w:rsid w:val="001D39E7"/>
    <w:rsid w:val="002062D1"/>
    <w:rsid w:val="0022574A"/>
    <w:rsid w:val="0023578F"/>
    <w:rsid w:val="002513F7"/>
    <w:rsid w:val="00287869"/>
    <w:rsid w:val="002B04F4"/>
    <w:rsid w:val="002B5E52"/>
    <w:rsid w:val="002D496E"/>
    <w:rsid w:val="002E08A0"/>
    <w:rsid w:val="00363612"/>
    <w:rsid w:val="00377EE4"/>
    <w:rsid w:val="00381FD9"/>
    <w:rsid w:val="00386A1D"/>
    <w:rsid w:val="00391F44"/>
    <w:rsid w:val="00394772"/>
    <w:rsid w:val="003A2B18"/>
    <w:rsid w:val="003E118A"/>
    <w:rsid w:val="003E1CEB"/>
    <w:rsid w:val="003E5EC4"/>
    <w:rsid w:val="003F097A"/>
    <w:rsid w:val="003F24A2"/>
    <w:rsid w:val="003F3A0D"/>
    <w:rsid w:val="00411894"/>
    <w:rsid w:val="00430465"/>
    <w:rsid w:val="00435804"/>
    <w:rsid w:val="004429B1"/>
    <w:rsid w:val="004662FD"/>
    <w:rsid w:val="00466A30"/>
    <w:rsid w:val="004775A3"/>
    <w:rsid w:val="004B014B"/>
    <w:rsid w:val="004F1C54"/>
    <w:rsid w:val="004F6CAD"/>
    <w:rsid w:val="00523BD4"/>
    <w:rsid w:val="005327A3"/>
    <w:rsid w:val="0054097B"/>
    <w:rsid w:val="005547DD"/>
    <w:rsid w:val="005573BF"/>
    <w:rsid w:val="00563040"/>
    <w:rsid w:val="00576996"/>
    <w:rsid w:val="005864D4"/>
    <w:rsid w:val="005A18F1"/>
    <w:rsid w:val="005B396A"/>
    <w:rsid w:val="005C131E"/>
    <w:rsid w:val="005F0A93"/>
    <w:rsid w:val="005F19B5"/>
    <w:rsid w:val="0060022C"/>
    <w:rsid w:val="00601D84"/>
    <w:rsid w:val="00653B81"/>
    <w:rsid w:val="0065695F"/>
    <w:rsid w:val="006641EA"/>
    <w:rsid w:val="006656E7"/>
    <w:rsid w:val="0067009B"/>
    <w:rsid w:val="0067128A"/>
    <w:rsid w:val="00690706"/>
    <w:rsid w:val="00696C2A"/>
    <w:rsid w:val="006A426F"/>
    <w:rsid w:val="006A5EFB"/>
    <w:rsid w:val="006D546B"/>
    <w:rsid w:val="006D6808"/>
    <w:rsid w:val="006E356B"/>
    <w:rsid w:val="00717F2F"/>
    <w:rsid w:val="007536B2"/>
    <w:rsid w:val="00767D0A"/>
    <w:rsid w:val="00786A2A"/>
    <w:rsid w:val="00797794"/>
    <w:rsid w:val="007A3525"/>
    <w:rsid w:val="007C4AF7"/>
    <w:rsid w:val="007E3283"/>
    <w:rsid w:val="007E3665"/>
    <w:rsid w:val="007F658B"/>
    <w:rsid w:val="008123EF"/>
    <w:rsid w:val="00822AE1"/>
    <w:rsid w:val="00824BB9"/>
    <w:rsid w:val="008539A4"/>
    <w:rsid w:val="00855691"/>
    <w:rsid w:val="0087304C"/>
    <w:rsid w:val="008947E7"/>
    <w:rsid w:val="008D6DC8"/>
    <w:rsid w:val="008E68B8"/>
    <w:rsid w:val="008E7DA0"/>
    <w:rsid w:val="008F340B"/>
    <w:rsid w:val="0091404D"/>
    <w:rsid w:val="009278A7"/>
    <w:rsid w:val="00970D29"/>
    <w:rsid w:val="00990EBB"/>
    <w:rsid w:val="009C7BB2"/>
    <w:rsid w:val="009D5703"/>
    <w:rsid w:val="00A111FF"/>
    <w:rsid w:val="00A14EBA"/>
    <w:rsid w:val="00A222EC"/>
    <w:rsid w:val="00A32AF9"/>
    <w:rsid w:val="00A7554C"/>
    <w:rsid w:val="00A847DB"/>
    <w:rsid w:val="00AA752E"/>
    <w:rsid w:val="00AB3528"/>
    <w:rsid w:val="00AC70D0"/>
    <w:rsid w:val="00AD459E"/>
    <w:rsid w:val="00AE20BD"/>
    <w:rsid w:val="00AE73AD"/>
    <w:rsid w:val="00B1299D"/>
    <w:rsid w:val="00B15BC1"/>
    <w:rsid w:val="00B26548"/>
    <w:rsid w:val="00B62ABE"/>
    <w:rsid w:val="00B66E1D"/>
    <w:rsid w:val="00B81AD7"/>
    <w:rsid w:val="00B83261"/>
    <w:rsid w:val="00BA482D"/>
    <w:rsid w:val="00BA5773"/>
    <w:rsid w:val="00BD6684"/>
    <w:rsid w:val="00BE50A7"/>
    <w:rsid w:val="00BE7F44"/>
    <w:rsid w:val="00BF099C"/>
    <w:rsid w:val="00C37575"/>
    <w:rsid w:val="00C528BA"/>
    <w:rsid w:val="00C52D4F"/>
    <w:rsid w:val="00C53F9E"/>
    <w:rsid w:val="00C64754"/>
    <w:rsid w:val="00C65C4E"/>
    <w:rsid w:val="00C84332"/>
    <w:rsid w:val="00CB369D"/>
    <w:rsid w:val="00CC2AC2"/>
    <w:rsid w:val="00CD005A"/>
    <w:rsid w:val="00CE2F23"/>
    <w:rsid w:val="00CF3ABC"/>
    <w:rsid w:val="00D02AB0"/>
    <w:rsid w:val="00D11EDE"/>
    <w:rsid w:val="00D16B93"/>
    <w:rsid w:val="00D2311E"/>
    <w:rsid w:val="00D27088"/>
    <w:rsid w:val="00D47C8E"/>
    <w:rsid w:val="00D85DF6"/>
    <w:rsid w:val="00D9623E"/>
    <w:rsid w:val="00DC7820"/>
    <w:rsid w:val="00DE0866"/>
    <w:rsid w:val="00DE0E4B"/>
    <w:rsid w:val="00DE2C51"/>
    <w:rsid w:val="00DF2416"/>
    <w:rsid w:val="00E37499"/>
    <w:rsid w:val="00E40C15"/>
    <w:rsid w:val="00E52157"/>
    <w:rsid w:val="00E668BE"/>
    <w:rsid w:val="00E72764"/>
    <w:rsid w:val="00E73C39"/>
    <w:rsid w:val="00E86E4C"/>
    <w:rsid w:val="00E926B9"/>
    <w:rsid w:val="00E97587"/>
    <w:rsid w:val="00EB5CCE"/>
    <w:rsid w:val="00EC0856"/>
    <w:rsid w:val="00EC0A02"/>
    <w:rsid w:val="00EC2C0B"/>
    <w:rsid w:val="00EC765C"/>
    <w:rsid w:val="00EF5C5D"/>
    <w:rsid w:val="00EF7A99"/>
    <w:rsid w:val="00F00705"/>
    <w:rsid w:val="00F23664"/>
    <w:rsid w:val="00F36448"/>
    <w:rsid w:val="00F37C98"/>
    <w:rsid w:val="00F5629C"/>
    <w:rsid w:val="00F62240"/>
    <w:rsid w:val="00F66848"/>
    <w:rsid w:val="00F81A3F"/>
    <w:rsid w:val="00F87C40"/>
    <w:rsid w:val="00F97286"/>
    <w:rsid w:val="00FB58AB"/>
    <w:rsid w:val="00FC5FE3"/>
    <w:rsid w:val="00FE1243"/>
    <w:rsid w:val="00FF2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1ECB2C14"/>
  <w15:chartTrackingRefBased/>
  <w15:docId w15:val="{FB3371C2-C407-48B8-8C6E-94C1FFCBE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semiHidden/>
    <w:pPr>
      <w:tabs>
        <w:tab w:val="right" w:leader="dot" w:pos="7920"/>
      </w:tabs>
      <w:spacing w:before="240"/>
      <w:ind w:left="720"/>
    </w:pPr>
    <w:rPr>
      <w:b/>
      <w:caps/>
      <w:lang w:val="en-US"/>
    </w:rPr>
  </w:style>
  <w:style w:type="paragraph" w:styleId="TOC2">
    <w:name w:val="toc 2"/>
    <w:basedOn w:val="Normal"/>
    <w:next w:val="Normal"/>
    <w:autoRedefine/>
    <w:semiHidden/>
    <w:pPr>
      <w:tabs>
        <w:tab w:val="right" w:leader="dot" w:pos="7920"/>
      </w:tabs>
      <w:spacing w:before="120"/>
      <w:ind w:left="936"/>
    </w:pPr>
    <w:rPr>
      <w:smallCaps/>
      <w:noProof/>
    </w:rPr>
  </w:style>
  <w:style w:type="paragraph" w:styleId="TOC3">
    <w:name w:val="toc 3"/>
    <w:basedOn w:val="Normal"/>
    <w:next w:val="Normal"/>
    <w:autoRedefine/>
    <w:semiHidden/>
    <w:pPr>
      <w:tabs>
        <w:tab w:val="right" w:leader="dot" w:pos="7920"/>
      </w:tabs>
      <w:ind w:left="1166"/>
    </w:pPr>
    <w:rPr>
      <w:i/>
      <w:lang w:val="en-US"/>
    </w:rPr>
  </w:style>
  <w:style w:type="paragraph" w:styleId="TOC4">
    <w:name w:val="toc 4"/>
    <w:basedOn w:val="Normal"/>
    <w:next w:val="Normal"/>
    <w:autoRedefine/>
    <w:semiHidden/>
    <w:pPr>
      <w:tabs>
        <w:tab w:val="right" w:leader="dot" w:pos="8640"/>
      </w:tabs>
      <w:ind w:left="1325"/>
    </w:pPr>
  </w:style>
  <w:style w:type="paragraph" w:styleId="TOC5">
    <w:name w:val="toc 5"/>
    <w:basedOn w:val="Normal"/>
    <w:next w:val="Normal"/>
    <w:autoRedefine/>
    <w:semiHidden/>
    <w:pPr>
      <w:tabs>
        <w:tab w:val="right" w:leader="dot" w:pos="8640"/>
      </w:tabs>
      <w:ind w:left="1526"/>
    </w:pPr>
  </w:style>
  <w:style w:type="paragraph" w:styleId="TOC6">
    <w:name w:val="toc 6"/>
    <w:basedOn w:val="Normal"/>
    <w:next w:val="Normal"/>
    <w:autoRedefine/>
    <w:semiHidden/>
    <w:pPr>
      <w:tabs>
        <w:tab w:val="right" w:leader="dot" w:pos="8640"/>
      </w:tabs>
      <w:ind w:left="1728"/>
    </w:p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customStyle="1" w:styleId="BoxGuide">
    <w:name w:val="Box Guide"/>
    <w:basedOn w:val="Normal"/>
    <w:pPr>
      <w:jc w:val="center"/>
    </w:pPr>
    <w:rPr>
      <w:rFonts w:ascii="Arial" w:hAnsi="Arial"/>
      <w:color w:val="808080"/>
      <w:sz w:val="16"/>
    </w:rPr>
  </w:style>
  <w:style w:type="paragraph" w:customStyle="1" w:styleId="BoxTitle">
    <w:name w:val="Box Title"/>
    <w:basedOn w:val="Normal"/>
    <w:rPr>
      <w:rFonts w:ascii="Arial" w:hAnsi="Arial"/>
      <w:b/>
      <w:sz w:val="20"/>
    </w:rPr>
  </w:style>
  <w:style w:type="paragraph" w:customStyle="1" w:styleId="Topic">
    <w:name w:val="Topic"/>
    <w:basedOn w:val="Normal"/>
    <w:pPr>
      <w:keepNext/>
      <w:shd w:val="pct15" w:color="auto" w:fill="FFFFFF"/>
    </w:pPr>
    <w:rPr>
      <w:rFonts w:ascii="Arial" w:hAnsi="Arial"/>
      <w:b/>
      <w:sz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jc w:val="both"/>
    </w:pPr>
  </w:style>
  <w:style w:type="paragraph" w:customStyle="1" w:styleId="Logo">
    <w:name w:val="Logo"/>
    <w:basedOn w:val="Normal"/>
    <w:pPr>
      <w:spacing w:before="60" w:after="60"/>
      <w:jc w:val="center"/>
    </w:pPr>
  </w:style>
  <w:style w:type="paragraph" w:customStyle="1" w:styleId="Client">
    <w:name w:val="Client"/>
    <w:basedOn w:val="Title"/>
    <w:pPr>
      <w:spacing w:before="0" w:after="0"/>
    </w:pPr>
    <w:rPr>
      <w:rFonts w:ascii="Garamond" w:hAnsi="Garamond"/>
      <w:sz w:val="48"/>
    </w:rPr>
  </w:style>
  <w:style w:type="paragraph" w:customStyle="1" w:styleId="BoxText">
    <w:name w:val="Box Text"/>
    <w:basedOn w:val="BodyText"/>
    <w:pPr>
      <w:spacing w:before="20" w:after="20"/>
      <w:ind w:left="144" w:right="144"/>
      <w:jc w:val="left"/>
    </w:pPr>
    <w:rPr>
      <w:rFonts w:ascii="Arial" w:hAnsi="Arial"/>
      <w:sz w:val="18"/>
    </w:rPr>
  </w:style>
  <w:style w:type="table" w:styleId="TableGrid">
    <w:name w:val="Table Grid"/>
    <w:basedOn w:val="TableNormal"/>
    <w:rsid w:val="008F34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BA5773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5F19B5"/>
    <w:rPr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X:\Admin\Templates%20(Reports)-%20Server\Premises%20Inspection%20Checklist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D71C4FA729944BAB6ADB4AEA19258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098FF0-212C-4838-A117-2393C8EC5A53}"/>
      </w:docPartPr>
      <w:docPartBody>
        <w:p w:rsidR="00000000" w:rsidRDefault="00A64D5C" w:rsidP="00A64D5C">
          <w:pPr>
            <w:pStyle w:val="8D71C4FA729944BAB6ADB4AEA19258D1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D5C"/>
    <w:rsid w:val="00666627"/>
    <w:rsid w:val="00A6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D71C4FA729944BAB6ADB4AEA19258D1">
    <w:name w:val="8D71C4FA729944BAB6ADB4AEA19258D1"/>
    <w:rsid w:val="00A64D5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Premises Inspection Checklist.dot</Template>
  <TotalTime>0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Premises Inspection Checklist</vt:lpstr>
    </vt:vector>
  </TitlesOfParts>
  <Company>EDP Consultants</Company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Premises Inspection Checklist</dc:title>
  <dc:subject/>
  <dc:creator>MBHS</dc:creator>
  <cp:keywords/>
  <dc:description/>
  <cp:lastModifiedBy>Jeanette Walker</cp:lastModifiedBy>
  <cp:revision>2</cp:revision>
  <cp:lastPrinted>2010-10-06T08:57:00Z</cp:lastPrinted>
  <dcterms:created xsi:type="dcterms:W3CDTF">2018-12-06T12:11:00Z</dcterms:created>
  <dcterms:modified xsi:type="dcterms:W3CDTF">2018-12-06T12:11:00Z</dcterms:modified>
</cp:coreProperties>
</file>